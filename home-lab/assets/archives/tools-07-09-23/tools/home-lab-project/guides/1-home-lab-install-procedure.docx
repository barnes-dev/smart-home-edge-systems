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FD7612E" w14:textId="77777777" w:rsidR="00EA3CB6" w:rsidRPr="00EA3CB6" w:rsidRDefault="00EA3CB6" w:rsidP="00EA3CB6">
      <w:pPr>
        <w:jc w:val="center"/>
        <w:rPr>
          <w:rFonts w:ascii="Courier New" w:hAnsi="Courier New" w:cs="Courier New"/>
        </w:rPr>
      </w:pPr>
    </w:p>
    <w:p w14:paraId="738FBACC" w14:textId="474B62FF" w:rsidR="008E4748" w:rsidRPr="00B11ECA" w:rsidRDefault="00BD00E3" w:rsidP="00C5619D">
      <w:pPr>
        <w:jc w:val="center"/>
        <w:rPr>
          <w:sz w:val="52"/>
          <w:szCs w:val="52"/>
        </w:rPr>
      </w:pPr>
      <w:r>
        <w:rPr>
          <w:noProof/>
          <w:sz w:val="52"/>
          <w:szCs w:val="52"/>
        </w:rPr>
        <w:drawing>
          <wp:inline distT="0" distB="0" distL="0" distR="0" wp14:anchorId="3221BBDC" wp14:editId="6E1A7772">
            <wp:extent cx="5943600" cy="2971800"/>
            <wp:effectExtent l="0" t="0" r="0" b="0"/>
            <wp:docPr id="1714948250" name="Proxmox VE system architectur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48250" name="Proxmox VE system architecture.jfif"/>
                    <pic:cNvPicPr/>
                  </pic:nvPicPr>
                  <pic:blipFill>
                    <a:blip r:embed="rId6">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F650728" w14:textId="25707B1F" w:rsidR="002B0E9D" w:rsidRPr="002B0E9D" w:rsidRDefault="002B0E9D" w:rsidP="009015E4">
      <w:pPr>
        <w:pStyle w:val="Heading4"/>
      </w:pPr>
      <w:bookmarkStart w:id="0" w:name="_Toc232774944"/>
      <w:bookmarkStart w:id="1" w:name="_Toc233947885"/>
      <w:bookmarkStart w:id="2" w:name="_Toc233947929"/>
      <w:r w:rsidRPr="002B0E9D">
        <w:t xml:space="preserve">Figure </w:t>
      </w:r>
      <w:r w:rsidR="00054E7D">
        <w:fldChar w:fldCharType="begin"/>
      </w:r>
      <w:r w:rsidR="00054E7D">
        <w:instrText xml:space="preserve"> SEQ Figure \* ARABIC </w:instrText>
      </w:r>
      <w:r w:rsidR="00054E7D">
        <w:fldChar w:fldCharType="separate"/>
      </w:r>
      <w:r w:rsidR="00054E7D">
        <w:rPr>
          <w:noProof/>
        </w:rPr>
        <w:t>1</w:t>
      </w:r>
      <w:r w:rsidR="00054E7D">
        <w:rPr>
          <w:noProof/>
        </w:rPr>
        <w:fldChar w:fldCharType="end"/>
      </w:r>
      <w:r w:rsidRPr="002B0E9D">
        <w:t xml:space="preserve">: </w:t>
      </w:r>
      <w:bookmarkEnd w:id="0"/>
      <w:r w:rsidR="002F21BE">
        <w:t>A Generic Home Lab</w:t>
      </w:r>
      <w:bookmarkEnd w:id="1"/>
      <w:bookmarkEnd w:id="2"/>
    </w:p>
    <w:p w14:paraId="34F4A50D" w14:textId="609C9B53" w:rsidR="00EC12BA" w:rsidRDefault="00EC12BA" w:rsidP="00576355">
      <w:pPr>
        <w:pStyle w:val="Heading1"/>
      </w:pPr>
      <w:bookmarkStart w:id="3" w:name="_Toc233947752"/>
      <w:r>
        <w:t>Introduction</w:t>
      </w:r>
      <w:bookmarkEnd w:id="3"/>
      <w:r w:rsidR="00263B43">
        <w:tab/>
      </w:r>
    </w:p>
    <w:p w14:paraId="70129F13" w14:textId="77777777" w:rsidR="00E56993" w:rsidRPr="00E56993" w:rsidRDefault="00E56993" w:rsidP="00E56993">
      <w:pPr>
        <w:pStyle w:val="Heading2"/>
      </w:pPr>
      <w:bookmarkStart w:id="4" w:name="_Toc233947753"/>
      <w:r w:rsidRPr="00E56993">
        <w:t xml:space="preserve">Why Build a Home </w:t>
      </w:r>
      <w:commentRangeStart w:id="5"/>
      <w:r w:rsidRPr="00E56993">
        <w:t>Lab</w:t>
      </w:r>
      <w:commentRangeEnd w:id="5"/>
      <w:r w:rsidR="00513191" w:rsidRPr="00E56993">
        <w:rPr>
          <w:rStyle w:val="CommentReference"/>
          <w:sz w:val="32"/>
          <w:szCs w:val="32"/>
        </w:rPr>
        <w:commentReference w:id="5"/>
      </w:r>
      <w:r w:rsidRPr="00E56993">
        <w:t>?</w:t>
      </w:r>
      <w:bookmarkEnd w:id="4"/>
    </w:p>
    <w:p w14:paraId="156D937E" w14:textId="77777777" w:rsidR="00E56993" w:rsidRDefault="00E56993" w:rsidP="00E56993">
      <w:r w:rsidRPr="00E56993">
        <w:t xml:space="preserve">A </w:t>
      </w:r>
      <w:r w:rsidRPr="00E56993">
        <w:rPr>
          <w:b/>
          <w:bCs/>
        </w:rPr>
        <w:t>home lab</w:t>
      </w:r>
      <w:r w:rsidRPr="00E56993">
        <w:t xml:space="preserve"> is essentially a mini data center set up right in your own living space. It can range from a single, low-power mini PC hidden behind a desk to a dedicated server rack filled with enterprise-grade network gear, switches, and uninterruptible power supplies (UPS).</w:t>
      </w:r>
    </w:p>
    <w:p w14:paraId="2611E51F" w14:textId="77777777" w:rsidR="00E56993" w:rsidRPr="00E56993" w:rsidRDefault="00E56993" w:rsidP="00E56993">
      <w:r w:rsidRPr="00E56993">
        <w:t>Many people build home labs because they want complete ownership over their data. Instead of trusting third-party cloud corporations with their files, photos, and smart devices, they self-host.</w:t>
      </w:r>
    </w:p>
    <w:p w14:paraId="178FA277" w14:textId="77777777" w:rsidR="00E56993" w:rsidRPr="00E56993" w:rsidRDefault="00E56993">
      <w:pPr>
        <w:numPr>
          <w:ilvl w:val="0"/>
          <w:numId w:val="1"/>
        </w:numPr>
      </w:pPr>
      <w:r w:rsidRPr="00E56993">
        <w:rPr>
          <w:b/>
          <w:bCs/>
        </w:rPr>
        <w:t>Private Cloud Storage:</w:t>
      </w:r>
      <w:r w:rsidRPr="00E56993">
        <w:t xml:space="preserve"> Running alternatives like Nextcloud to replace Google Drive or Dropbox.</w:t>
      </w:r>
    </w:p>
    <w:p w14:paraId="7C587EA7" w14:textId="77777777" w:rsidR="00E56993" w:rsidRPr="00E56993" w:rsidRDefault="00E56993">
      <w:pPr>
        <w:numPr>
          <w:ilvl w:val="0"/>
          <w:numId w:val="1"/>
        </w:numPr>
      </w:pPr>
      <w:r w:rsidRPr="00E56993">
        <w:rPr>
          <w:b/>
          <w:bCs/>
        </w:rPr>
        <w:t>Local Smart Home Control:</w:t>
      </w:r>
      <w:r w:rsidRPr="00E56993">
        <w:t xml:space="preserve"> Using platforms like Home Assistant to manage smart switches, lights, and automated voice clients locally. This ensures your automated routines still work flawlessly even if your internet connection goes down entirely.</w:t>
      </w:r>
    </w:p>
    <w:p w14:paraId="69FFBB2F" w14:textId="77777777" w:rsidR="00E56993" w:rsidRPr="00E56993" w:rsidRDefault="00E56993">
      <w:pPr>
        <w:numPr>
          <w:ilvl w:val="0"/>
          <w:numId w:val="1"/>
        </w:numPr>
      </w:pPr>
      <w:r w:rsidRPr="00E56993">
        <w:rPr>
          <w:b/>
          <w:bCs/>
        </w:rPr>
        <w:lastRenderedPageBreak/>
        <w:t>Media Streaming:</w:t>
      </w:r>
      <w:r w:rsidRPr="00E56993">
        <w:t xml:space="preserve"> Setting up personal media servers (like Plex or Jellyfin) to stream an owned movie and music collection without relying on changing streaming platform catalogs.</w:t>
      </w:r>
    </w:p>
    <w:p w14:paraId="73F3EDFE" w14:textId="77777777" w:rsidR="00E56993" w:rsidRPr="00E56993" w:rsidRDefault="00E56993">
      <w:pPr>
        <w:numPr>
          <w:ilvl w:val="0"/>
          <w:numId w:val="2"/>
        </w:numPr>
      </w:pPr>
      <w:r w:rsidRPr="00E56993">
        <w:rPr>
          <w:b/>
          <w:bCs/>
        </w:rPr>
        <w:t>Breaking Things Safely:</w:t>
      </w:r>
      <w:r w:rsidRPr="00E56993">
        <w:t xml:space="preserve"> If you want to learn enterprise network configurations, cluster computing, or test out container environments like Docker, doing it on a production system at work is a massive risk. A home lab lets you experiment, break configurations, and learn how to rebuild them with zero real-world consequences.</w:t>
      </w:r>
    </w:p>
    <w:p w14:paraId="6FFE0EF3" w14:textId="77777777" w:rsidR="00E56993" w:rsidRPr="00E56993" w:rsidRDefault="00E56993">
      <w:pPr>
        <w:numPr>
          <w:ilvl w:val="0"/>
          <w:numId w:val="2"/>
        </w:numPr>
      </w:pPr>
      <w:r w:rsidRPr="00E56993">
        <w:rPr>
          <w:b/>
          <w:bCs/>
        </w:rPr>
        <w:t>Hypervisor Mastery:</w:t>
      </w:r>
      <w:r w:rsidRPr="00E56993">
        <w:t xml:space="preserve"> It provides a space to learn type-1 hypervisors (like Proxmox VE or VMware ESXi) to split one physical machine into dozens of isolated virtual machines (VMs).</w:t>
      </w:r>
    </w:p>
    <w:p w14:paraId="66474F22" w14:textId="77777777" w:rsidR="00EC12BA" w:rsidRPr="00EC12BA" w:rsidRDefault="00747F52" w:rsidP="00EC12BA">
      <w:pPr>
        <w:pStyle w:val="Heading1"/>
      </w:pPr>
      <w:bookmarkStart w:id="6" w:name="_Toc233947754"/>
      <w:r>
        <w:t>Recommended Design Architecture</w:t>
      </w:r>
      <w:bookmarkEnd w:id="6"/>
    </w:p>
    <w:p w14:paraId="58B3C4A9" w14:textId="77777777" w:rsidR="004055CE" w:rsidRDefault="004055CE" w:rsidP="004055CE">
      <w:pPr>
        <w:pStyle w:val="Heading2"/>
      </w:pPr>
      <w:bookmarkStart w:id="7" w:name="_Toc233947755"/>
      <w:r>
        <w:t>Basic Home Lab Configuration</w:t>
      </w:r>
      <w:bookmarkEnd w:id="7"/>
    </w:p>
    <w:p w14:paraId="038C6429" w14:textId="486FB2D7" w:rsidR="00847607" w:rsidRPr="00847607" w:rsidRDefault="00847607" w:rsidP="00847607">
      <w:pPr>
        <w:pStyle w:val="Heading3"/>
      </w:pPr>
      <w:bookmarkStart w:id="8" w:name="_Toc233947756"/>
      <w:r>
        <w:t>A Home Lab self-contained in a</w:t>
      </w:r>
      <w:r w:rsidR="00846839">
        <w:t>n inexpensive</w:t>
      </w:r>
      <w:r>
        <w:t xml:space="preserve"> single mini-computer.</w:t>
      </w:r>
      <w:bookmarkEnd w:id="8"/>
    </w:p>
    <w:p w14:paraId="13A68D4D" w14:textId="154B1C05" w:rsidR="001A2E46" w:rsidRDefault="00483210" w:rsidP="004A2855">
      <w:bookmarkStart w:id="9" w:name="_Toc233947886"/>
      <w:bookmarkStart w:id="10" w:name="_Toc233947930"/>
      <w:r w:rsidRPr="002B0E9D">
        <w:t xml:space="preserve"> </w:t>
      </w:r>
      <w:r w:rsidR="00022DD4">
        <w:rPr>
          <w:noProof/>
        </w:rPr>
        <w:drawing>
          <wp:inline distT="0" distB="0" distL="0" distR="0" wp14:anchorId="7D7EB47E" wp14:editId="2A497952">
            <wp:extent cx="5943600" cy="3244850"/>
            <wp:effectExtent l="0" t="0" r="0" b="0"/>
            <wp:docPr id="1885850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50425" name="Picture 1885850425"/>
                    <pic:cNvPicPr/>
                  </pic:nvPicPr>
                  <pic:blipFill>
                    <a:blip r:embed="rId11">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2CD837DA" w14:textId="7D2871E6" w:rsidR="00324F76" w:rsidRPr="002B0E9D" w:rsidRDefault="00324F76" w:rsidP="009015E4">
      <w:pPr>
        <w:pStyle w:val="Heading4"/>
      </w:pPr>
      <w:r w:rsidRPr="002B0E9D">
        <w:t xml:space="preserve">Figure </w:t>
      </w:r>
      <w:r>
        <w:fldChar w:fldCharType="begin"/>
      </w:r>
      <w:r>
        <w:instrText xml:space="preserve"> SEQ Figure \* ARABIC </w:instrText>
      </w:r>
      <w:r>
        <w:fldChar w:fldCharType="separate"/>
      </w:r>
      <w:r>
        <w:rPr>
          <w:noProof/>
        </w:rPr>
        <w:t>2</w:t>
      </w:r>
      <w:r>
        <w:rPr>
          <w:noProof/>
        </w:rPr>
        <w:fldChar w:fldCharType="end"/>
      </w:r>
      <w:r w:rsidRPr="002B0E9D">
        <w:t xml:space="preserve">: Proxmox VE 9.2.3 / Minicomputer Architecture &amp; Network </w:t>
      </w:r>
      <w:commentRangeStart w:id="11"/>
      <w:commentRangeStart w:id="12"/>
      <w:r w:rsidRPr="002B0E9D">
        <w:t>Diagram</w:t>
      </w:r>
      <w:bookmarkEnd w:id="9"/>
      <w:bookmarkEnd w:id="10"/>
      <w:commentRangeEnd w:id="11"/>
      <w:r w:rsidR="00513191" w:rsidRPr="002B0E9D">
        <w:rPr>
          <w:rStyle w:val="CommentReference"/>
          <w:sz w:val="24"/>
          <w:szCs w:val="24"/>
        </w:rPr>
        <w:commentReference w:id="11"/>
      </w:r>
      <w:commentRangeEnd w:id="12"/>
      <w:r w:rsidR="0068739F" w:rsidRPr="002B0E9D">
        <w:rPr>
          <w:rStyle w:val="CommentReference"/>
          <w:sz w:val="24"/>
          <w:szCs w:val="24"/>
        </w:rPr>
        <w:commentReference w:id="12"/>
      </w:r>
    </w:p>
    <w:p w14:paraId="3BEB276D" w14:textId="77777777" w:rsidR="00C37530" w:rsidRDefault="00263B43" w:rsidP="008450A6">
      <w:r>
        <w:t xml:space="preserve">Note:  If you want to use this information in an AI window – </w:t>
      </w:r>
      <w:r w:rsidRPr="00C37530">
        <w:t>select</w:t>
      </w:r>
      <w:r>
        <w:t xml:space="preserve"> this section into your chat window to reference the entire </w:t>
      </w:r>
      <w:commentRangeStart w:id="13"/>
      <w:commentRangeStart w:id="14"/>
      <w:commentRangeStart w:id="15"/>
      <w:commentRangeStart w:id="16"/>
      <w:commentRangeStart w:id="17"/>
      <w:r>
        <w:t>configuration</w:t>
      </w:r>
      <w:commentRangeEnd w:id="13"/>
      <w:r w:rsidR="00513191">
        <w:rPr>
          <w:rStyle w:val="CommentReference"/>
          <w:sz w:val="24"/>
          <w:szCs w:val="24"/>
        </w:rPr>
        <w:commentReference w:id="13"/>
      </w:r>
      <w:commentRangeEnd w:id="14"/>
      <w:r w:rsidR="00843420">
        <w:rPr>
          <w:rStyle w:val="CommentReference"/>
          <w:sz w:val="24"/>
          <w:szCs w:val="24"/>
        </w:rPr>
        <w:commentReference w:id="14"/>
      </w:r>
      <w:commentRangeEnd w:id="15"/>
      <w:r w:rsidR="009131B4">
        <w:rPr>
          <w:rStyle w:val="CommentReference"/>
          <w:sz w:val="24"/>
          <w:szCs w:val="24"/>
        </w:rPr>
        <w:commentReference w:id="15"/>
      </w:r>
      <w:commentRangeEnd w:id="16"/>
      <w:r w:rsidR="009131B4">
        <w:rPr>
          <w:rStyle w:val="CommentReference"/>
          <w:sz w:val="24"/>
          <w:szCs w:val="24"/>
        </w:rPr>
        <w:commentReference w:id="16"/>
      </w:r>
      <w:commentRangeEnd w:id="17"/>
      <w:r w:rsidR="00A865A5">
        <w:rPr>
          <w:rStyle w:val="CommentReference"/>
          <w:sz w:val="24"/>
          <w:szCs w:val="24"/>
        </w:rPr>
        <w:commentReference w:id="17"/>
      </w:r>
      <w:r>
        <w:t>.</w:t>
      </w:r>
      <w:r w:rsidR="00C37530">
        <w:t xml:space="preserve">  This can be helpful if you want to ask any AI questions regarding your Home Lab configuration.  Just tell your AI client "gemini" to load </w:t>
      </w:r>
      <w:r w:rsidR="00C37530">
        <w:lastRenderedPageBreak/>
        <w:t>this config your reference in your conversation.  It might be helpful to tell your AI conversation:</w:t>
      </w:r>
    </w:p>
    <w:p w14:paraId="475452B8" w14:textId="77777777" w:rsidR="00263B43" w:rsidRDefault="00C37530" w:rsidP="00C37530">
      <w:pPr>
        <w:ind w:left="288"/>
      </w:pPr>
      <w:r>
        <w:t>"Please start a clean conversation, flush all buffers and caches and then load this config for reference."</w:t>
      </w:r>
    </w:p>
    <w:tbl>
      <w:tblPr>
        <w:tblW w:w="0" w:type="auto"/>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pct5" w:color="C1E4F5" w:themeColor="accent1" w:themeTint="33" w:fill="C1E4F5" w:themeFill="accent1" w:themeFillTint="33"/>
        <w:tblCellMar>
          <w:top w:w="15" w:type="dxa"/>
          <w:left w:w="15" w:type="dxa"/>
          <w:bottom w:w="15" w:type="dxa"/>
          <w:right w:w="15" w:type="dxa"/>
        </w:tblCellMar>
        <w:tblLook w:val="04A0" w:firstRow="1" w:lastRow="0" w:firstColumn="1" w:lastColumn="0" w:noHBand="0" w:noVBand="1"/>
      </w:tblPr>
      <w:tblGrid>
        <w:gridCol w:w="9314"/>
      </w:tblGrid>
      <w:tr w:rsidR="00CA68F4" w:rsidRPr="00716848" w14:paraId="2D1202E5" w14:textId="77777777" w:rsidTr="00716848">
        <w:trPr>
          <w:tblCellSpacing w:w="15" w:type="dxa"/>
        </w:trPr>
        <w:tc>
          <w:tcPr>
            <w:tcW w:w="0" w:type="auto"/>
            <w:shd w:val="pct5" w:color="C1E4F5" w:themeColor="accent1" w:themeTint="33" w:fill="C1E4F5" w:themeFill="accent1" w:themeFillTint="33"/>
            <w:hideMark/>
          </w:tcPr>
          <w:p w14:paraId="58B5A333" w14:textId="77777777" w:rsidR="00D2274D" w:rsidRPr="005D76F4" w:rsidRDefault="00511985" w:rsidP="005D76F4">
            <w:pPr>
              <w:pStyle w:val="PlainText"/>
              <w:rPr>
                <w:rFonts w:ascii="Courier New" w:hAnsi="Courier New" w:cs="Courier New"/>
                <w:sz w:val="20"/>
                <w:szCs w:val="20"/>
              </w:rPr>
            </w:pPr>
            <w:r w:rsidRPr="00716848">
              <w:rPr>
                <w:sz w:val="20"/>
                <w:szCs w:val="20"/>
              </w:rPr>
              <w:fldChar w:fldCharType="begin"/>
            </w:r>
            <w:r w:rsidR="00CC3E7D">
              <w:rPr>
                <w:sz w:val="20"/>
                <w:szCs w:val="20"/>
              </w:rPr>
              <w:instrText>INCLUDETEXT "C:\\Users\\barne\\Documents\\HomeAssistant\\Proxmox\\project_snipets\\BarnesLabHomeConfiguration.txt" \c EncodedText  \* MERGEFORMAT \c 65001</w:instrText>
            </w:r>
            <w:r w:rsidRPr="00716848">
              <w:rPr>
                <w:sz w:val="20"/>
                <w:szCs w:val="20"/>
              </w:rPr>
              <w:fldChar w:fldCharType="separate"/>
            </w:r>
            <w:r w:rsidR="00D2274D" w:rsidRPr="00D2274D">
              <w:rPr>
                <w:rFonts w:ascii="Courier New" w:hAnsi="Courier New" w:cs="Courier New"/>
                <w:sz w:val="20"/>
                <w:szCs w:val="20"/>
              </w:rPr>
              <w:t>=========================================================================</w:t>
            </w:r>
          </w:p>
          <w:p w14:paraId="4B42BEA8"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Barnes Home Lab Configuration</w:t>
            </w:r>
          </w:p>
          <w:p w14:paraId="5A9918C8"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KAMRUI HYPER H2 MINI PC (10C / 16T | 32GB RAM / up to 4.9GHz)</w:t>
            </w:r>
          </w:p>
          <w:p w14:paraId="3E58A41F"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Proxmox VE 9.2.3 / Dedicated Ethernet / Intel Core i7-13620H</w:t>
            </w:r>
          </w:p>
          <w:p w14:paraId="699D0F94"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Integrated GPU: Intel UHD Graphics (13th Gen) / 1TB PCIe NVMe SSD</w:t>
            </w:r>
          </w:p>
          <w:p w14:paraId="496B8432"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w:t>
            </w:r>
          </w:p>
          <w:p w14:paraId="3CBB4D6D" w14:textId="77777777" w:rsidR="00D2274D" w:rsidRPr="005D76F4" w:rsidRDefault="00D2274D" w:rsidP="005D76F4">
            <w:pPr>
              <w:pStyle w:val="PlainText"/>
              <w:rPr>
                <w:rFonts w:ascii="Courier New" w:hAnsi="Courier New" w:cs="Courier New"/>
                <w:sz w:val="20"/>
                <w:szCs w:val="20"/>
              </w:rPr>
            </w:pPr>
          </w:p>
          <w:p w14:paraId="78963193"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PROXMOX VE HOST ] --------- Reserve 2GB RAM / 2 Threads for overhead ]</w:t>
            </w:r>
          </w:p>
          <w:p w14:paraId="34F8D295"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192.168.86.250</w:t>
            </w:r>
          </w:p>
          <w:p w14:paraId="48B37379"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VM 101 ] HOME ASSISTANT OS (HAOS)</w:t>
            </w:r>
          </w:p>
          <w:p w14:paraId="2761BE87"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CPU: 2 Cores (vCPUs)</w:t>
            </w:r>
          </w:p>
          <w:p w14:paraId="6BD70527"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RAM: 4 GB (Dedicated)</w:t>
            </w:r>
          </w:p>
          <w:p w14:paraId="32ED8747"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STO: 32 GB - 64 GB NVMe</w:t>
            </w:r>
          </w:p>
          <w:p w14:paraId="5D6B8E06"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192.168.86.251 - Primary LAN Segment (vmbr0) eth0</w:t>
            </w:r>
          </w:p>
          <w:p w14:paraId="02347737"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10.0.10.1/24 - Isolated Backend Segment (vmbr1 - </w:t>
            </w:r>
          </w:p>
          <w:p w14:paraId="31CE3633"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No Gateway/DNS Emulation) eth1</w:t>
            </w:r>
          </w:p>
          <w:p w14:paraId="4F02055D"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LXC 100 ] DNSMASQ SERVER (PiHole)</w:t>
            </w:r>
          </w:p>
          <w:p w14:paraId="1B94B287"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CPU: 1 Core (vCPU)</w:t>
            </w:r>
          </w:p>
          <w:p w14:paraId="3291B48B"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RAM: 512 MB (Ultra-lightweight)</w:t>
            </w:r>
          </w:p>
          <w:p w14:paraId="1AC8079F"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STO: 2 GB NVMe</w:t>
            </w:r>
          </w:p>
          <w:p w14:paraId="06D93169"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192.168.86.254 (Currently .249 until production release)</w:t>
            </w:r>
          </w:p>
          <w:p w14:paraId="55494A08"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LXC 102 ] NGINX PROXY MANAGER</w:t>
            </w:r>
          </w:p>
          <w:p w14:paraId="77A9FA48"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CPU: 2 Cores (vCPUs)</w:t>
            </w:r>
          </w:p>
          <w:p w14:paraId="4EF39324"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RAM: 1 GB (Scalable)</w:t>
            </w:r>
          </w:p>
          <w:p w14:paraId="7160B700"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STO: 8 GB (OS) + Mount point to external storage for media</w:t>
            </w:r>
          </w:p>
          <w:p w14:paraId="26595C8F"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192.168.86.252</w:t>
            </w:r>
          </w:p>
          <w:p w14:paraId="4D40A09B"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LXC 103 ] OLLAMA LLM ENGINE</w:t>
            </w:r>
          </w:p>
          <w:p w14:paraId="435E3F2A"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CPU: 6 Cores (vCPUs) ---&gt; (Uses high-perf Intel P-Cores)</w:t>
            </w:r>
          </w:p>
          <w:p w14:paraId="11A9F478"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    </w:t>
            </w:r>
            <w:r w:rsidRPr="005D76F4">
              <w:rPr>
                <w:rFonts w:ascii="Courier New" w:hAnsi="Courier New" w:cs="Courier New"/>
              </w:rPr>
              <w:t xml:space="preserve">├── GPU Passthru: Vulkan0 Intel(R) Graphics (RPL-P) </w:t>
            </w:r>
          </w:p>
          <w:p w14:paraId="40145AA3"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type=iGPU total=23.3 GiB Ram</w:t>
            </w:r>
          </w:p>
          <w:p w14:paraId="67E5FE26"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    ├── RAM: </w:t>
            </w:r>
            <w:r w:rsidRPr="005D76F4">
              <w:rPr>
                <w:rFonts w:ascii="Courier New" w:hAnsi="Courier New" w:cs="Courier New"/>
              </w:rPr>
              <w:t>16 GB (Allows up to 8B/11B parameter models)</w:t>
            </w:r>
          </w:p>
          <w:p w14:paraId="7D53D6F6"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    ├── STO: 40 GB NVMe</w:t>
            </w:r>
            <w:r w:rsidRPr="005D76F4">
              <w:rPr>
                <w:rFonts w:ascii="Courier New" w:hAnsi="Courier New" w:cs="Courier New"/>
              </w:rPr>
              <w:t xml:space="preserve"> --------&gt; (Large capacity for model weights)</w:t>
            </w:r>
          </w:p>
          <w:p w14:paraId="146A8F6F"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    ├── LAM: gemma3:4b ---------&gt; Multimodal (Vision) &amp; 128K Context</w:t>
            </w:r>
            <w:r w:rsidRPr="005D76F4">
              <w:rPr>
                <w:rFonts w:ascii="Courier New" w:hAnsi="Courier New" w:cs="Courier New"/>
              </w:rPr>
              <w:t xml:space="preserve"> Window</w:t>
            </w:r>
          </w:p>
          <w:p w14:paraId="570D56BC"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w:t>
            </w:r>
            <w:r w:rsidRPr="005D76F4">
              <w:rPr>
                <w:rFonts w:ascii="Courier New" w:hAnsi="Courier New" w:cs="Courier New"/>
              </w:rPr>
              <w:t>│    ├── LAM: phi4-mini:latest --&gt; Logic, Intense Reasoning, &amp; Tool Calling</w:t>
            </w:r>
          </w:p>
          <w:p w14:paraId="35C55A17"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LAM: qwen2.5-coder:7b --&gt; Complex Automation Engineering, </w:t>
            </w:r>
          </w:p>
          <w:p w14:paraId="6F1DFE7E"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        Code </w:t>
            </w:r>
            <w:r w:rsidRPr="005D76F4">
              <w:rPr>
                <w:rFonts w:ascii="Courier New" w:hAnsi="Courier New" w:cs="Courier New"/>
              </w:rPr>
              <w:t>Sandbox, &amp; YAML Chat</w:t>
            </w:r>
          </w:p>
          <w:p w14:paraId="6CB91551"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LAM: qwen2.5-coder:1.5b -&gt; Inline IDE Autocomplete Engine </w:t>
            </w:r>
          </w:p>
          <w:p w14:paraId="1373B3D9"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w:t>
            </w:r>
            <w:r w:rsidRPr="005D76F4">
              <w:rPr>
                <w:rFonts w:ascii="Courier New" w:hAnsi="Courier New" w:cs="Courier New"/>
              </w:rPr>
              <w:t>│        (Fed via Desktop on LAN)</w:t>
            </w:r>
          </w:p>
          <w:p w14:paraId="58C74334"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    ├── </w:t>
            </w:r>
            <w:r w:rsidRPr="005D76F4">
              <w:rPr>
                <w:rFonts w:ascii="Courier New" w:hAnsi="Courier New" w:cs="Courier New"/>
              </w:rPr>
              <w:t xml:space="preserve">LAM: nomic-embed-text --&gt; Vector Embeddings &amp; Local </w:t>
            </w:r>
          </w:p>
          <w:p w14:paraId="6F6A04A5"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Document Context Parsing</w:t>
            </w:r>
          </w:p>
          <w:p w14:paraId="51411737"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    ├── 192.168.86.253 - Primary LAN </w:t>
            </w:r>
            <w:r w:rsidRPr="005D76F4">
              <w:rPr>
                <w:rFonts w:ascii="Courier New" w:hAnsi="Courier New" w:cs="Courier New"/>
              </w:rPr>
              <w:t>Segment (vmbr0) eth0</w:t>
            </w:r>
          </w:p>
          <w:p w14:paraId="49247AC3"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    └── 10.0.10.3/24 - Isolated</w:t>
            </w:r>
            <w:r w:rsidRPr="005D76F4">
              <w:rPr>
                <w:rFonts w:ascii="Courier New" w:hAnsi="Courier New" w:cs="Courier New"/>
              </w:rPr>
              <w:t xml:space="preserve"> Backend Segment (vmbr1 - No </w:t>
            </w:r>
          </w:p>
          <w:p w14:paraId="17866641"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Gateway/DNS Emulation) eth1</w:t>
            </w:r>
          </w:p>
          <w:p w14:paraId="1A0D962B"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 [ LXC 104 ]</w:t>
            </w:r>
            <w:r w:rsidRPr="005D76F4">
              <w:rPr>
                <w:rFonts w:ascii="Courier New" w:hAnsi="Courier New" w:cs="Courier New"/>
              </w:rPr>
              <w:t xml:space="preserve"> WYOMING-DOCKER</w:t>
            </w:r>
          </w:p>
          <w:p w14:paraId="1646BF33"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    ├── CPU: 2 Cores (</w:t>
            </w:r>
            <w:r w:rsidRPr="005D76F4">
              <w:rPr>
                <w:rFonts w:ascii="Courier New" w:hAnsi="Courier New" w:cs="Courier New"/>
              </w:rPr>
              <w:t>vCPUs)</w:t>
            </w:r>
          </w:p>
          <w:p w14:paraId="3321B742"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lastRenderedPageBreak/>
              <w:t xml:space="preserve"> │    ├── RAM: 2 GB (Scalable)</w:t>
            </w:r>
          </w:p>
          <w:p w14:paraId="2F802D81"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    ├─</w:t>
            </w:r>
            <w:r w:rsidRPr="005D76F4">
              <w:rPr>
                <w:rFonts w:ascii="Courier New" w:hAnsi="Courier New" w:cs="Courier New"/>
              </w:rPr>
              <w:t xml:space="preserve">─ STO: 10 GB (OS) + Mount point to external storage for </w:t>
            </w:r>
          </w:p>
          <w:p w14:paraId="635E6F20"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media</w:t>
            </w:r>
          </w:p>
          <w:p w14:paraId="38DA007B"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    </w:t>
            </w:r>
            <w:r w:rsidRPr="005D76F4">
              <w:rPr>
                <w:rFonts w:ascii="Courier New" w:hAnsi="Courier New" w:cs="Courier New"/>
              </w:rPr>
              <w:t>├── ports: 10200:10200</w:t>
            </w:r>
          </w:p>
          <w:p w14:paraId="1E515111"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volumes: piper-data:/data</w:t>
            </w:r>
          </w:p>
          <w:p w14:paraId="309FBF9C"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    ├── </w:t>
            </w:r>
            <w:r w:rsidRPr="005D76F4">
              <w:rPr>
                <w:rFonts w:ascii="Courier New" w:hAnsi="Courier New" w:cs="Courier New"/>
              </w:rPr>
              <w:t>192.168.86.248 - Primary LAN Segment (vmbr0) eth0</w:t>
            </w:r>
          </w:p>
          <w:p w14:paraId="7B86939E" w14:textId="77777777" w:rsidR="00D2274D" w:rsidRPr="005D76F4"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    └── 10.0.10.4/24 - Isolated Backend Segment (vmbr1) eth1</w:t>
            </w:r>
          </w:p>
          <w:p w14:paraId="74DA0D54"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w:t>
            </w:r>
            <w:r w:rsidRPr="005D76F4">
              <w:rPr>
                <w:rFonts w:ascii="Courier New" w:hAnsi="Courier New" w:cs="Courier New"/>
              </w:rPr>
              <w:t>└──► [ LXC 105 ] TWINGATE CONNECTOR</w:t>
            </w:r>
          </w:p>
          <w:p w14:paraId="6C3E564F"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 CPU: 1 Core </w:t>
            </w:r>
            <w:r w:rsidRPr="005D76F4">
              <w:rPr>
                <w:rFonts w:ascii="Courier New" w:hAnsi="Courier New" w:cs="Courier New"/>
              </w:rPr>
              <w:t>(vCPU)</w:t>
            </w:r>
          </w:p>
          <w:p w14:paraId="2E820C36" w14:textId="77777777" w:rsidR="00D2274D" w:rsidRPr="005D76F4" w:rsidRDefault="00D2274D" w:rsidP="005D76F4">
            <w:pPr>
              <w:pStyle w:val="PlainText"/>
              <w:rPr>
                <w:rFonts w:ascii="Courier New" w:hAnsi="Courier New" w:cs="Courier New"/>
              </w:rPr>
            </w:pPr>
            <w:r w:rsidRPr="005D76F4">
              <w:rPr>
                <w:rFonts w:ascii="Courier New" w:hAnsi="Courier New" w:cs="Courier New"/>
              </w:rPr>
              <w:t xml:space="preserve">      ├── RAM: 512 MB (Ultra-lightweight)</w:t>
            </w:r>
          </w:p>
          <w:p w14:paraId="4E1B42AA"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 STO: 2 GB NVMe (OS</w:t>
            </w:r>
            <w:r w:rsidRPr="005D76F4">
              <w:rPr>
                <w:rFonts w:ascii="Courier New" w:hAnsi="Courier New" w:cs="Courier New"/>
              </w:rPr>
              <w:t xml:space="preserve"> Only)</w:t>
            </w:r>
          </w:p>
          <w:p w14:paraId="06D965CD" w14:textId="77777777" w:rsidR="00D2274D" w:rsidRPr="005D76F4" w:rsidRDefault="00D2274D" w:rsidP="005D76F4">
            <w:pPr>
              <w:pStyle w:val="PlainText"/>
              <w:rPr>
                <w:rFonts w:ascii="Courier New" w:hAnsi="Courier New" w:cs="Courier New"/>
              </w:rPr>
            </w:pPr>
            <w:r w:rsidRPr="00D2274D">
              <w:rPr>
                <w:rFonts w:ascii="Courier New" w:hAnsi="Courier New" w:cs="Courier New"/>
                <w:sz w:val="20"/>
                <w:szCs w:val="20"/>
              </w:rPr>
              <w:t xml:space="preserve">      └── 192.168.86.247 - Primary LAN Segment (vmbr0)</w:t>
            </w:r>
            <w:r w:rsidRPr="005D76F4">
              <w:rPr>
                <w:rFonts w:ascii="Courier New" w:hAnsi="Courier New" w:cs="Courier New"/>
              </w:rPr>
              <w:t xml:space="preserve"> eth0 </w:t>
            </w:r>
          </w:p>
          <w:p w14:paraId="5D232E7B" w14:textId="77777777" w:rsidR="00D2274D" w:rsidRPr="00D2274D" w:rsidRDefault="00D2274D" w:rsidP="005D76F4">
            <w:pPr>
              <w:pStyle w:val="PlainText"/>
              <w:rPr>
                <w:rFonts w:ascii="Courier New" w:hAnsi="Courier New" w:cs="Courier New"/>
                <w:sz w:val="20"/>
                <w:szCs w:val="20"/>
              </w:rPr>
            </w:pPr>
            <w:r w:rsidRPr="00D2274D">
              <w:rPr>
                <w:rFonts w:ascii="Courier New" w:hAnsi="Courier New" w:cs="Courier New"/>
                <w:sz w:val="20"/>
                <w:szCs w:val="20"/>
              </w:rPr>
              <w:t xml:space="preserve">          (Routes 192.168.86.0/24 Securely)</w:t>
            </w:r>
          </w:p>
          <w:p w14:paraId="29BB09B0" w14:textId="77777777" w:rsidR="00D2274D" w:rsidRPr="00D2274D" w:rsidRDefault="00D2274D" w:rsidP="005D76F4">
            <w:pPr>
              <w:pStyle w:val="PlainText"/>
              <w:rPr>
                <w:rFonts w:ascii="Courier New" w:hAnsi="Courier New" w:cs="Courier New"/>
                <w:sz w:val="20"/>
                <w:szCs w:val="20"/>
              </w:rPr>
            </w:pPr>
          </w:p>
          <w:p w14:paraId="55655F9E" w14:textId="77777777" w:rsidR="00CA68F4" w:rsidRPr="00716848" w:rsidRDefault="00511985" w:rsidP="0085558B">
            <w:pPr>
              <w:keepNext/>
              <w:rPr>
                <w:b/>
                <w:bCs/>
                <w:i/>
                <w:iCs/>
                <w:sz w:val="20"/>
                <w:szCs w:val="20"/>
              </w:rPr>
            </w:pPr>
            <w:r w:rsidRPr="00716848">
              <w:rPr>
                <w:sz w:val="20"/>
                <w:szCs w:val="20"/>
              </w:rPr>
              <w:fldChar w:fldCharType="end"/>
            </w:r>
          </w:p>
        </w:tc>
      </w:tr>
    </w:tbl>
    <w:p w14:paraId="2705E482" w14:textId="4960F14D" w:rsidR="006B1F61" w:rsidRDefault="0085558B" w:rsidP="009015E4">
      <w:pPr>
        <w:pStyle w:val="Heading4"/>
      </w:pPr>
      <w:bookmarkStart w:id="18" w:name="_Ref232848286"/>
      <w:bookmarkStart w:id="19" w:name="_Toc233947887"/>
      <w:r>
        <w:lastRenderedPageBreak/>
        <w:t xml:space="preserve">Code </w:t>
      </w:r>
      <w:r w:rsidR="00054E7D">
        <w:fldChar w:fldCharType="begin"/>
      </w:r>
      <w:r w:rsidR="00054E7D">
        <w:instrText xml:space="preserve"> SEQ Code \* ARABIC </w:instrText>
      </w:r>
      <w:r w:rsidR="00054E7D">
        <w:fldChar w:fldCharType="separate"/>
      </w:r>
      <w:r w:rsidR="00054E7D">
        <w:rPr>
          <w:noProof/>
        </w:rPr>
        <w:t>1</w:t>
      </w:r>
      <w:r w:rsidR="00054E7D">
        <w:rPr>
          <w:noProof/>
        </w:rPr>
        <w:fldChar w:fldCharType="end"/>
      </w:r>
      <w:r w:rsidRPr="00386FDD">
        <w:t>: Barnes Home Lab Configuration</w:t>
      </w:r>
      <w:bookmarkEnd w:id="18"/>
      <w:bookmarkEnd w:id="19"/>
    </w:p>
    <w:p w14:paraId="3073CB3A" w14:textId="6E19653C" w:rsidR="006B1F61" w:rsidRDefault="00747F52" w:rsidP="00747F52">
      <w:pPr>
        <w:pStyle w:val="Heading1"/>
      </w:pPr>
      <w:bookmarkStart w:id="20" w:name="_Toc233947757"/>
      <w:r>
        <w:t>Install</w:t>
      </w:r>
      <w:r w:rsidR="00846839">
        <w:t>ing your</w:t>
      </w:r>
      <w:r>
        <w:t xml:space="preserve"> Home Lab on </w:t>
      </w:r>
      <w:r w:rsidR="00F4763D">
        <w:t>a</w:t>
      </w:r>
      <w:r>
        <w:t xml:space="preserve"> </w:t>
      </w:r>
      <w:r w:rsidR="00F4763D">
        <w:t>M</w:t>
      </w:r>
      <w:r>
        <w:t>ini</w:t>
      </w:r>
      <w:r w:rsidR="00F4763D">
        <w:t>-C</w:t>
      </w:r>
      <w:r>
        <w:t>omputer</w:t>
      </w:r>
      <w:bookmarkEnd w:id="20"/>
    </w:p>
    <w:p w14:paraId="65484064" w14:textId="234B2535" w:rsidR="00747F52" w:rsidRDefault="00747F52" w:rsidP="00C5619D">
      <w:r>
        <w:t xml:space="preserve">Although this setup may seem complex, you can complete the installation in a day </w:t>
      </w:r>
      <w:r w:rsidR="00846839">
        <w:t xml:space="preserve">or two </w:t>
      </w:r>
      <w:r>
        <w:t>and have a complete, running system ready for a production rollout of your new Home Lab.</w:t>
      </w:r>
    </w:p>
    <w:p w14:paraId="522E2C1C" w14:textId="35C2A24C" w:rsidR="00846839" w:rsidRDefault="00846839" w:rsidP="00846839">
      <w:pPr>
        <w:pStyle w:val="Heading1"/>
      </w:pPr>
      <w:bookmarkStart w:id="21" w:name="_Toc233947758"/>
      <w:r>
        <w:t>Step by Step instructions</w:t>
      </w:r>
      <w:bookmarkEnd w:id="21"/>
    </w:p>
    <w:p w14:paraId="1FDB31BE" w14:textId="3598DF82" w:rsidR="00747F52" w:rsidRDefault="00747F52" w:rsidP="00C5619D">
      <w:r>
        <w:t xml:space="preserve">To run Proxmox, Home Assistant, </w:t>
      </w:r>
      <w:r w:rsidR="00D2274D">
        <w:t>NGINX</w:t>
      </w:r>
      <w:r>
        <w:t xml:space="preserve">, </w:t>
      </w:r>
      <w:r w:rsidR="00A46F27">
        <w:t>PiHole</w:t>
      </w:r>
      <w:r>
        <w:t xml:space="preserve">, </w:t>
      </w:r>
      <w:r w:rsidR="00A46F27">
        <w:t xml:space="preserve">Twingate Connector </w:t>
      </w:r>
      <w:r>
        <w:t>and Ollama together, a Proxmox VE (PVE) base layer is the best approach.</w:t>
      </w:r>
    </w:p>
    <w:p w14:paraId="371011B4" w14:textId="77777777" w:rsidR="009C7EF5" w:rsidRPr="00F61C93" w:rsidRDefault="009C7EF5" w:rsidP="00F61C93">
      <w:pPr>
        <w:pStyle w:val="Heading2"/>
      </w:pPr>
      <w:bookmarkStart w:id="22" w:name="_Toc233947759"/>
      <w:r w:rsidRPr="00F61C93">
        <w:t>Proxmox VE</w:t>
      </w:r>
      <w:r w:rsidR="00A46F27">
        <w:t xml:space="preserve"> base layer</w:t>
      </w:r>
      <w:bookmarkEnd w:id="22"/>
      <w:r w:rsidR="00104A42">
        <w:t xml:space="preserve"> </w:t>
      </w:r>
    </w:p>
    <w:p w14:paraId="7E83EB65" w14:textId="37819043" w:rsidR="002C0039" w:rsidRDefault="002C0039" w:rsidP="00C5619D">
      <w:r>
        <w:t xml:space="preserve">When running there are some recommended resource allocations that you will be asked for.  Use the details presented </w:t>
      </w:r>
      <w:r w:rsidR="00846839">
        <w:t xml:space="preserve">in each section,  if there are questions the table </w:t>
      </w:r>
      <w:r>
        <w:t xml:space="preserve">in </w:t>
      </w:r>
      <w:r w:rsidR="0010774B" w:rsidRPr="00636DA7">
        <w:rPr>
          <w:u w:val="single"/>
        </w:rPr>
        <w:fldChar w:fldCharType="begin"/>
      </w:r>
      <w:r w:rsidR="0010774B" w:rsidRPr="00636DA7">
        <w:rPr>
          <w:u w:val="single"/>
        </w:rPr>
        <w:instrText xml:space="preserve"> REF _Ref232848286 \h </w:instrText>
      </w:r>
      <w:r w:rsidR="0010774B" w:rsidRPr="00636DA7">
        <w:rPr>
          <w:u w:val="single"/>
        </w:rPr>
      </w:r>
      <w:r w:rsidR="0010774B" w:rsidRPr="00636DA7">
        <w:rPr>
          <w:u w:val="single"/>
        </w:rPr>
        <w:fldChar w:fldCharType="separate"/>
      </w:r>
      <w:r w:rsidR="00054E7D">
        <w:t xml:space="preserve">Code </w:t>
      </w:r>
      <w:r w:rsidR="00054E7D">
        <w:rPr>
          <w:noProof/>
        </w:rPr>
        <w:t>1</w:t>
      </w:r>
      <w:r w:rsidR="00054E7D" w:rsidRPr="00386FDD">
        <w:t>: Barnes Home Lab Configuration</w:t>
      </w:r>
      <w:r w:rsidR="0010774B" w:rsidRPr="00636DA7">
        <w:rPr>
          <w:u w:val="single"/>
        </w:rPr>
        <w:fldChar w:fldCharType="end"/>
      </w:r>
      <w:r>
        <w:t xml:space="preserve"> </w:t>
      </w:r>
      <w:r w:rsidR="00846839">
        <w:t>can be used for reference</w:t>
      </w:r>
      <w:r>
        <w:t xml:space="preserve"> to allocate your resources efficiently to avoid crashing the host.</w:t>
      </w:r>
    </w:p>
    <w:p w14:paraId="25EA8D0F" w14:textId="77777777" w:rsidR="006B1F61" w:rsidRPr="0010774B" w:rsidRDefault="006B1F61" w:rsidP="0010774B">
      <w:pPr>
        <w:pStyle w:val="Heading3"/>
      </w:pPr>
      <w:bookmarkStart w:id="23" w:name="_Toc233947760"/>
      <w:r w:rsidRPr="0010774B">
        <w:t>Step-by-Step Deployment Guide</w:t>
      </w:r>
      <w:bookmarkEnd w:id="23"/>
    </w:p>
    <w:p w14:paraId="32324C98" w14:textId="05D3488A" w:rsidR="006B1F61" w:rsidRDefault="008026A9" w:rsidP="008026A9">
      <w:r>
        <w:t xml:space="preserve">Step 1: </w:t>
      </w:r>
      <w:r w:rsidR="006B1F61">
        <w:t>Download the latest Proxmox VE ISO from the official website</w:t>
      </w:r>
      <w:r w:rsidR="0010774B">
        <w:t xml:space="preserve"> located at </w:t>
      </w:r>
      <w:hyperlink r:id="rId12" w:history="1">
        <w:r w:rsidR="0010774B" w:rsidRPr="0010774B">
          <w:rPr>
            <w:rStyle w:val="Hyperlink"/>
          </w:rPr>
          <w:t>https://www.proxmox.com/en/downloads/proxmox-virtual-environment</w:t>
        </w:r>
      </w:hyperlink>
      <w:r w:rsidR="006B1F61">
        <w:t>.</w:t>
      </w:r>
    </w:p>
    <w:tbl>
      <w:tblPr>
        <w:tblW w:w="9672"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672"/>
      </w:tblGrid>
      <w:tr w:rsidR="000D338B" w:rsidRPr="00716848" w14:paraId="09F36344" w14:textId="77777777" w:rsidTr="000D338B">
        <w:trPr>
          <w:trHeight w:val="303"/>
          <w:tblCellSpacing w:w="15" w:type="dxa"/>
        </w:trPr>
        <w:tc>
          <w:tcPr>
            <w:tcW w:w="0" w:type="auto"/>
            <w:shd w:val="clear" w:color="auto" w:fill="C1F0C7" w:themeFill="accent3" w:themeFillTint="33"/>
            <w:hideMark/>
          </w:tcPr>
          <w:p w14:paraId="3408EC56" w14:textId="77777777" w:rsidR="000D338B" w:rsidRPr="00935500" w:rsidRDefault="000D338B" w:rsidP="00935500">
            <w:pPr>
              <w:pStyle w:val="PlainText"/>
              <w:rPr>
                <w:rFonts w:ascii="Courier New" w:hAnsi="Courier New" w:cs="Courier New"/>
              </w:rPr>
            </w:pPr>
            <w:r>
              <w:rPr>
                <w:sz w:val="20"/>
                <w:szCs w:val="20"/>
              </w:rPr>
              <w:fldChar w:fldCharType="begin"/>
            </w:r>
            <w:r>
              <w:rPr>
                <w:sz w:val="20"/>
                <w:szCs w:val="20"/>
              </w:rPr>
              <w:instrText xml:space="preserve"> INCLUDETEXT  "C:\\Users\\barne\\Documents\\HomeAssistant\\Proxmox\\project_snipets\\PromoxBootDisk.txt" \c 65001  \* MERGEFORMAT </w:instrText>
            </w:r>
            <w:r>
              <w:rPr>
                <w:sz w:val="20"/>
                <w:szCs w:val="20"/>
              </w:rPr>
              <w:fldChar w:fldCharType="separate"/>
            </w:r>
            <w:r w:rsidRPr="00935500">
              <w:rPr>
                <w:rFonts w:ascii="Courier New" w:hAnsi="Courier New" w:cs="Courier New"/>
              </w:rPr>
              <w:t>1.</w:t>
            </w:r>
            <w:r w:rsidRPr="00935500">
              <w:rPr>
                <w:rFonts w:ascii="Courier New" w:hAnsi="Courier New" w:cs="Courier New"/>
              </w:rPr>
              <w:tab/>
              <w:t>Flash it to a USB drive using BalenaEtcher or Rufus.</w:t>
            </w:r>
          </w:p>
          <w:p w14:paraId="555F67D9" w14:textId="77777777" w:rsidR="000D338B" w:rsidRPr="00935500" w:rsidRDefault="000D338B" w:rsidP="00935500">
            <w:pPr>
              <w:pStyle w:val="PlainText"/>
              <w:rPr>
                <w:rFonts w:ascii="Courier New" w:hAnsi="Courier New" w:cs="Courier New"/>
              </w:rPr>
            </w:pPr>
            <w:r w:rsidRPr="00935500">
              <w:rPr>
                <w:rFonts w:ascii="Courier New" w:hAnsi="Courier New" w:cs="Courier New"/>
              </w:rPr>
              <w:t>2.</w:t>
            </w:r>
            <w:r w:rsidRPr="00935500">
              <w:rPr>
                <w:rFonts w:ascii="Courier New" w:hAnsi="Courier New" w:cs="Courier New"/>
              </w:rPr>
              <w:tab/>
              <w:t>Boot your KAMRUI Mini PC into the BIOS and disable Secure Boot. Also enable power on after power reset.</w:t>
            </w:r>
          </w:p>
          <w:p w14:paraId="481FCA0C" w14:textId="77777777" w:rsidR="000D338B" w:rsidRDefault="000D338B" w:rsidP="00935500">
            <w:pPr>
              <w:pStyle w:val="PlainText"/>
              <w:rPr>
                <w:rFonts w:ascii="Courier New" w:hAnsi="Courier New" w:cs="Courier New"/>
              </w:rPr>
            </w:pPr>
            <w:r w:rsidRPr="00935500">
              <w:rPr>
                <w:rFonts w:ascii="Courier New" w:hAnsi="Courier New" w:cs="Courier New"/>
              </w:rPr>
              <w:t>3.</w:t>
            </w:r>
            <w:r w:rsidRPr="00935500">
              <w:rPr>
                <w:rFonts w:ascii="Courier New" w:hAnsi="Courier New" w:cs="Courier New"/>
              </w:rPr>
              <w:tab/>
              <w:t>Boot from the USB, follow the on-screen installer prompts, and set a static IP address.</w:t>
            </w:r>
          </w:p>
          <w:p w14:paraId="7FD78417" w14:textId="0696FC83" w:rsidR="000D338B" w:rsidRPr="00716848" w:rsidRDefault="000D338B" w:rsidP="00A01639">
            <w:pPr>
              <w:keepNext/>
              <w:rPr>
                <w:b/>
                <w:bCs/>
                <w:i/>
                <w:iCs/>
                <w:sz w:val="20"/>
                <w:szCs w:val="20"/>
              </w:rPr>
            </w:pPr>
            <w:r>
              <w:rPr>
                <w:rFonts w:ascii="Consolas" w:hAnsi="Consolas"/>
                <w:sz w:val="20"/>
                <w:szCs w:val="20"/>
              </w:rPr>
              <w:lastRenderedPageBreak/>
              <w:fldChar w:fldCharType="end"/>
            </w:r>
          </w:p>
        </w:tc>
      </w:tr>
    </w:tbl>
    <w:p w14:paraId="5933D363" w14:textId="2E4A8FA7" w:rsidR="000D338B" w:rsidRDefault="000D338B" w:rsidP="000D338B">
      <w:pPr>
        <w:pStyle w:val="Heading4"/>
      </w:pPr>
      <w:r>
        <w:lastRenderedPageBreak/>
        <w:t xml:space="preserve">Code </w:t>
      </w:r>
      <w:r>
        <w:fldChar w:fldCharType="begin"/>
      </w:r>
      <w:r>
        <w:instrText xml:space="preserve"> SEQ Code \* ARABIC </w:instrText>
      </w:r>
      <w:r>
        <w:fldChar w:fldCharType="separate"/>
      </w:r>
      <w:r>
        <w:rPr>
          <w:noProof/>
        </w:rPr>
        <w:t>2</w:t>
      </w:r>
      <w:r>
        <w:rPr>
          <w:noProof/>
        </w:rPr>
        <w:fldChar w:fldCharType="end"/>
      </w:r>
      <w:r>
        <w:t xml:space="preserve">: </w:t>
      </w:r>
      <w:r w:rsidRPr="000D338B">
        <w:t>Promox</w:t>
      </w:r>
      <w:r>
        <w:t xml:space="preserve"> </w:t>
      </w:r>
      <w:r w:rsidRPr="000D338B">
        <w:t>Boot</w:t>
      </w:r>
      <w:r>
        <w:t xml:space="preserve"> </w:t>
      </w:r>
      <w:r w:rsidRPr="000D338B">
        <w:t>Disk</w:t>
      </w:r>
    </w:p>
    <w:p w14:paraId="41055312" w14:textId="77777777" w:rsidR="00E80447" w:rsidRDefault="00E80447" w:rsidP="00E80447">
      <w:r>
        <w:t>Step 2: Setup Putty/ssh for easy communication with your new Home Lab.</w:t>
      </w:r>
    </w:p>
    <w:p w14:paraId="0450AD17" w14:textId="77777777" w:rsidR="00E80447" w:rsidRPr="00E80447" w:rsidRDefault="00E80447">
      <w:pPr>
        <w:pStyle w:val="ListParagraph"/>
        <w:numPr>
          <w:ilvl w:val="0"/>
          <w:numId w:val="5"/>
        </w:numPr>
      </w:pPr>
      <w:r w:rsidRPr="00E80447">
        <w:t xml:space="preserve">To set up passwordless SSH login to a Proxmox VE server using PuTTY, you need to generate a key pair on Windows, add the public key to Proxmox, and configure PuTTY to use the private key. </w:t>
      </w:r>
    </w:p>
    <w:p w14:paraId="260CECC7" w14:textId="77777777" w:rsidR="00E80447" w:rsidRDefault="00E80447">
      <w:pPr>
        <w:pStyle w:val="ListParagraph"/>
        <w:numPr>
          <w:ilvl w:val="0"/>
          <w:numId w:val="5"/>
        </w:numPr>
      </w:pPr>
      <w:r w:rsidRPr="00E80447">
        <w:t>Here is the complete step-by-step process.</w:t>
      </w:r>
    </w:p>
    <w:tbl>
      <w:tblPr>
        <w:tblW w:w="9672"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672"/>
      </w:tblGrid>
      <w:tr w:rsidR="000D338B" w:rsidRPr="00D9609B" w14:paraId="2097EB1E" w14:textId="77777777" w:rsidTr="00A01639">
        <w:trPr>
          <w:trHeight w:val="303"/>
          <w:tblCellSpacing w:w="15" w:type="dxa"/>
        </w:trPr>
        <w:tc>
          <w:tcPr>
            <w:tcW w:w="0" w:type="auto"/>
            <w:shd w:val="clear" w:color="auto" w:fill="C1F0C7" w:themeFill="accent3" w:themeFillTint="33"/>
            <w:hideMark/>
          </w:tcPr>
          <w:p w14:paraId="3A67F5FD" w14:textId="77777777" w:rsidR="00D9609B" w:rsidRPr="00D9609B" w:rsidRDefault="000D338B" w:rsidP="004E4BA5">
            <w:pPr>
              <w:pStyle w:val="PlainText"/>
              <w:rPr>
                <w:rFonts w:ascii="Courier New" w:hAnsi="Courier New" w:cs="Courier New"/>
                <w:sz w:val="20"/>
                <w:szCs w:val="20"/>
              </w:rPr>
            </w:pPr>
            <w:r w:rsidRPr="00D9609B">
              <w:rPr>
                <w:rFonts w:ascii="Courier New" w:hAnsi="Courier New" w:cs="Courier New"/>
                <w:sz w:val="20"/>
                <w:szCs w:val="20"/>
              </w:rPr>
              <w:fldChar w:fldCharType="begin"/>
            </w:r>
            <w:r w:rsidRPr="00D9609B">
              <w:rPr>
                <w:rFonts w:ascii="Courier New" w:hAnsi="Courier New" w:cs="Courier New"/>
                <w:sz w:val="20"/>
                <w:szCs w:val="20"/>
              </w:rPr>
              <w:instrText xml:space="preserve"> INCLUDETEXT  "C:\\Users\\barne\\Documents\\HomeAssistant\\Proxmox\\project_snipets\\PuttysshSetupProcess.txt" \c 65001  \* MERGEFORMAT </w:instrText>
            </w:r>
            <w:r w:rsidRPr="00D9609B">
              <w:rPr>
                <w:rFonts w:ascii="Courier New" w:hAnsi="Courier New" w:cs="Courier New"/>
                <w:sz w:val="20"/>
                <w:szCs w:val="20"/>
              </w:rPr>
              <w:fldChar w:fldCharType="separate"/>
            </w:r>
            <w:r w:rsidR="00D9609B" w:rsidRPr="00D9609B">
              <w:rPr>
                <w:rFonts w:ascii="Courier New" w:hAnsi="Courier New" w:cs="Courier New"/>
                <w:sz w:val="20"/>
                <w:szCs w:val="20"/>
              </w:rPr>
              <w:t>o</w:t>
            </w:r>
            <w:r w:rsidR="00D9609B" w:rsidRPr="00D9609B">
              <w:rPr>
                <w:rFonts w:ascii="Courier New" w:hAnsi="Courier New" w:cs="Courier New"/>
                <w:sz w:val="20"/>
                <w:szCs w:val="20"/>
              </w:rPr>
              <w:tab/>
              <w:t xml:space="preserve">Generate an SSH Key </w:t>
            </w:r>
          </w:p>
          <w:p w14:paraId="4154BF94"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 xml:space="preserve">  •</w:t>
            </w:r>
            <w:r w:rsidRPr="00D9609B">
              <w:rPr>
                <w:rFonts w:ascii="Courier New" w:hAnsi="Courier New" w:cs="Courier New"/>
                <w:sz w:val="20"/>
                <w:szCs w:val="20"/>
              </w:rPr>
              <w:tab/>
              <w:t>Open PuTTYgen on your Windows computer.</w:t>
            </w:r>
          </w:p>
          <w:p w14:paraId="6B467458"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 xml:space="preserve">  •</w:t>
            </w:r>
            <w:r w:rsidRPr="00D9609B">
              <w:rPr>
                <w:rFonts w:ascii="Courier New" w:hAnsi="Courier New" w:cs="Courier New"/>
                <w:sz w:val="20"/>
                <w:szCs w:val="20"/>
              </w:rPr>
              <w:tab/>
              <w:t xml:space="preserve">Under Type of key to generate, select Ed25519 for modern security and </w:t>
            </w:r>
          </w:p>
          <w:p w14:paraId="08EA3D2C"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speed</w:t>
            </w:r>
            <w:r w:rsidRPr="004E4BA5">
              <w:rPr>
                <w:rFonts w:ascii="Courier New" w:hAnsi="Courier New" w:cs="Courier New"/>
              </w:rPr>
              <w:t>.</w:t>
            </w:r>
          </w:p>
          <w:p w14:paraId="1D39755D"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 xml:space="preserve">  •</w:t>
            </w:r>
            <w:r w:rsidRPr="00D9609B">
              <w:rPr>
                <w:rFonts w:ascii="Courier New" w:hAnsi="Courier New" w:cs="Courier New"/>
                <w:sz w:val="20"/>
                <w:szCs w:val="20"/>
              </w:rPr>
              <w:tab/>
              <w:t>Click the Generate button.</w:t>
            </w:r>
          </w:p>
          <w:p w14:paraId="405822FD"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 xml:space="preserve">  •</w:t>
            </w:r>
            <w:r w:rsidRPr="00D9609B">
              <w:rPr>
                <w:rFonts w:ascii="Courier New" w:hAnsi="Courier New" w:cs="Courier New"/>
                <w:sz w:val="20"/>
                <w:szCs w:val="20"/>
              </w:rPr>
              <w:tab/>
              <w:t>Move your mouse randomly over the blank area to create entropy for the key</w:t>
            </w:r>
          </w:p>
          <w:p w14:paraId="10431237"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generation.</w:t>
            </w:r>
          </w:p>
          <w:p w14:paraId="781E7456"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Crucial: Leave both passphrase fields completely blank to ensure a</w:t>
            </w:r>
          </w:p>
          <w:p w14:paraId="4361F576"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 xml:space="preserve">   passwordless login.</w:t>
            </w:r>
          </w:p>
          <w:p w14:paraId="20129134"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 xml:space="preserve">  •</w:t>
            </w:r>
            <w:r w:rsidRPr="00D9609B">
              <w:rPr>
                <w:rFonts w:ascii="Courier New" w:hAnsi="Courier New" w:cs="Courier New"/>
                <w:sz w:val="20"/>
                <w:szCs w:val="20"/>
              </w:rPr>
              <w:tab/>
              <w:t>Click Save private key and save it to a secure folder on your PC as a .ppk</w:t>
            </w:r>
          </w:p>
          <w:p w14:paraId="0359297F"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file Save the</w:t>
            </w:r>
            <w:r w:rsidRPr="004E4BA5">
              <w:rPr>
                <w:rFonts w:ascii="Courier New" w:hAnsi="Courier New" w:cs="Courier New"/>
              </w:rPr>
              <w:t xml:space="preserve"> location for use below.</w:t>
            </w:r>
          </w:p>
          <w:p w14:paraId="0E99AA0F"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w:t>
            </w:r>
            <w:r w:rsidRPr="00D9609B">
              <w:rPr>
                <w:rFonts w:ascii="Courier New" w:hAnsi="Courier New" w:cs="Courier New"/>
                <w:sz w:val="20"/>
                <w:szCs w:val="20"/>
              </w:rPr>
              <w:tab/>
              <w:t xml:space="preserve">Keep the PuTTYgen window </w:t>
            </w:r>
            <w:r w:rsidRPr="004E4BA5">
              <w:rPr>
                <w:rFonts w:ascii="Courier New" w:hAnsi="Courier New" w:cs="Courier New"/>
              </w:rPr>
              <w:t>open; you will need the text string inside the</w:t>
            </w:r>
          </w:p>
          <w:p w14:paraId="381DA86A"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 xml:space="preserve">    top box labeled Public key for pasting into OpenSSH authorized_keys file.</w:t>
            </w:r>
          </w:p>
          <w:p w14:paraId="64D2AF5D"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o</w:t>
            </w:r>
            <w:r w:rsidRPr="00D9609B">
              <w:rPr>
                <w:rFonts w:ascii="Courier New" w:hAnsi="Courier New" w:cs="Courier New"/>
                <w:sz w:val="20"/>
                <w:szCs w:val="20"/>
              </w:rPr>
              <w:tab/>
              <w:t xml:space="preserve">Add the Public Key </w:t>
            </w:r>
            <w:r w:rsidRPr="004E4BA5">
              <w:rPr>
                <w:rFonts w:ascii="Courier New" w:hAnsi="Courier New" w:cs="Courier New"/>
              </w:rPr>
              <w:t>to Proxmox(SyncBricks, 2024)</w:t>
            </w:r>
          </w:p>
          <w:p w14:paraId="019E8038"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w:t>
            </w:r>
            <w:r w:rsidRPr="00D9609B">
              <w:rPr>
                <w:rFonts w:ascii="Courier New" w:hAnsi="Courier New" w:cs="Courier New"/>
                <w:sz w:val="20"/>
                <w:szCs w:val="20"/>
              </w:rPr>
              <w:tab/>
              <w:t xml:space="preserve">Launch PuTTY and log into your Proxmox server using </w:t>
            </w:r>
            <w:r w:rsidRPr="004E4BA5">
              <w:rPr>
                <w:rFonts w:ascii="Courier New" w:hAnsi="Courier New" w:cs="Courier New"/>
              </w:rPr>
              <w:t xml:space="preserve">your standard root </w:t>
            </w:r>
          </w:p>
          <w:p w14:paraId="38A99A5E"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 xml:space="preserve">    username and password.</w:t>
            </w:r>
          </w:p>
          <w:p w14:paraId="5D93E090"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w:t>
            </w:r>
            <w:r w:rsidRPr="00D9609B">
              <w:rPr>
                <w:rFonts w:ascii="Courier New" w:hAnsi="Courier New" w:cs="Courier New"/>
                <w:sz w:val="20"/>
                <w:szCs w:val="20"/>
              </w:rPr>
              <w:tab/>
              <w:t>Create the directory for SSH</w:t>
            </w:r>
            <w:r w:rsidRPr="004E4BA5">
              <w:rPr>
                <w:rFonts w:ascii="Courier New" w:hAnsi="Courier New" w:cs="Courier New"/>
              </w:rPr>
              <w:t xml:space="preserve"> keys if it does not already exist:</w:t>
            </w:r>
          </w:p>
          <w:p w14:paraId="0D1AE682"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 xml:space="preserve">    o</w:t>
            </w:r>
            <w:r w:rsidRPr="00D9609B">
              <w:rPr>
                <w:rFonts w:ascii="Courier New" w:hAnsi="Courier New" w:cs="Courier New"/>
                <w:sz w:val="20"/>
                <w:szCs w:val="20"/>
              </w:rPr>
              <w:tab/>
              <w:t>mkdir -p ~/.ssh</w:t>
            </w:r>
          </w:p>
          <w:p w14:paraId="5C09B5CF"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 xml:space="preserve">  •</w:t>
            </w:r>
            <w:r w:rsidRPr="00D9609B">
              <w:rPr>
                <w:rFonts w:ascii="Courier New" w:hAnsi="Courier New" w:cs="Courier New"/>
                <w:sz w:val="20"/>
                <w:szCs w:val="20"/>
              </w:rPr>
              <w:tab/>
              <w:t>Set the appropriate folder permissions:</w:t>
            </w:r>
          </w:p>
          <w:p w14:paraId="7B90A2F5"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o</w:t>
            </w:r>
            <w:r w:rsidRPr="00D9609B">
              <w:rPr>
                <w:rFonts w:ascii="Courier New" w:hAnsi="Courier New" w:cs="Courier New"/>
                <w:sz w:val="20"/>
                <w:szCs w:val="20"/>
              </w:rPr>
              <w:tab/>
              <w:t xml:space="preserve">chmod 700 </w:t>
            </w:r>
            <w:r w:rsidRPr="004E4BA5">
              <w:rPr>
                <w:rFonts w:ascii="Courier New" w:hAnsi="Courier New" w:cs="Courier New"/>
              </w:rPr>
              <w:t>~/.ssh</w:t>
            </w:r>
          </w:p>
          <w:p w14:paraId="76C88C42"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 xml:space="preserve">  •</w:t>
            </w:r>
            <w:r w:rsidRPr="00D9609B">
              <w:rPr>
                <w:rFonts w:ascii="Courier New" w:hAnsi="Courier New" w:cs="Courier New"/>
                <w:sz w:val="20"/>
                <w:szCs w:val="20"/>
              </w:rPr>
              <w:tab/>
              <w:t>Open or create the authorization file with a text editor:</w:t>
            </w:r>
          </w:p>
          <w:p w14:paraId="06B9B88A"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o</w:t>
            </w:r>
            <w:r w:rsidRPr="00D9609B">
              <w:rPr>
                <w:rFonts w:ascii="Courier New" w:hAnsi="Courier New" w:cs="Courier New"/>
                <w:sz w:val="20"/>
                <w:szCs w:val="20"/>
              </w:rPr>
              <w:tab/>
              <w:t>vi</w:t>
            </w:r>
            <w:r w:rsidRPr="004E4BA5">
              <w:rPr>
                <w:rFonts w:ascii="Courier New" w:hAnsi="Courier New" w:cs="Courier New"/>
              </w:rPr>
              <w:t xml:space="preserve">  ~/.ssh/authorized_keys</w:t>
            </w:r>
          </w:p>
          <w:p w14:paraId="1DE943A7"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w:t>
            </w:r>
            <w:r w:rsidRPr="00D9609B">
              <w:rPr>
                <w:rFonts w:ascii="Courier New" w:hAnsi="Courier New" w:cs="Courier New"/>
                <w:sz w:val="20"/>
                <w:szCs w:val="20"/>
              </w:rPr>
              <w:tab/>
              <w:t xml:space="preserve">Go back to your PuTTYgen </w:t>
            </w:r>
            <w:r w:rsidRPr="004E4BA5">
              <w:rPr>
                <w:rFonts w:ascii="Courier New" w:hAnsi="Courier New" w:cs="Courier New"/>
              </w:rPr>
              <w:t>window, copy the entire string of text from the</w:t>
            </w:r>
          </w:p>
          <w:p w14:paraId="18D51604"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top box, and paste it into the</w:t>
            </w:r>
            <w:r w:rsidRPr="004E4BA5">
              <w:rPr>
                <w:rFonts w:ascii="Courier New" w:hAnsi="Courier New" w:cs="Courier New"/>
              </w:rPr>
              <w:t xml:space="preserve"> PuTTY window. It must occupy a single line.</w:t>
            </w:r>
          </w:p>
          <w:p w14:paraId="41BA61B5"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w:t>
            </w:r>
            <w:r w:rsidRPr="00D9609B">
              <w:rPr>
                <w:rFonts w:ascii="Courier New" w:hAnsi="Courier New" w:cs="Courier New"/>
                <w:sz w:val="20"/>
                <w:szCs w:val="20"/>
              </w:rPr>
              <w:tab/>
              <w:t>save the file, and exit</w:t>
            </w:r>
            <w:r w:rsidRPr="004E4BA5">
              <w:rPr>
                <w:rFonts w:ascii="Courier New" w:hAnsi="Courier New" w:cs="Courier New"/>
              </w:rPr>
              <w:t xml:space="preserve"> the vi editor ("enter :wq! ".</w:t>
            </w:r>
          </w:p>
          <w:p w14:paraId="264336D2"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 xml:space="preserve">  •</w:t>
            </w:r>
            <w:r w:rsidRPr="00D9609B">
              <w:rPr>
                <w:rFonts w:ascii="Courier New" w:hAnsi="Courier New" w:cs="Courier New"/>
                <w:sz w:val="20"/>
                <w:szCs w:val="20"/>
              </w:rPr>
              <w:tab/>
              <w:t>Secure the authorization file permissions:</w:t>
            </w:r>
          </w:p>
          <w:p w14:paraId="7B9AD680"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o</w:t>
            </w:r>
            <w:r w:rsidRPr="00D9609B">
              <w:rPr>
                <w:rFonts w:ascii="Courier New" w:hAnsi="Courier New" w:cs="Courier New"/>
                <w:sz w:val="20"/>
                <w:szCs w:val="20"/>
              </w:rPr>
              <w:tab/>
              <w:t>chmod 600 ~/.</w:t>
            </w:r>
            <w:r w:rsidRPr="004E4BA5">
              <w:rPr>
                <w:rFonts w:ascii="Courier New" w:hAnsi="Courier New" w:cs="Courier New"/>
              </w:rPr>
              <w:t>ssh/authorized_keys</w:t>
            </w:r>
          </w:p>
          <w:p w14:paraId="7E23DFE3"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o</w:t>
            </w:r>
            <w:r w:rsidRPr="00D9609B">
              <w:rPr>
                <w:rFonts w:ascii="Courier New" w:hAnsi="Courier New" w:cs="Courier New"/>
                <w:sz w:val="20"/>
                <w:szCs w:val="20"/>
              </w:rPr>
              <w:tab/>
              <w:t>Configure PuTTY for Key Authentication</w:t>
            </w:r>
          </w:p>
          <w:p w14:paraId="4150FD2D"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w:t>
            </w:r>
            <w:r w:rsidRPr="004E4BA5">
              <w:rPr>
                <w:rFonts w:ascii="Courier New" w:hAnsi="Courier New" w:cs="Courier New"/>
              </w:rPr>
              <w:tab/>
              <w:t>Close your current PuTTY session and open a brand new PuTTY window.</w:t>
            </w:r>
          </w:p>
          <w:p w14:paraId="5B0D8EF9"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 xml:space="preserve">  •</w:t>
            </w:r>
            <w:r w:rsidRPr="00D9609B">
              <w:rPr>
                <w:rFonts w:ascii="Courier New" w:hAnsi="Courier New" w:cs="Courier New"/>
                <w:sz w:val="20"/>
                <w:szCs w:val="20"/>
              </w:rPr>
              <w:tab/>
              <w:t xml:space="preserve">On the Session category page (on the left panel), type your Proxmox </w:t>
            </w:r>
          </w:p>
          <w:p w14:paraId="3232C851"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server's IP address (192.168.86.250)</w:t>
            </w:r>
            <w:r w:rsidRPr="004E4BA5">
              <w:rPr>
                <w:rFonts w:ascii="Courier New" w:hAnsi="Courier New" w:cs="Courier New"/>
              </w:rPr>
              <w:t xml:space="preserve"> into the Host Name field.</w:t>
            </w:r>
          </w:p>
          <w:p w14:paraId="613B8771"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 xml:space="preserve">  •</w:t>
            </w:r>
            <w:r w:rsidRPr="00D9609B">
              <w:rPr>
                <w:rFonts w:ascii="Courier New" w:hAnsi="Courier New" w:cs="Courier New"/>
                <w:sz w:val="20"/>
                <w:szCs w:val="20"/>
              </w:rPr>
              <w:tab/>
              <w:t xml:space="preserve">In the left panel, navigate to Connection </w:t>
            </w:r>
            <w:r w:rsidRPr="00D9609B">
              <w:rPr>
                <w:rFonts w:ascii="Segoe UI Symbol" w:hAnsi="Segoe UI Symbol" w:cs="Segoe UI Symbol"/>
                <w:sz w:val="20"/>
                <w:szCs w:val="20"/>
              </w:rPr>
              <w:t>➔</w:t>
            </w:r>
            <w:r w:rsidRPr="00D9609B">
              <w:rPr>
                <w:rFonts w:ascii="Courier New" w:hAnsi="Courier New" w:cs="Courier New"/>
                <w:sz w:val="20"/>
                <w:szCs w:val="20"/>
              </w:rPr>
              <w:t xml:space="preserve"> Data.</w:t>
            </w:r>
          </w:p>
          <w:p w14:paraId="43C7E6D9"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w:t>
            </w:r>
            <w:r w:rsidRPr="004E4BA5">
              <w:rPr>
                <w:rFonts w:ascii="Courier New" w:hAnsi="Courier New" w:cs="Courier New"/>
              </w:rPr>
              <w:tab/>
              <w:t xml:space="preserve">In the Auto-login username box, type root (or your chosen administrative </w:t>
            </w:r>
          </w:p>
          <w:p w14:paraId="66EFE2C7"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 xml:space="preserve">    username).</w:t>
            </w:r>
          </w:p>
          <w:p w14:paraId="1BDBE53B"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w:t>
            </w:r>
            <w:r w:rsidRPr="00D9609B">
              <w:rPr>
                <w:rFonts w:ascii="Courier New" w:hAnsi="Courier New" w:cs="Courier New"/>
                <w:sz w:val="20"/>
                <w:szCs w:val="20"/>
              </w:rPr>
              <w:tab/>
              <w:t xml:space="preserve">In the left panel, drill down to Connection </w:t>
            </w:r>
            <w:r w:rsidRPr="00D9609B">
              <w:rPr>
                <w:rFonts w:ascii="Segoe UI Symbol" w:hAnsi="Segoe UI Symbol" w:cs="Segoe UI Symbol"/>
                <w:sz w:val="20"/>
                <w:szCs w:val="20"/>
              </w:rPr>
              <w:t>➔</w:t>
            </w:r>
            <w:r w:rsidRPr="00D9609B">
              <w:rPr>
                <w:rFonts w:ascii="Courier New" w:hAnsi="Courier New" w:cs="Courier New"/>
                <w:sz w:val="20"/>
                <w:szCs w:val="20"/>
              </w:rPr>
              <w:t xml:space="preserve"> SSH </w:t>
            </w:r>
            <w:r w:rsidRPr="00D9609B">
              <w:rPr>
                <w:rFonts w:ascii="Segoe UI Symbol" w:hAnsi="Segoe UI Symbol" w:cs="Segoe UI Symbol"/>
                <w:sz w:val="20"/>
                <w:szCs w:val="20"/>
              </w:rPr>
              <w:t>➔</w:t>
            </w:r>
            <w:r w:rsidRPr="00D9609B">
              <w:rPr>
                <w:rFonts w:ascii="Courier New" w:hAnsi="Courier New" w:cs="Courier New"/>
                <w:sz w:val="20"/>
                <w:szCs w:val="20"/>
              </w:rPr>
              <w:t xml:space="preserve"> </w:t>
            </w:r>
            <w:r w:rsidRPr="004E4BA5">
              <w:rPr>
                <w:rFonts w:ascii="Courier New" w:hAnsi="Courier New" w:cs="Courier New"/>
              </w:rPr>
              <w:t xml:space="preserve">Auth </w:t>
            </w:r>
            <w:r w:rsidRPr="004E4BA5">
              <w:rPr>
                <w:rFonts w:ascii="Segoe UI Symbol" w:hAnsi="Segoe UI Symbol" w:cs="Segoe UI Symbol"/>
              </w:rPr>
              <w:t>➔</w:t>
            </w:r>
            <w:r w:rsidRPr="004E4BA5">
              <w:rPr>
                <w:rFonts w:ascii="Courier New" w:hAnsi="Courier New" w:cs="Courier New"/>
              </w:rPr>
              <w:t xml:space="preserve"> Credentials.</w:t>
            </w:r>
          </w:p>
          <w:p w14:paraId="5DF5C25A"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w:t>
            </w:r>
            <w:r w:rsidRPr="00D9609B">
              <w:rPr>
                <w:rFonts w:ascii="Courier New" w:hAnsi="Courier New" w:cs="Courier New"/>
                <w:sz w:val="20"/>
                <w:szCs w:val="20"/>
              </w:rPr>
              <w:tab/>
              <w:t xml:space="preserve">Click Browse next to Private key </w:t>
            </w:r>
            <w:r w:rsidRPr="004E4BA5">
              <w:rPr>
                <w:rFonts w:ascii="Courier New" w:hAnsi="Courier New" w:cs="Courier New"/>
              </w:rPr>
              <w:t xml:space="preserve">file for authentication and select the </w:t>
            </w:r>
          </w:p>
          <w:p w14:paraId="382DE032"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 xml:space="preserve">    .ppk file you saved above.</w:t>
            </w:r>
          </w:p>
          <w:p w14:paraId="52FEAE69"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lastRenderedPageBreak/>
              <w:t xml:space="preserve">  •</w:t>
            </w:r>
            <w:r w:rsidRPr="00D9609B">
              <w:rPr>
                <w:rFonts w:ascii="Courier New" w:hAnsi="Courier New" w:cs="Courier New"/>
                <w:sz w:val="20"/>
                <w:szCs w:val="20"/>
              </w:rPr>
              <w:tab/>
            </w:r>
            <w:r w:rsidRPr="004E4BA5">
              <w:rPr>
                <w:rFonts w:ascii="Courier New" w:hAnsi="Courier New" w:cs="Courier New"/>
              </w:rPr>
              <w:t>Navigate back to the Session category at the very top of the left panel.</w:t>
            </w:r>
          </w:p>
          <w:p w14:paraId="0F75E098"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w:t>
            </w:r>
            <w:r w:rsidRPr="00D9609B">
              <w:rPr>
                <w:rFonts w:ascii="Courier New" w:hAnsi="Courier New" w:cs="Courier New"/>
                <w:sz w:val="20"/>
                <w:szCs w:val="20"/>
              </w:rPr>
              <w:tab/>
              <w:t xml:space="preserve">Type a name for this </w:t>
            </w:r>
            <w:r w:rsidRPr="004E4BA5">
              <w:rPr>
                <w:rFonts w:ascii="Courier New" w:hAnsi="Courier New" w:cs="Courier New"/>
              </w:rPr>
              <w:t xml:space="preserve">connection profile (e.g., Proxmox_Server) in the </w:t>
            </w:r>
          </w:p>
          <w:p w14:paraId="3835D0A8"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 xml:space="preserve">    Saved Sessions box and click Save.</w:t>
            </w:r>
          </w:p>
          <w:p w14:paraId="039281AB" w14:textId="77777777" w:rsidR="00D9609B" w:rsidRPr="004E4BA5" w:rsidRDefault="00D9609B" w:rsidP="004E4BA5">
            <w:pPr>
              <w:pStyle w:val="PlainText"/>
              <w:rPr>
                <w:rFonts w:ascii="Courier New" w:hAnsi="Courier New" w:cs="Courier New"/>
              </w:rPr>
            </w:pPr>
            <w:r w:rsidRPr="00D9609B">
              <w:rPr>
                <w:rFonts w:ascii="Courier New" w:hAnsi="Courier New" w:cs="Courier New"/>
                <w:sz w:val="20"/>
                <w:szCs w:val="20"/>
              </w:rPr>
              <w:t xml:space="preserve">  •</w:t>
            </w:r>
            <w:r w:rsidRPr="00D9609B">
              <w:rPr>
                <w:rFonts w:ascii="Courier New" w:hAnsi="Courier New" w:cs="Courier New"/>
                <w:sz w:val="20"/>
                <w:szCs w:val="20"/>
              </w:rPr>
              <w:tab/>
              <w:t xml:space="preserve">Click Open. PuTTY will now </w:t>
            </w:r>
            <w:r w:rsidRPr="004E4BA5">
              <w:rPr>
                <w:rFonts w:ascii="Courier New" w:hAnsi="Courier New" w:cs="Courier New"/>
              </w:rPr>
              <w:t xml:space="preserve">log into your Proxmox console automatically </w:t>
            </w:r>
          </w:p>
          <w:p w14:paraId="26853F49" w14:textId="77777777" w:rsidR="00D9609B" w:rsidRPr="00D9609B" w:rsidRDefault="00D9609B" w:rsidP="004E4BA5">
            <w:pPr>
              <w:pStyle w:val="PlainText"/>
              <w:rPr>
                <w:rFonts w:ascii="Courier New" w:hAnsi="Courier New" w:cs="Courier New"/>
                <w:sz w:val="20"/>
                <w:szCs w:val="20"/>
              </w:rPr>
            </w:pPr>
            <w:r w:rsidRPr="00D9609B">
              <w:rPr>
                <w:rFonts w:ascii="Courier New" w:hAnsi="Courier New" w:cs="Courier New"/>
                <w:sz w:val="20"/>
                <w:szCs w:val="20"/>
              </w:rPr>
              <w:t xml:space="preserve">    using the private key, bypassing the password prompt completely. </w:t>
            </w:r>
          </w:p>
          <w:p w14:paraId="06A5C58A" w14:textId="0EFB6F4E" w:rsidR="000D338B" w:rsidRPr="00D9609B" w:rsidRDefault="000D338B" w:rsidP="00D9609B">
            <w:pPr>
              <w:pStyle w:val="ListParagraph"/>
              <w:ind w:left="936"/>
              <w:rPr>
                <w:rFonts w:ascii="Courier New" w:hAnsi="Courier New" w:cs="Courier New"/>
                <w:sz w:val="20"/>
                <w:szCs w:val="20"/>
              </w:rPr>
            </w:pPr>
            <w:r w:rsidRPr="00D9609B">
              <w:rPr>
                <w:rFonts w:ascii="Courier New" w:hAnsi="Courier New" w:cs="Courier New"/>
                <w:sz w:val="20"/>
                <w:szCs w:val="20"/>
              </w:rPr>
              <w:fldChar w:fldCharType="end"/>
            </w:r>
          </w:p>
        </w:tc>
      </w:tr>
    </w:tbl>
    <w:p w14:paraId="7F23A946" w14:textId="64D78665" w:rsidR="000D338B" w:rsidRDefault="000D338B" w:rsidP="000D338B">
      <w:pPr>
        <w:pStyle w:val="Heading4"/>
      </w:pPr>
      <w:r>
        <w:lastRenderedPageBreak/>
        <w:t xml:space="preserve">Code </w:t>
      </w:r>
      <w:r>
        <w:fldChar w:fldCharType="begin"/>
      </w:r>
      <w:r>
        <w:instrText xml:space="preserve"> SEQ Code \* ARABIC </w:instrText>
      </w:r>
      <w:r>
        <w:fldChar w:fldCharType="separate"/>
      </w:r>
      <w:r>
        <w:rPr>
          <w:noProof/>
        </w:rPr>
        <w:t>2</w:t>
      </w:r>
      <w:r>
        <w:rPr>
          <w:noProof/>
        </w:rPr>
        <w:fldChar w:fldCharType="end"/>
      </w:r>
      <w:r>
        <w:t xml:space="preserve">: </w:t>
      </w:r>
      <w:r w:rsidRPr="000D338B">
        <w:t>Putty</w:t>
      </w:r>
      <w:r>
        <w:t>-</w:t>
      </w:r>
      <w:r w:rsidRPr="000D338B">
        <w:t>ssh</w:t>
      </w:r>
      <w:r>
        <w:t xml:space="preserve"> </w:t>
      </w:r>
      <w:r w:rsidRPr="000D338B">
        <w:t>Setup</w:t>
      </w:r>
      <w:r>
        <w:t xml:space="preserve"> </w:t>
      </w:r>
      <w:r w:rsidRPr="000D338B">
        <w:t>Process</w:t>
      </w:r>
    </w:p>
    <w:p w14:paraId="4CB4483C" w14:textId="77777777" w:rsidR="00B2167F" w:rsidRDefault="00E80447" w:rsidP="00E80447">
      <w:r>
        <w:t>Step 3: Use Helper Scripts for Easy Setup</w:t>
      </w:r>
      <w:r w:rsidR="00FD7E98">
        <w:t xml:space="preserve"> of the remaining products.  </w:t>
      </w:r>
    </w:p>
    <w:p w14:paraId="3B4412F8" w14:textId="77777777" w:rsidR="00E80447" w:rsidRDefault="00FD7E98" w:rsidP="00B2167F">
      <w:pPr>
        <w:ind w:left="288"/>
      </w:pPr>
      <w:r>
        <w:t xml:space="preserve">If you do not think you want that specific product installed, then you may skip that section.  Just be aware that when you get to the tools and backup sections below the scripts may change.  If you do end up changing the scripts remember that you can </w:t>
      </w:r>
      <w:r w:rsidR="00B2167F">
        <w:t>comment on</w:t>
      </w:r>
      <w:r>
        <w:t xml:space="preserve"> the lines by using a "#" at the beginning of the line you do not want executed.  That way later you know what to uncomment if you change your mind.</w:t>
      </w:r>
    </w:p>
    <w:p w14:paraId="41A0EF10" w14:textId="77777777" w:rsidR="00846839" w:rsidRDefault="006B1F61" w:rsidP="00727DC2">
      <w:pPr>
        <w:ind w:left="360"/>
      </w:pPr>
      <w:r>
        <w:t xml:space="preserve">Once Proxmox is installed, </w:t>
      </w:r>
    </w:p>
    <w:p w14:paraId="5E46B2DA" w14:textId="77777777" w:rsidR="00846839" w:rsidRDefault="006B1F61">
      <w:pPr>
        <w:pStyle w:val="ListParagraph"/>
        <w:numPr>
          <w:ilvl w:val="0"/>
          <w:numId w:val="15"/>
        </w:numPr>
      </w:pPr>
      <w:r>
        <w:t>open the Proxmox Web UI (https://</w:t>
      </w:r>
      <w:r w:rsidR="00FD7E98" w:rsidRPr="00FD7E98">
        <w:t xml:space="preserve"> </w:t>
      </w:r>
      <w:r w:rsidR="00FD7E98">
        <w:t>192.168.86.250</w:t>
      </w:r>
      <w:r>
        <w:t>:8006)</w:t>
      </w:r>
    </w:p>
    <w:p w14:paraId="1B23457D" w14:textId="77777777" w:rsidR="00846839" w:rsidRDefault="006B1F61">
      <w:pPr>
        <w:pStyle w:val="ListParagraph"/>
        <w:numPr>
          <w:ilvl w:val="0"/>
          <w:numId w:val="15"/>
        </w:numPr>
      </w:pPr>
      <w:r>
        <w:t>select your main node</w:t>
      </w:r>
    </w:p>
    <w:p w14:paraId="3FBB779B" w14:textId="77777777" w:rsidR="00846839" w:rsidRDefault="006B1F61">
      <w:pPr>
        <w:pStyle w:val="ListParagraph"/>
        <w:numPr>
          <w:ilvl w:val="0"/>
          <w:numId w:val="15"/>
        </w:numPr>
      </w:pPr>
      <w:r>
        <w:t>open the Shell</w:t>
      </w:r>
    </w:p>
    <w:p w14:paraId="3A1379A4" w14:textId="77777777" w:rsidR="00846839" w:rsidRDefault="00846839" w:rsidP="00FD7E98">
      <w:pPr>
        <w:ind w:left="360"/>
      </w:pPr>
      <w:r>
        <w:t>In this window you can execute simple commands and check for status if you desire</w:t>
      </w:r>
    </w:p>
    <w:p w14:paraId="3D988085" w14:textId="2FEC80CD" w:rsidR="006B1F61" w:rsidRDefault="00727DC2" w:rsidP="00FD7E98">
      <w:pPr>
        <w:ind w:left="360"/>
      </w:pPr>
      <w:r>
        <w:t>To</w:t>
      </w:r>
      <w:r w:rsidR="006B1F61">
        <w:t xml:space="preserve"> use the community-standard Proxmox VE Helper-Scripts</w:t>
      </w:r>
      <w:r w:rsidR="00E80447">
        <w:t xml:space="preserve"> listed below</w:t>
      </w:r>
      <w:r w:rsidR="006B1F61">
        <w:t xml:space="preserve"> to deploy your services instantly</w:t>
      </w:r>
      <w:r>
        <w:t xml:space="preserve"> open a dedicated ssh window for running install scripts</w:t>
      </w:r>
      <w:r w:rsidR="006B1F61">
        <w:t>.</w:t>
      </w:r>
      <w:r>
        <w:t xml:space="preserve"> Leave your Proxmox Web UI for small tasks.</w:t>
      </w:r>
    </w:p>
    <w:p w14:paraId="1E8752A6" w14:textId="77777777" w:rsidR="00104A42" w:rsidRDefault="006B1F61" w:rsidP="00C5619D">
      <w:pPr>
        <w:pStyle w:val="Heading2"/>
      </w:pPr>
      <w:bookmarkStart w:id="24" w:name="_Toc233947761"/>
      <w:r>
        <w:t xml:space="preserve">PiHole </w:t>
      </w:r>
      <w:r w:rsidR="004055CE">
        <w:t>(LXC 100)</w:t>
      </w:r>
      <w:bookmarkEnd w:id="24"/>
    </w:p>
    <w:p w14:paraId="487A6619" w14:textId="611E3FEE" w:rsidR="00104A42" w:rsidRDefault="00846839" w:rsidP="00104A42">
      <w:r>
        <w:t>To install PiHole r</w:t>
      </w:r>
      <w:r w:rsidR="00104A42">
        <w:t>un this command to deploy a lightweight container:</w:t>
      </w:r>
    </w:p>
    <w:tbl>
      <w:tblPr>
        <w:tblW w:w="9477"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477"/>
      </w:tblGrid>
      <w:tr w:rsidR="00FD7E98" w:rsidRPr="00716848" w14:paraId="73C41703" w14:textId="77777777" w:rsidTr="00FD7E98">
        <w:trPr>
          <w:trHeight w:val="401"/>
          <w:tblCellSpacing w:w="15" w:type="dxa"/>
        </w:trPr>
        <w:tc>
          <w:tcPr>
            <w:tcW w:w="0" w:type="auto"/>
            <w:shd w:val="clear" w:color="auto" w:fill="C1F0C7" w:themeFill="accent3" w:themeFillTint="33"/>
            <w:hideMark/>
          </w:tcPr>
          <w:p w14:paraId="5C066840" w14:textId="77777777" w:rsidR="00054E7D" w:rsidRDefault="00FD7E98" w:rsidP="00D37DFE">
            <w:pPr>
              <w:pStyle w:val="PlainText"/>
              <w:rPr>
                <w:rFonts w:ascii="Courier New" w:hAnsi="Courier New" w:cs="Courier New"/>
              </w:rPr>
            </w:pPr>
            <w:r>
              <w:rPr>
                <w:sz w:val="20"/>
                <w:szCs w:val="20"/>
              </w:rPr>
              <w:fldChar w:fldCharType="begin"/>
            </w:r>
            <w:r w:rsidR="00CC3E7D">
              <w:rPr>
                <w:sz w:val="20"/>
                <w:szCs w:val="20"/>
              </w:rPr>
              <w:instrText>INCLUDETEXT  "C:\\Users\\barne\\Documents\\HomeAssistant\\Proxmox\\project_scripts\\PiHoleInstallCommand.sh" \c EncodedText  \* MERGEFORMAT \c 65001</w:instrText>
            </w:r>
            <w:r>
              <w:rPr>
                <w:sz w:val="20"/>
                <w:szCs w:val="20"/>
              </w:rPr>
              <w:fldChar w:fldCharType="separate"/>
            </w:r>
            <w:r w:rsidR="00054E7D" w:rsidRPr="00D37DFE">
              <w:rPr>
                <w:rFonts w:ascii="Courier New" w:hAnsi="Courier New" w:cs="Courier New"/>
              </w:rPr>
              <w:tab/>
              <w:t>bash -c "$(curl -fsSL https://raw.githubusercontent.com/community-scripts/ProxmoxVE/main/ct/pihole.sh)"</w:t>
            </w:r>
          </w:p>
          <w:p w14:paraId="45E4C0C5" w14:textId="77777777" w:rsidR="00FD7E98" w:rsidRPr="00716848" w:rsidRDefault="00FD7E98" w:rsidP="00626A3E">
            <w:pPr>
              <w:keepNext/>
              <w:rPr>
                <w:b/>
                <w:bCs/>
                <w:i/>
                <w:iCs/>
                <w:sz w:val="20"/>
                <w:szCs w:val="20"/>
              </w:rPr>
            </w:pPr>
            <w:r>
              <w:rPr>
                <w:rFonts w:ascii="Consolas" w:hAnsi="Consolas"/>
                <w:sz w:val="20"/>
                <w:szCs w:val="20"/>
              </w:rPr>
              <w:fldChar w:fldCharType="end"/>
            </w:r>
          </w:p>
        </w:tc>
      </w:tr>
    </w:tbl>
    <w:p w14:paraId="44B3B8F0" w14:textId="6794546E" w:rsidR="00FD7E98" w:rsidRDefault="00FD7E98" w:rsidP="009015E4">
      <w:pPr>
        <w:pStyle w:val="Heading4"/>
      </w:pPr>
      <w:bookmarkStart w:id="25" w:name="_Toc233947888"/>
      <w:r>
        <w:t xml:space="preserve">Code </w:t>
      </w:r>
      <w:r w:rsidR="00054E7D">
        <w:fldChar w:fldCharType="begin"/>
      </w:r>
      <w:r w:rsidR="00054E7D">
        <w:instrText xml:space="preserve"> SEQ Code \* ARABIC </w:instrText>
      </w:r>
      <w:r w:rsidR="00054E7D">
        <w:fldChar w:fldCharType="separate"/>
      </w:r>
      <w:r w:rsidR="00054E7D">
        <w:rPr>
          <w:noProof/>
        </w:rPr>
        <w:t>2</w:t>
      </w:r>
      <w:r w:rsidR="00054E7D">
        <w:rPr>
          <w:noProof/>
        </w:rPr>
        <w:fldChar w:fldCharType="end"/>
      </w:r>
      <w:r>
        <w:t>: PiHole</w:t>
      </w:r>
      <w:r w:rsidRPr="009B6F10">
        <w:t>InstallCommand</w:t>
      </w:r>
      <w:r>
        <w:t>.sh</w:t>
      </w:r>
      <w:bookmarkEnd w:id="25"/>
    </w:p>
    <w:p w14:paraId="3DCAA9ED" w14:textId="77777777" w:rsidR="00FD7E98" w:rsidRDefault="00FD7E98" w:rsidP="00FD7E98">
      <w:r>
        <w:t>When you copy and run this command it will start the install script.  Always select the advance installation and if prompted select the GUI install method.</w:t>
      </w:r>
      <w:r w:rsidR="00ED2015">
        <w:t xml:space="preserve">  When prompted enable all ssh keys and enable ssh.</w:t>
      </w:r>
    </w:p>
    <w:p w14:paraId="22E5C1AA" w14:textId="77777777" w:rsidR="00FD7E98" w:rsidRDefault="00FD7E98" w:rsidP="00FD7E98">
      <w:r>
        <w:t>Make the selections in the GUI by using the output presented below:</w:t>
      </w:r>
      <w:r>
        <w:tab/>
      </w:r>
    </w:p>
    <w:p w14:paraId="6343650E" w14:textId="77777777" w:rsidR="006B1F61" w:rsidRDefault="00FD7E98" w:rsidP="00FD7E98">
      <w:r>
        <w:lastRenderedPageBreak/>
        <w:t xml:space="preserve">After you run the above code block you will get an output like this.  - Verify </w:t>
      </w:r>
      <w:r w:rsidR="0019771A">
        <w:t>that it</w:t>
      </w:r>
      <w:r>
        <w:t xml:space="preserve"> </w:t>
      </w:r>
      <w:commentRangeStart w:id="26"/>
      <w:r>
        <w:t>matches</w:t>
      </w:r>
      <w:commentRangeEnd w:id="26"/>
      <w:r w:rsidR="00513191">
        <w:rPr>
          <w:rStyle w:val="CommentReference"/>
          <w:sz w:val="24"/>
          <w:szCs w:val="24"/>
        </w:rPr>
        <w:commentReference w:id="26"/>
      </w:r>
      <w:r>
        <w:t>.</w:t>
      </w:r>
    </w:p>
    <w:tbl>
      <w:tblPr>
        <w:tblW w:w="9467"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pct5" w:color="C1E4F5" w:themeColor="accent1" w:themeTint="33" w:fill="C1E4F5" w:themeFill="accent1" w:themeFillTint="33"/>
        <w:tblCellMar>
          <w:top w:w="15" w:type="dxa"/>
          <w:left w:w="15" w:type="dxa"/>
          <w:bottom w:w="15" w:type="dxa"/>
          <w:right w:w="15" w:type="dxa"/>
        </w:tblCellMar>
        <w:tblLook w:val="04A0" w:firstRow="1" w:lastRow="0" w:firstColumn="1" w:lastColumn="0" w:noHBand="0" w:noVBand="1"/>
      </w:tblPr>
      <w:tblGrid>
        <w:gridCol w:w="9467"/>
      </w:tblGrid>
      <w:tr w:rsidR="00FD7E98" w:rsidRPr="00D402B8" w14:paraId="25BB21AE" w14:textId="77777777" w:rsidTr="00FD7E98">
        <w:trPr>
          <w:trHeight w:val="3524"/>
          <w:tblCellSpacing w:w="15" w:type="dxa"/>
        </w:trPr>
        <w:tc>
          <w:tcPr>
            <w:tcW w:w="9407" w:type="dxa"/>
            <w:shd w:val="pct5" w:color="C1E4F5" w:themeColor="accent1" w:themeTint="33" w:fill="C1E4F5" w:themeFill="accent1" w:themeFillTint="33"/>
            <w:hideMark/>
          </w:tcPr>
          <w:p w14:paraId="0DE80685" w14:textId="77777777" w:rsidR="00054E7D" w:rsidRPr="00A3034E" w:rsidRDefault="00FD7E98" w:rsidP="00A3034E">
            <w:pPr>
              <w:pStyle w:val="PlainText"/>
              <w:rPr>
                <w:rFonts w:ascii="Courier New" w:hAnsi="Courier New" w:cs="Courier New"/>
              </w:rPr>
            </w:pPr>
            <w:r>
              <w:fldChar w:fldCharType="begin"/>
            </w:r>
            <w:r w:rsidR="00CC3E7D">
              <w:instrText>INCLUDETEXT  "C:\\Users\\barne\\Documents\\HomeAssistant\\Proxmox\\project_snipets\\PiHoleInstallParameters.txt" \c EncodedText  \* MERGEFORMAT \c 65001</w:instrText>
            </w:r>
            <w:r>
              <w:fldChar w:fldCharType="separate"/>
            </w:r>
            <w:r w:rsidR="00054E7D" w:rsidRPr="00A3034E">
              <w:rPr>
                <w:rFonts w:ascii="Courier New" w:hAnsi="Courier New" w:cs="Courier New"/>
              </w:rPr>
              <w:t>Choose Advanced, set MAC</w:t>
            </w:r>
            <w:r w:rsidR="00054E7D" w:rsidRPr="00054E7D">
              <w:t xml:space="preserve"> address to BC:24:11:AA:BB:02, static</w:t>
            </w:r>
            <w:r w:rsidR="00054E7D" w:rsidRPr="00A3034E">
              <w:rPr>
                <w:rFonts w:ascii="Courier New" w:hAnsi="Courier New" w:cs="Courier New"/>
              </w:rPr>
              <w:t xml:space="preserve"> IP 192.168.1.5/24, and Gateway 192.168.1.1, then finish.</w:t>
            </w:r>
          </w:p>
          <w:p w14:paraId="194EDD95" w14:textId="77777777" w:rsidR="00054E7D" w:rsidRPr="00A3034E" w:rsidRDefault="00054E7D" w:rsidP="00A3034E">
            <w:pPr>
              <w:pStyle w:val="PlainText"/>
              <w:rPr>
                <w:rFonts w:ascii="Courier New" w:hAnsi="Courier New" w:cs="Courier New"/>
              </w:rPr>
            </w:pPr>
            <w:r w:rsidRPr="00A3034E">
              <w:rPr>
                <w:rFonts w:ascii="Courier New" w:hAnsi="Courier New" w:cs="Courier New"/>
              </w:rPr>
              <w:tab/>
            </w:r>
            <w:r w:rsidRPr="00A3034E">
              <w:rPr>
                <w:rFonts w:ascii="Courier New" w:hAnsi="Courier New" w:cs="Courier New"/>
              </w:rPr>
              <w:tab/>
            </w:r>
            <w:r w:rsidRPr="00A3034E">
              <w:rPr>
                <w:rFonts w:ascii="Courier New" w:hAnsi="Courier New" w:cs="Courier New"/>
              </w:rPr>
              <w:tab/>
            </w:r>
            <w:r w:rsidRPr="00A3034E">
              <w:rPr>
                <w:rFonts w:ascii="Segoe UI Emoji" w:hAnsi="Segoe UI Emoji" w:cs="Segoe UI Emoji"/>
              </w:rPr>
              <w:t>⚙️</w:t>
            </w:r>
            <w:r w:rsidRPr="00A3034E">
              <w:rPr>
                <w:rFonts w:ascii="Courier New" w:hAnsi="Courier New" w:cs="Courier New"/>
              </w:rPr>
              <w:tab/>
              <w:t>Using Default Settings on node Promox</w:t>
            </w:r>
          </w:p>
          <w:p w14:paraId="019758A0" w14:textId="77777777" w:rsidR="00054E7D" w:rsidRPr="00A3034E" w:rsidRDefault="00054E7D" w:rsidP="00A3034E">
            <w:pPr>
              <w:pStyle w:val="PlainText"/>
              <w:rPr>
                <w:rFonts w:ascii="Courier New" w:hAnsi="Courier New" w:cs="Courier New"/>
              </w:rPr>
            </w:pPr>
            <w:r w:rsidRPr="00A3034E">
              <w:rPr>
                <w:rFonts w:ascii="Courier New" w:hAnsi="Courier New" w:cs="Courier New"/>
              </w:rPr>
              <w:tab/>
            </w:r>
            <w:r w:rsidRPr="00A3034E">
              <w:rPr>
                <w:rFonts w:ascii="Courier New" w:hAnsi="Courier New" w:cs="Courier New"/>
              </w:rPr>
              <w:tab/>
            </w:r>
            <w:r w:rsidRPr="00A3034E">
              <w:rPr>
                <w:rFonts w:ascii="Courier New" w:hAnsi="Courier New" w:cs="Courier New"/>
              </w:rPr>
              <w:tab/>
            </w:r>
            <w:r w:rsidRPr="00A3034E">
              <w:rPr>
                <w:rFonts w:ascii="Segoe UI Emoji" w:hAnsi="Segoe UI Emoji" w:cs="Segoe UI Emoji"/>
              </w:rPr>
              <w:t>💡</w:t>
            </w:r>
            <w:r w:rsidRPr="00054E7D">
              <w:rPr>
                <w:rFonts w:ascii="Segoe UI Emoji" w:hAnsi="Segoe UI Emoji" w:cs="Segoe UI Emoji"/>
              </w:rPr>
              <w:tab/>
            </w:r>
            <w:r w:rsidRPr="00A3034E">
              <w:rPr>
                <w:rFonts w:ascii="Courier New" w:hAnsi="Courier New" w:cs="Courier New"/>
              </w:rPr>
              <w:t>PVE Version 9.2.2 (Kernel: 7.0.2-6-pve)</w:t>
            </w:r>
          </w:p>
          <w:p w14:paraId="262FAE25" w14:textId="77777777" w:rsidR="00054E7D" w:rsidRPr="00A3034E" w:rsidRDefault="00054E7D" w:rsidP="00A3034E">
            <w:pPr>
              <w:pStyle w:val="PlainText"/>
              <w:rPr>
                <w:rFonts w:ascii="Courier New" w:hAnsi="Courier New" w:cs="Courier New"/>
              </w:rPr>
            </w:pPr>
            <w:r w:rsidRPr="00A3034E">
              <w:rPr>
                <w:rFonts w:ascii="Courier New" w:hAnsi="Courier New" w:cs="Courier New"/>
              </w:rPr>
              <w:tab/>
            </w:r>
            <w:r w:rsidRPr="00A3034E">
              <w:rPr>
                <w:rFonts w:ascii="Courier New" w:hAnsi="Courier New" w:cs="Courier New"/>
              </w:rPr>
              <w:tab/>
            </w:r>
            <w:r w:rsidRPr="00A3034E">
              <w:rPr>
                <w:rFonts w:ascii="Courier New" w:hAnsi="Courier New" w:cs="Courier New"/>
              </w:rPr>
              <w:tab/>
            </w:r>
            <w:r w:rsidRPr="00A3034E">
              <w:rPr>
                <w:rFonts w:ascii="Segoe UI Emoji" w:hAnsi="Segoe UI Emoji" w:cs="Segoe UI Emoji"/>
              </w:rPr>
              <w:t>🆔</w:t>
            </w:r>
            <w:r w:rsidRPr="00A3034E">
              <w:rPr>
                <w:rFonts w:ascii="Courier New" w:hAnsi="Courier New" w:cs="Courier New"/>
              </w:rPr>
              <w:tab/>
              <w:t>Container ID: 100</w:t>
            </w:r>
          </w:p>
          <w:p w14:paraId="0E3887E1" w14:textId="77777777" w:rsidR="00054E7D" w:rsidRPr="00A3034E" w:rsidRDefault="00054E7D" w:rsidP="00A3034E">
            <w:pPr>
              <w:pStyle w:val="PlainText"/>
              <w:rPr>
                <w:rFonts w:ascii="Courier New" w:hAnsi="Courier New" w:cs="Courier New"/>
              </w:rPr>
            </w:pPr>
            <w:r w:rsidRPr="00A3034E">
              <w:rPr>
                <w:rFonts w:ascii="Courier New" w:hAnsi="Courier New" w:cs="Courier New"/>
              </w:rPr>
              <w:tab/>
            </w:r>
            <w:r w:rsidRPr="00A3034E">
              <w:rPr>
                <w:rFonts w:ascii="Courier New" w:hAnsi="Courier New" w:cs="Courier New"/>
              </w:rPr>
              <w:tab/>
            </w:r>
            <w:r w:rsidRPr="00A3034E">
              <w:rPr>
                <w:rFonts w:ascii="Courier New" w:hAnsi="Courier New" w:cs="Courier New"/>
              </w:rPr>
              <w:tab/>
            </w:r>
            <w:r w:rsidRPr="00A3034E">
              <w:rPr>
                <w:rFonts w:ascii="Segoe UI Emoji" w:hAnsi="Segoe UI Emoji" w:cs="Segoe UI Emoji"/>
              </w:rPr>
              <w:t>🖥️</w:t>
            </w:r>
            <w:r w:rsidRPr="00A3034E">
              <w:rPr>
                <w:rFonts w:ascii="Courier New" w:hAnsi="Courier New" w:cs="Courier New"/>
              </w:rPr>
              <w:tab/>
              <w:t>Operating System: debian (13)</w:t>
            </w:r>
          </w:p>
          <w:p w14:paraId="29C177D4" w14:textId="77777777" w:rsidR="00054E7D" w:rsidRPr="00A3034E" w:rsidRDefault="00054E7D" w:rsidP="00A3034E">
            <w:pPr>
              <w:pStyle w:val="PlainText"/>
              <w:rPr>
                <w:rFonts w:ascii="Courier New" w:hAnsi="Courier New" w:cs="Courier New"/>
              </w:rPr>
            </w:pPr>
            <w:r w:rsidRPr="00A3034E">
              <w:rPr>
                <w:rFonts w:ascii="Courier New" w:hAnsi="Courier New" w:cs="Courier New"/>
              </w:rPr>
              <w:tab/>
            </w:r>
            <w:r w:rsidRPr="00A3034E">
              <w:rPr>
                <w:rFonts w:ascii="Courier New" w:hAnsi="Courier New" w:cs="Courier New"/>
              </w:rPr>
              <w:tab/>
            </w:r>
            <w:r w:rsidRPr="00A3034E">
              <w:rPr>
                <w:rFonts w:ascii="Courier New" w:hAnsi="Courier New" w:cs="Courier New"/>
              </w:rPr>
              <w:tab/>
            </w:r>
            <w:r w:rsidRPr="00A3034E">
              <w:rPr>
                <w:rFonts w:ascii="Segoe UI Emoji" w:hAnsi="Segoe UI Emoji" w:cs="Segoe UI Emoji"/>
              </w:rPr>
              <w:t>📦</w:t>
            </w:r>
            <w:r w:rsidRPr="00A3034E">
              <w:rPr>
                <w:rFonts w:ascii="Courier New" w:hAnsi="Courier New" w:cs="Courier New"/>
              </w:rPr>
              <w:tab/>
              <w:t>Container Type: Unprivileged</w:t>
            </w:r>
          </w:p>
          <w:p w14:paraId="7E1EBADE" w14:textId="77777777" w:rsidR="00054E7D" w:rsidRPr="00A3034E" w:rsidRDefault="00054E7D" w:rsidP="00A3034E">
            <w:pPr>
              <w:pStyle w:val="PlainText"/>
              <w:rPr>
                <w:rFonts w:ascii="Courier New" w:hAnsi="Courier New" w:cs="Courier New"/>
              </w:rPr>
            </w:pPr>
            <w:r w:rsidRPr="00A3034E">
              <w:rPr>
                <w:rFonts w:ascii="Courier New" w:hAnsi="Courier New" w:cs="Courier New"/>
              </w:rPr>
              <w:tab/>
            </w:r>
            <w:r w:rsidRPr="00A3034E">
              <w:rPr>
                <w:rFonts w:ascii="Courier New" w:hAnsi="Courier New" w:cs="Courier New"/>
              </w:rPr>
              <w:tab/>
            </w:r>
            <w:r w:rsidRPr="00A3034E">
              <w:rPr>
                <w:rFonts w:ascii="Courier New" w:hAnsi="Courier New" w:cs="Courier New"/>
              </w:rPr>
              <w:tab/>
            </w:r>
            <w:r w:rsidRPr="00A3034E">
              <w:rPr>
                <w:rFonts w:ascii="Segoe UI Emoji" w:hAnsi="Segoe UI Emoji" w:cs="Segoe UI Emoji"/>
              </w:rPr>
              <w:t>💾</w:t>
            </w:r>
            <w:r w:rsidRPr="00A3034E">
              <w:rPr>
                <w:rFonts w:ascii="Courier New" w:hAnsi="Courier New" w:cs="Courier New"/>
              </w:rPr>
              <w:tab/>
              <w:t>Disk Size: 2 GB</w:t>
            </w:r>
          </w:p>
          <w:p w14:paraId="7BF3DDB4" w14:textId="77777777" w:rsidR="00054E7D" w:rsidRPr="00A3034E" w:rsidRDefault="00054E7D" w:rsidP="00A3034E">
            <w:pPr>
              <w:pStyle w:val="PlainText"/>
              <w:rPr>
                <w:rFonts w:ascii="Courier New" w:hAnsi="Courier New" w:cs="Courier New"/>
              </w:rPr>
            </w:pPr>
            <w:r w:rsidRPr="00A3034E">
              <w:rPr>
                <w:rFonts w:ascii="Courier New" w:hAnsi="Courier New" w:cs="Courier New"/>
              </w:rPr>
              <w:tab/>
            </w:r>
            <w:r w:rsidRPr="00A3034E">
              <w:rPr>
                <w:rFonts w:ascii="Courier New" w:hAnsi="Courier New" w:cs="Courier New"/>
              </w:rPr>
              <w:tab/>
            </w:r>
            <w:r w:rsidRPr="00A3034E">
              <w:rPr>
                <w:rFonts w:ascii="Courier New" w:hAnsi="Courier New" w:cs="Courier New"/>
              </w:rPr>
              <w:tab/>
            </w:r>
            <w:r w:rsidRPr="00A3034E">
              <w:rPr>
                <w:rFonts w:ascii="Segoe UI Emoji" w:hAnsi="Segoe UI Emoji" w:cs="Segoe UI Emoji"/>
              </w:rPr>
              <w:t>🧠</w:t>
            </w:r>
            <w:r w:rsidRPr="00A3034E">
              <w:rPr>
                <w:rFonts w:ascii="Courier New" w:hAnsi="Courier New" w:cs="Courier New"/>
              </w:rPr>
              <w:tab/>
              <w:t>CPU Cores: 1</w:t>
            </w:r>
          </w:p>
          <w:p w14:paraId="558D3F25" w14:textId="77777777" w:rsidR="00054E7D" w:rsidRPr="00A3034E" w:rsidRDefault="00054E7D" w:rsidP="00A3034E">
            <w:pPr>
              <w:pStyle w:val="PlainText"/>
              <w:rPr>
                <w:rFonts w:ascii="Courier New" w:hAnsi="Courier New" w:cs="Courier New"/>
              </w:rPr>
            </w:pPr>
            <w:r w:rsidRPr="00A3034E">
              <w:rPr>
                <w:rFonts w:ascii="Courier New" w:hAnsi="Courier New" w:cs="Courier New"/>
              </w:rPr>
              <w:tab/>
            </w:r>
            <w:r w:rsidRPr="00A3034E">
              <w:rPr>
                <w:rFonts w:ascii="Courier New" w:hAnsi="Courier New" w:cs="Courier New"/>
              </w:rPr>
              <w:tab/>
            </w:r>
            <w:r w:rsidRPr="00A3034E">
              <w:rPr>
                <w:rFonts w:ascii="Courier New" w:hAnsi="Courier New" w:cs="Courier New"/>
              </w:rPr>
              <w:tab/>
            </w:r>
            <w:r w:rsidRPr="00A3034E">
              <w:rPr>
                <w:rFonts w:ascii="Segoe UI Emoji" w:hAnsi="Segoe UI Emoji" w:cs="Segoe UI Emoji"/>
              </w:rPr>
              <w:t>🛠️</w:t>
            </w:r>
            <w:r w:rsidRPr="00A3034E">
              <w:rPr>
                <w:rFonts w:ascii="Courier New" w:hAnsi="Courier New" w:cs="Courier New"/>
              </w:rPr>
              <w:tab/>
              <w:t>RAM Size: 512 MiB</w:t>
            </w:r>
          </w:p>
          <w:p w14:paraId="26BC58EB" w14:textId="77777777" w:rsidR="00054E7D" w:rsidRPr="00A3034E" w:rsidRDefault="00054E7D" w:rsidP="00A3034E">
            <w:pPr>
              <w:pStyle w:val="PlainText"/>
              <w:rPr>
                <w:rFonts w:ascii="Courier New" w:hAnsi="Courier New" w:cs="Courier New"/>
              </w:rPr>
            </w:pPr>
            <w:r w:rsidRPr="00A3034E">
              <w:rPr>
                <w:rFonts w:ascii="Courier New" w:hAnsi="Courier New" w:cs="Courier New"/>
              </w:rPr>
              <w:tab/>
            </w:r>
            <w:r w:rsidRPr="00A3034E">
              <w:rPr>
                <w:rFonts w:ascii="Courier New" w:hAnsi="Courier New" w:cs="Courier New"/>
              </w:rPr>
              <w:tab/>
            </w:r>
            <w:r w:rsidRPr="00A3034E">
              <w:rPr>
                <w:rFonts w:ascii="Courier New" w:hAnsi="Courier New" w:cs="Courier New"/>
              </w:rPr>
              <w:tab/>
            </w:r>
            <w:r w:rsidRPr="00A3034E">
              <w:rPr>
                <w:rFonts w:ascii="Segoe UI Emoji" w:hAnsi="Segoe UI Emoji" w:cs="Segoe UI Emoji"/>
              </w:rPr>
              <w:t>🚀</w:t>
            </w:r>
            <w:r w:rsidRPr="00A3034E">
              <w:rPr>
                <w:rFonts w:ascii="Courier New" w:hAnsi="Courier New" w:cs="Courier New"/>
              </w:rPr>
              <w:tab/>
              <w:t>Creating a Pihole LXC using the above default settings</w:t>
            </w:r>
          </w:p>
          <w:p w14:paraId="22ABE71F" w14:textId="77777777" w:rsidR="00054E7D" w:rsidRPr="00A3034E" w:rsidRDefault="00054E7D" w:rsidP="00A3034E">
            <w:pPr>
              <w:pStyle w:val="PlainText"/>
              <w:rPr>
                <w:rFonts w:ascii="Courier New" w:hAnsi="Courier New" w:cs="Courier New"/>
              </w:rPr>
            </w:pPr>
            <w:r w:rsidRPr="00A3034E">
              <w:rPr>
                <w:rFonts w:ascii="Courier New" w:hAnsi="Courier New" w:cs="Courier New"/>
              </w:rPr>
              <w:tab/>
            </w:r>
            <w:r w:rsidRPr="00A3034E">
              <w:rPr>
                <w:rFonts w:ascii="Courier New" w:hAnsi="Courier New" w:cs="Courier New"/>
              </w:rPr>
              <w:tab/>
            </w:r>
            <w:r w:rsidRPr="00A3034E">
              <w:rPr>
                <w:rFonts w:ascii="Courier New" w:hAnsi="Courier New" w:cs="Courier New"/>
              </w:rPr>
              <w:tab/>
            </w:r>
            <w:r w:rsidRPr="00054E7D">
              <w:rPr>
                <w:rFonts w:ascii="Segoe UI Emoji" w:hAnsi="Segoe UI Emoji" w:cs="Segoe UI Emoji"/>
              </w:rPr>
              <w:t xml:space="preserve">forwarding </w:t>
            </w:r>
            <w:r w:rsidRPr="00A3034E">
              <w:rPr>
                <w:rFonts w:ascii="Courier New" w:hAnsi="Courier New" w:cs="Courier New"/>
              </w:rPr>
              <w:t>unbound</w:t>
            </w:r>
          </w:p>
          <w:p w14:paraId="37CE4922" w14:textId="77777777" w:rsidR="00054E7D" w:rsidRPr="00A3034E" w:rsidRDefault="00054E7D" w:rsidP="00A3034E">
            <w:pPr>
              <w:pStyle w:val="PlainText"/>
              <w:rPr>
                <w:rFonts w:ascii="Courier New" w:hAnsi="Courier New" w:cs="Courier New"/>
              </w:rPr>
            </w:pPr>
          </w:p>
          <w:p w14:paraId="0BBE7C81" w14:textId="77777777" w:rsidR="00FD7E98" w:rsidRPr="00D402B8" w:rsidRDefault="00FD7E98" w:rsidP="00626A3E">
            <w:pPr>
              <w:rPr>
                <w:b/>
                <w:bCs/>
                <w:i/>
                <w:iCs/>
              </w:rPr>
            </w:pPr>
            <w:r>
              <w:rPr>
                <w:rFonts w:ascii="Consolas" w:hAnsi="Consolas"/>
                <w:sz w:val="21"/>
                <w:szCs w:val="21"/>
              </w:rPr>
              <w:fldChar w:fldCharType="end"/>
            </w:r>
          </w:p>
        </w:tc>
      </w:tr>
    </w:tbl>
    <w:p w14:paraId="1707C843" w14:textId="2C851ED6" w:rsidR="00FD7E98" w:rsidRPr="00D402B8" w:rsidRDefault="00FD7E98" w:rsidP="009015E4">
      <w:pPr>
        <w:pStyle w:val="Heading4"/>
      </w:pPr>
      <w:r w:rsidRPr="00D402B8">
        <w:t xml:space="preserve">Code </w:t>
      </w:r>
      <w:r w:rsidR="00054E7D">
        <w:fldChar w:fldCharType="begin"/>
      </w:r>
      <w:r w:rsidR="00054E7D">
        <w:instrText xml:space="preserve"> SEQ Code \* ARABIC </w:instrText>
      </w:r>
      <w:r w:rsidR="00054E7D">
        <w:fldChar w:fldCharType="separate"/>
      </w:r>
      <w:r w:rsidR="00054E7D">
        <w:rPr>
          <w:noProof/>
        </w:rPr>
        <w:t>3</w:t>
      </w:r>
      <w:r w:rsidR="00054E7D">
        <w:rPr>
          <w:noProof/>
        </w:rPr>
        <w:fldChar w:fldCharType="end"/>
      </w:r>
      <w:r w:rsidRPr="00D402B8">
        <w:t xml:space="preserve">: </w:t>
      </w:r>
      <w:r w:rsidR="0019771A">
        <w:t>PiHole</w:t>
      </w:r>
      <w:r>
        <w:t xml:space="preserve"> Install Parameters and</w:t>
      </w:r>
      <w:r w:rsidRPr="00D402B8">
        <w:t xml:space="preserve"> Response</w:t>
      </w:r>
    </w:p>
    <w:p w14:paraId="209A60B9" w14:textId="77777777" w:rsidR="009C7EF5" w:rsidRDefault="006B1F61" w:rsidP="00C5619D">
      <w:pPr>
        <w:pStyle w:val="Heading2"/>
      </w:pPr>
      <w:bookmarkStart w:id="27" w:name="_Toc233947762"/>
      <w:r>
        <w:t>Home Assistant OS (</w:t>
      </w:r>
      <w:r w:rsidR="000E4B3E">
        <w:t>LXC 101</w:t>
      </w:r>
      <w:r w:rsidR="008C7116">
        <w:t xml:space="preserve"> - HAOS VM</w:t>
      </w:r>
      <w:r>
        <w:t>)</w:t>
      </w:r>
      <w:bookmarkEnd w:id="27"/>
    </w:p>
    <w:p w14:paraId="5D7D5D64" w14:textId="77777777" w:rsidR="00ED2015" w:rsidRDefault="00636DA7" w:rsidP="00ED2015">
      <w:r>
        <w:t>Run this command in the Proxmox host shell to automatically build a fully functional Home Assistant VM:</w:t>
      </w:r>
      <w:r w:rsidR="00ED2015">
        <w:t xml:space="preserve">  When prompted enable all ssh keys and enable ssh.</w:t>
      </w:r>
    </w:p>
    <w:tbl>
      <w:tblPr>
        <w:tblW w:w="9477"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477"/>
      </w:tblGrid>
      <w:tr w:rsidR="0019771A" w:rsidRPr="00716848" w14:paraId="553F503C" w14:textId="77777777" w:rsidTr="00626A3E">
        <w:trPr>
          <w:trHeight w:val="401"/>
          <w:tblCellSpacing w:w="15" w:type="dxa"/>
        </w:trPr>
        <w:tc>
          <w:tcPr>
            <w:tcW w:w="0" w:type="auto"/>
            <w:shd w:val="clear" w:color="auto" w:fill="C1F0C7" w:themeFill="accent3" w:themeFillTint="33"/>
            <w:hideMark/>
          </w:tcPr>
          <w:p w14:paraId="06C00D05" w14:textId="77777777" w:rsidR="00054E7D" w:rsidRPr="00DE7767" w:rsidRDefault="0019771A" w:rsidP="00DE7767">
            <w:pPr>
              <w:pStyle w:val="PlainText"/>
              <w:rPr>
                <w:rFonts w:ascii="Courier New" w:hAnsi="Courier New" w:cs="Courier New"/>
              </w:rPr>
            </w:pPr>
            <w:r>
              <w:rPr>
                <w:sz w:val="20"/>
                <w:szCs w:val="20"/>
              </w:rPr>
              <w:fldChar w:fldCharType="begin"/>
            </w:r>
            <w:r w:rsidR="00CC3E7D">
              <w:rPr>
                <w:sz w:val="20"/>
                <w:szCs w:val="20"/>
              </w:rPr>
              <w:instrText>INCLUDETEXT  "C:\\Users\\barne\\Documents\\HomeAssistant\\Proxmox\\project_scripts\\HAOSInstallCommand.sh" \c EncodedText  \* MERGEFORMAT \c 65001</w:instrText>
            </w:r>
            <w:r>
              <w:rPr>
                <w:sz w:val="20"/>
                <w:szCs w:val="20"/>
              </w:rPr>
              <w:fldChar w:fldCharType="separate"/>
            </w:r>
            <w:r w:rsidR="00054E7D" w:rsidRPr="00DE7767">
              <w:rPr>
                <w:rFonts w:ascii="Courier New" w:hAnsi="Courier New" w:cs="Courier New"/>
              </w:rPr>
              <w:tab/>
              <w:t>bash -c "$(curl -fsSL https://raw.githubusercontent.com/community-scripts/ProxmoxVE/main/vm/haos-vm.sh)"</w:t>
            </w:r>
          </w:p>
          <w:p w14:paraId="6FBA32E4" w14:textId="77777777" w:rsidR="0019771A" w:rsidRPr="00716848" w:rsidRDefault="0019771A" w:rsidP="00626A3E">
            <w:pPr>
              <w:keepNext/>
              <w:rPr>
                <w:b/>
                <w:bCs/>
                <w:i/>
                <w:iCs/>
                <w:sz w:val="20"/>
                <w:szCs w:val="20"/>
              </w:rPr>
            </w:pPr>
            <w:r>
              <w:rPr>
                <w:rFonts w:ascii="Consolas" w:hAnsi="Consolas"/>
                <w:sz w:val="20"/>
                <w:szCs w:val="20"/>
              </w:rPr>
              <w:fldChar w:fldCharType="end"/>
            </w:r>
          </w:p>
        </w:tc>
      </w:tr>
    </w:tbl>
    <w:p w14:paraId="78F5EDED" w14:textId="5D92BA49" w:rsidR="0019771A" w:rsidRDefault="0019771A" w:rsidP="009015E4">
      <w:pPr>
        <w:pStyle w:val="Heading4"/>
      </w:pPr>
      <w:bookmarkStart w:id="28" w:name="_Toc233947889"/>
      <w:r>
        <w:t xml:space="preserve">Code </w:t>
      </w:r>
      <w:r w:rsidR="00054E7D">
        <w:fldChar w:fldCharType="begin"/>
      </w:r>
      <w:r w:rsidR="00054E7D">
        <w:instrText xml:space="preserve"> SEQ Code \* ARABIC </w:instrText>
      </w:r>
      <w:r w:rsidR="00054E7D">
        <w:fldChar w:fldCharType="separate"/>
      </w:r>
      <w:r w:rsidR="00054E7D">
        <w:rPr>
          <w:noProof/>
        </w:rPr>
        <w:t>4</w:t>
      </w:r>
      <w:r w:rsidR="00054E7D">
        <w:rPr>
          <w:noProof/>
        </w:rPr>
        <w:fldChar w:fldCharType="end"/>
      </w:r>
      <w:r>
        <w:t>: HAOS</w:t>
      </w:r>
      <w:r w:rsidRPr="009B6F10">
        <w:t>InstallCommand</w:t>
      </w:r>
      <w:r>
        <w:t>.sh</w:t>
      </w:r>
      <w:bookmarkEnd w:id="28"/>
    </w:p>
    <w:p w14:paraId="0DB59F07" w14:textId="77777777" w:rsidR="0019771A" w:rsidRDefault="0019771A" w:rsidP="0019771A">
      <w:r>
        <w:t xml:space="preserve">When you copy and run this command it will start the install script.  </w:t>
      </w:r>
    </w:p>
    <w:p w14:paraId="0BA281D3" w14:textId="77777777" w:rsidR="0019771A" w:rsidRDefault="0019771A" w:rsidP="0019771A">
      <w:r>
        <w:t>Make the selections in the GUI by using the output presented below:</w:t>
      </w:r>
      <w:r>
        <w:tab/>
      </w:r>
      <w:r w:rsidR="00ED2015">
        <w:t>When prompted enable all ssh keys and enable ssh.</w:t>
      </w:r>
    </w:p>
    <w:p w14:paraId="745B2A8E" w14:textId="77777777" w:rsidR="0019771A" w:rsidRDefault="0019771A" w:rsidP="0019771A">
      <w:r>
        <w:t xml:space="preserve">After you run the above code block you will get an output like this.  - Verify that it </w:t>
      </w:r>
      <w:commentRangeStart w:id="29"/>
      <w:r>
        <w:t>matches</w:t>
      </w:r>
      <w:commentRangeEnd w:id="29"/>
      <w:r w:rsidR="00513191">
        <w:rPr>
          <w:rStyle w:val="CommentReference"/>
          <w:sz w:val="24"/>
          <w:szCs w:val="24"/>
        </w:rPr>
        <w:commentReference w:id="29"/>
      </w:r>
      <w:r>
        <w:t>.</w:t>
      </w:r>
    </w:p>
    <w:tbl>
      <w:tblPr>
        <w:tblW w:w="9508"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pct5" w:color="C1E4F5" w:themeColor="accent1" w:themeTint="33" w:fill="C1E4F5" w:themeFill="accent1" w:themeFillTint="33"/>
        <w:tblCellMar>
          <w:top w:w="15" w:type="dxa"/>
          <w:left w:w="15" w:type="dxa"/>
          <w:bottom w:w="15" w:type="dxa"/>
          <w:right w:w="15" w:type="dxa"/>
        </w:tblCellMar>
        <w:tblLook w:val="04A0" w:firstRow="1" w:lastRow="0" w:firstColumn="1" w:lastColumn="0" w:noHBand="0" w:noVBand="1"/>
      </w:tblPr>
      <w:tblGrid>
        <w:gridCol w:w="9508"/>
      </w:tblGrid>
      <w:tr w:rsidR="0019771A" w:rsidRPr="00D9609B" w14:paraId="2ECBFFE5" w14:textId="77777777" w:rsidTr="00D9609B">
        <w:trPr>
          <w:trHeight w:val="855"/>
          <w:tblCellSpacing w:w="15" w:type="dxa"/>
        </w:trPr>
        <w:tc>
          <w:tcPr>
            <w:tcW w:w="9448" w:type="dxa"/>
            <w:shd w:val="pct5" w:color="C1E4F5" w:themeColor="accent1" w:themeTint="33" w:fill="C1E4F5" w:themeFill="accent1" w:themeFillTint="33"/>
            <w:hideMark/>
          </w:tcPr>
          <w:p w14:paraId="53406991" w14:textId="77777777" w:rsidR="00054E7D" w:rsidRPr="00D9609B" w:rsidRDefault="0019771A" w:rsidP="009525D0">
            <w:pPr>
              <w:pStyle w:val="PlainText"/>
              <w:rPr>
                <w:rFonts w:ascii="Courier New" w:hAnsi="Courier New" w:cs="Courier New"/>
                <w:sz w:val="20"/>
                <w:szCs w:val="20"/>
              </w:rPr>
            </w:pPr>
            <w:r w:rsidRPr="00D9609B">
              <w:rPr>
                <w:sz w:val="20"/>
                <w:szCs w:val="20"/>
              </w:rPr>
              <w:fldChar w:fldCharType="begin"/>
            </w:r>
            <w:r w:rsidR="00CC3E7D" w:rsidRPr="00D9609B">
              <w:rPr>
                <w:sz w:val="20"/>
                <w:szCs w:val="20"/>
              </w:rPr>
              <w:instrText>INCLUDETEXT  "C:\\Users\\barne\\Documents\\HomeAssistant\\Proxmox\\project_snipets\\HAOSInstallParameters.txt" \c EncodedText  \* MERGEFORMAT \c 65001</w:instrText>
            </w:r>
            <w:r w:rsidRPr="00D9609B">
              <w:rPr>
                <w:sz w:val="20"/>
                <w:szCs w:val="20"/>
              </w:rPr>
              <w:fldChar w:fldCharType="separate"/>
            </w:r>
            <w:r w:rsidR="00054E7D" w:rsidRPr="00D9609B">
              <w:rPr>
                <w:rFonts w:ascii="Courier New" w:hAnsi="Courier New" w:cs="Courier New"/>
                <w:sz w:val="20"/>
                <w:szCs w:val="20"/>
              </w:rPr>
              <w:t>Please</w:t>
            </w:r>
            <w:r w:rsidR="00054E7D" w:rsidRPr="00D9609B">
              <w:rPr>
                <w:rFonts w:ascii="Segoe UI Emoji" w:hAnsi="Segoe UI Emoji" w:cs="Segoe UI Emoji"/>
                <w:sz w:val="20"/>
                <w:szCs w:val="20"/>
              </w:rPr>
              <w:t xml:space="preserve"> </w:t>
            </w:r>
            <w:r w:rsidR="00054E7D" w:rsidRPr="00D9609B">
              <w:rPr>
                <w:rFonts w:ascii="Courier New" w:hAnsi="Courier New" w:cs="Courier New"/>
                <w:sz w:val="20"/>
                <w:szCs w:val="20"/>
              </w:rPr>
              <w:t>set MAC address to BC:24:11:AA:BB:01, IP Address to 192.168.86.251/24, and gateway to 192.168.86.1</w:t>
            </w:r>
          </w:p>
          <w:p w14:paraId="691EB132" w14:textId="77777777" w:rsidR="00054E7D" w:rsidRPr="00D9609B" w:rsidRDefault="00054E7D" w:rsidP="009525D0">
            <w:pPr>
              <w:pStyle w:val="PlainText"/>
              <w:rPr>
                <w:rFonts w:ascii="Courier New" w:hAnsi="Courier New" w:cs="Courier New"/>
                <w:sz w:val="20"/>
                <w:szCs w:val="20"/>
              </w:rPr>
            </w:pP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Segoe UI Emoji" w:hAnsi="Segoe UI Emoji" w:cs="Segoe UI Emoji"/>
                <w:sz w:val="20"/>
                <w:szCs w:val="20"/>
              </w:rPr>
              <w:t>🆔</w:t>
            </w:r>
            <w:r w:rsidRPr="00D9609B">
              <w:rPr>
                <w:rFonts w:ascii="Courier New" w:hAnsi="Courier New" w:cs="Courier New"/>
                <w:sz w:val="20"/>
                <w:szCs w:val="20"/>
              </w:rPr>
              <w:tab/>
              <w:t>Virtual Machine ID: 101</w:t>
            </w:r>
          </w:p>
          <w:p w14:paraId="5980BCFB" w14:textId="77777777" w:rsidR="00054E7D" w:rsidRPr="00D9609B" w:rsidRDefault="00054E7D" w:rsidP="009525D0">
            <w:pPr>
              <w:pStyle w:val="PlainText"/>
              <w:rPr>
                <w:rFonts w:ascii="Courier New" w:hAnsi="Courier New" w:cs="Courier New"/>
                <w:sz w:val="20"/>
                <w:szCs w:val="20"/>
              </w:rPr>
            </w:pP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Segoe UI Emoji" w:hAnsi="Segoe UI Emoji" w:cs="Segoe UI Emoji"/>
                <w:sz w:val="20"/>
                <w:szCs w:val="20"/>
              </w:rPr>
              <w:t>📦</w:t>
            </w:r>
            <w:r w:rsidRPr="00D9609B">
              <w:rPr>
                <w:rFonts w:ascii="Courier New" w:hAnsi="Courier New" w:cs="Courier New"/>
                <w:sz w:val="20"/>
                <w:szCs w:val="20"/>
              </w:rPr>
              <w:tab/>
              <w:t>Machine Type: q35</w:t>
            </w:r>
          </w:p>
          <w:p w14:paraId="3ADEBFA7" w14:textId="77777777" w:rsidR="00054E7D" w:rsidRPr="00D9609B" w:rsidRDefault="00054E7D" w:rsidP="009525D0">
            <w:pPr>
              <w:pStyle w:val="PlainText"/>
              <w:rPr>
                <w:rFonts w:ascii="Courier New" w:hAnsi="Courier New" w:cs="Courier New"/>
                <w:sz w:val="20"/>
                <w:szCs w:val="20"/>
              </w:rPr>
            </w:pP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Segoe UI Emoji" w:hAnsi="Segoe UI Emoji" w:cs="Segoe UI Emoji"/>
                <w:sz w:val="20"/>
                <w:szCs w:val="20"/>
              </w:rPr>
              <w:t>💾</w:t>
            </w:r>
            <w:r w:rsidRPr="00D9609B">
              <w:rPr>
                <w:rFonts w:ascii="Courier New" w:hAnsi="Courier New" w:cs="Courier New"/>
                <w:sz w:val="20"/>
                <w:szCs w:val="20"/>
              </w:rPr>
              <w:tab/>
              <w:t>Disk Size: 32G</w:t>
            </w:r>
          </w:p>
          <w:p w14:paraId="0E6B34AD" w14:textId="77777777" w:rsidR="00054E7D" w:rsidRPr="00D9609B" w:rsidRDefault="00054E7D" w:rsidP="009525D0">
            <w:pPr>
              <w:pStyle w:val="PlainText"/>
              <w:rPr>
                <w:rFonts w:ascii="Courier New" w:hAnsi="Courier New" w:cs="Courier New"/>
                <w:sz w:val="20"/>
                <w:szCs w:val="20"/>
              </w:rPr>
            </w:pP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Segoe UI Emoji" w:hAnsi="Segoe UI Emoji" w:cs="Segoe UI Emoji"/>
                <w:sz w:val="20"/>
                <w:szCs w:val="20"/>
              </w:rPr>
              <w:t>🏠</w:t>
            </w:r>
            <w:r w:rsidRPr="00D9609B">
              <w:rPr>
                <w:rFonts w:ascii="Courier New" w:hAnsi="Courier New" w:cs="Courier New"/>
                <w:sz w:val="20"/>
                <w:szCs w:val="20"/>
              </w:rPr>
              <w:tab/>
              <w:t>Hostname: haos-17.3</w:t>
            </w:r>
          </w:p>
          <w:p w14:paraId="41D07D81" w14:textId="77777777" w:rsidR="00054E7D" w:rsidRPr="00D9609B" w:rsidRDefault="00054E7D" w:rsidP="009525D0">
            <w:pPr>
              <w:pStyle w:val="PlainText"/>
              <w:rPr>
                <w:rFonts w:ascii="Courier New" w:hAnsi="Courier New" w:cs="Courier New"/>
                <w:sz w:val="20"/>
                <w:szCs w:val="20"/>
              </w:rPr>
            </w:pP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Segoe UI Emoji" w:hAnsi="Segoe UI Emoji" w:cs="Segoe UI Emoji"/>
                <w:sz w:val="20"/>
                <w:szCs w:val="20"/>
              </w:rPr>
              <w:t>🖥️</w:t>
            </w:r>
            <w:r w:rsidRPr="00D9609B">
              <w:rPr>
                <w:rFonts w:ascii="Courier New" w:hAnsi="Courier New" w:cs="Courier New"/>
                <w:sz w:val="20"/>
                <w:szCs w:val="20"/>
              </w:rPr>
              <w:tab/>
              <w:t>CPU Model: KVM64</w:t>
            </w:r>
          </w:p>
          <w:p w14:paraId="766BA197" w14:textId="77777777" w:rsidR="00054E7D" w:rsidRPr="00D9609B" w:rsidRDefault="00054E7D" w:rsidP="009525D0">
            <w:pPr>
              <w:pStyle w:val="PlainText"/>
              <w:rPr>
                <w:rFonts w:ascii="Courier New" w:hAnsi="Courier New" w:cs="Courier New"/>
                <w:sz w:val="20"/>
                <w:szCs w:val="20"/>
              </w:rPr>
            </w:pP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Segoe UI Emoji" w:hAnsi="Segoe UI Emoji" w:cs="Segoe UI Emoji"/>
                <w:sz w:val="20"/>
                <w:szCs w:val="20"/>
              </w:rPr>
              <w:t>🧠</w:t>
            </w:r>
            <w:r w:rsidRPr="00D9609B">
              <w:rPr>
                <w:rFonts w:ascii="Courier New" w:hAnsi="Courier New" w:cs="Courier New"/>
                <w:sz w:val="20"/>
                <w:szCs w:val="20"/>
              </w:rPr>
              <w:tab/>
              <w:t>CPU Cores: 2</w:t>
            </w:r>
          </w:p>
          <w:p w14:paraId="1A2314FE" w14:textId="77777777" w:rsidR="00054E7D" w:rsidRPr="00D9609B" w:rsidRDefault="00054E7D" w:rsidP="009525D0">
            <w:pPr>
              <w:pStyle w:val="PlainText"/>
              <w:rPr>
                <w:rFonts w:ascii="Courier New" w:hAnsi="Courier New" w:cs="Courier New"/>
                <w:sz w:val="20"/>
                <w:szCs w:val="20"/>
              </w:rPr>
            </w:pPr>
            <w:r w:rsidRPr="00D9609B">
              <w:rPr>
                <w:rFonts w:ascii="Courier New" w:hAnsi="Courier New" w:cs="Courier New"/>
                <w:sz w:val="20"/>
                <w:szCs w:val="20"/>
              </w:rPr>
              <w:lastRenderedPageBreak/>
              <w:tab/>
            </w: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Segoe UI Emoji" w:hAnsi="Segoe UI Emoji" w:cs="Segoe UI Emoji"/>
                <w:sz w:val="20"/>
                <w:szCs w:val="20"/>
              </w:rPr>
              <w:t>🛠️</w:t>
            </w:r>
            <w:r w:rsidRPr="00D9609B">
              <w:rPr>
                <w:rFonts w:ascii="Courier New" w:hAnsi="Courier New" w:cs="Courier New"/>
                <w:sz w:val="20"/>
                <w:szCs w:val="20"/>
              </w:rPr>
              <w:tab/>
              <w:t>RAM Size: 4096</w:t>
            </w:r>
          </w:p>
          <w:p w14:paraId="4EE926EB" w14:textId="77777777" w:rsidR="00054E7D" w:rsidRPr="00D9609B" w:rsidRDefault="00054E7D" w:rsidP="009525D0">
            <w:pPr>
              <w:pStyle w:val="PlainText"/>
              <w:rPr>
                <w:rFonts w:ascii="Courier New" w:hAnsi="Courier New" w:cs="Courier New"/>
                <w:sz w:val="20"/>
                <w:szCs w:val="20"/>
              </w:rPr>
            </w:pP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Segoe UI Emoji" w:hAnsi="Segoe UI Emoji" w:cs="Segoe UI Emoji"/>
                <w:sz w:val="20"/>
                <w:szCs w:val="20"/>
              </w:rPr>
              <w:t>🌉</w:t>
            </w:r>
            <w:r w:rsidRPr="00D9609B">
              <w:rPr>
                <w:rFonts w:ascii="Courier New" w:hAnsi="Courier New" w:cs="Courier New"/>
                <w:sz w:val="20"/>
                <w:szCs w:val="20"/>
              </w:rPr>
              <w:tab/>
              <w:t>Bridge: vmbr0</w:t>
            </w:r>
          </w:p>
          <w:p w14:paraId="6186EC9F" w14:textId="77777777" w:rsidR="00054E7D" w:rsidRPr="00D9609B" w:rsidRDefault="00054E7D" w:rsidP="009525D0">
            <w:pPr>
              <w:pStyle w:val="PlainText"/>
              <w:rPr>
                <w:rFonts w:ascii="Courier New" w:hAnsi="Courier New" w:cs="Courier New"/>
                <w:sz w:val="20"/>
                <w:szCs w:val="20"/>
              </w:rPr>
            </w:pP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Segoe UI Emoji" w:hAnsi="Segoe UI Emoji" w:cs="Segoe UI Emoji"/>
                <w:sz w:val="20"/>
                <w:szCs w:val="20"/>
              </w:rPr>
              <w:t>🔗</w:t>
            </w:r>
            <w:r w:rsidRPr="00D9609B">
              <w:rPr>
                <w:rFonts w:ascii="Courier New" w:hAnsi="Courier New" w:cs="Courier New"/>
                <w:sz w:val="20"/>
                <w:szCs w:val="20"/>
              </w:rPr>
              <w:tab/>
              <w:t>MAC Address: 02:93:F8:A8:3A:88</w:t>
            </w:r>
          </w:p>
          <w:p w14:paraId="10307525" w14:textId="77777777" w:rsidR="00054E7D" w:rsidRPr="00D9609B" w:rsidRDefault="00054E7D" w:rsidP="009525D0">
            <w:pPr>
              <w:pStyle w:val="PlainText"/>
              <w:rPr>
                <w:rFonts w:ascii="Courier New" w:hAnsi="Courier New" w:cs="Courier New"/>
                <w:sz w:val="20"/>
                <w:szCs w:val="20"/>
              </w:rPr>
            </w:pP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Segoe UI Emoji" w:hAnsi="Segoe UI Emoji" w:cs="Segoe UI Emoji"/>
                <w:sz w:val="20"/>
                <w:szCs w:val="20"/>
              </w:rPr>
              <w:t>🏷️</w:t>
            </w:r>
            <w:r w:rsidRPr="00D9609B">
              <w:rPr>
                <w:rFonts w:ascii="Courier New" w:hAnsi="Courier New" w:cs="Courier New"/>
                <w:sz w:val="20"/>
                <w:szCs w:val="20"/>
              </w:rPr>
              <w:tab/>
              <w:t>VLAN: Default</w:t>
            </w:r>
          </w:p>
          <w:p w14:paraId="2E0AB6B4" w14:textId="77777777" w:rsidR="00054E7D" w:rsidRPr="00D9609B" w:rsidRDefault="00054E7D" w:rsidP="009525D0">
            <w:pPr>
              <w:pStyle w:val="PlainText"/>
              <w:rPr>
                <w:rFonts w:ascii="Courier New" w:hAnsi="Courier New" w:cs="Courier New"/>
                <w:sz w:val="20"/>
                <w:szCs w:val="20"/>
              </w:rPr>
            </w:pP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Segoe UI Emoji" w:hAnsi="Segoe UI Emoji" w:cs="Segoe UI Emoji"/>
                <w:sz w:val="20"/>
                <w:szCs w:val="20"/>
              </w:rPr>
              <w:t>⚙️</w:t>
            </w:r>
            <w:r w:rsidRPr="00D9609B">
              <w:rPr>
                <w:rFonts w:ascii="Courier New" w:hAnsi="Courier New" w:cs="Courier New"/>
                <w:sz w:val="20"/>
                <w:szCs w:val="20"/>
              </w:rPr>
              <w:tab/>
              <w:t>Interface MTU Size: Default</w:t>
            </w:r>
          </w:p>
          <w:p w14:paraId="6C0FDBF3" w14:textId="77777777" w:rsidR="00054E7D" w:rsidRPr="00D9609B" w:rsidRDefault="00054E7D" w:rsidP="009525D0">
            <w:pPr>
              <w:pStyle w:val="PlainText"/>
              <w:rPr>
                <w:rFonts w:ascii="Courier New" w:hAnsi="Courier New" w:cs="Courier New"/>
                <w:sz w:val="20"/>
                <w:szCs w:val="20"/>
              </w:rPr>
            </w:pP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Segoe UI Emoji" w:hAnsi="Segoe UI Emoji" w:cs="Segoe UI Emoji"/>
                <w:sz w:val="20"/>
                <w:szCs w:val="20"/>
              </w:rPr>
              <w:t>🌐</w:t>
            </w:r>
            <w:r w:rsidRPr="00D9609B">
              <w:rPr>
                <w:rFonts w:ascii="Courier New" w:hAnsi="Courier New" w:cs="Courier New"/>
                <w:sz w:val="20"/>
                <w:szCs w:val="20"/>
              </w:rPr>
              <w:tab/>
              <w:t>Start VM when completed: yes</w:t>
            </w:r>
          </w:p>
          <w:p w14:paraId="3775DAD6" w14:textId="77777777" w:rsidR="00054E7D" w:rsidRPr="00D9609B" w:rsidRDefault="00054E7D" w:rsidP="009525D0">
            <w:pPr>
              <w:pStyle w:val="PlainText"/>
              <w:rPr>
                <w:rFonts w:ascii="Courier New" w:hAnsi="Courier New" w:cs="Courier New"/>
                <w:sz w:val="20"/>
                <w:szCs w:val="20"/>
              </w:rPr>
            </w:pP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Courier New" w:hAnsi="Courier New" w:cs="Courier New"/>
                <w:sz w:val="20"/>
                <w:szCs w:val="20"/>
              </w:rPr>
              <w:tab/>
            </w:r>
            <w:r w:rsidRPr="00D9609B">
              <w:rPr>
                <w:rFonts w:ascii="Segoe UI Emoji" w:hAnsi="Segoe UI Emoji" w:cs="Segoe UI Emoji"/>
                <w:sz w:val="20"/>
                <w:szCs w:val="20"/>
              </w:rPr>
              <w:t>🚀</w:t>
            </w:r>
            <w:r w:rsidRPr="00D9609B">
              <w:rPr>
                <w:rFonts w:ascii="Segoe UI Emoji" w:hAnsi="Segoe UI Emoji" w:cs="Segoe UI Emoji"/>
                <w:sz w:val="20"/>
                <w:szCs w:val="20"/>
              </w:rPr>
              <w:tab/>
            </w:r>
            <w:r w:rsidRPr="00D9609B">
              <w:rPr>
                <w:rFonts w:ascii="Courier New" w:hAnsi="Courier New" w:cs="Courier New"/>
                <w:sz w:val="20"/>
                <w:szCs w:val="20"/>
              </w:rPr>
              <w:t>Creating a Homeassistant OS VM using the above default settings</w:t>
            </w:r>
          </w:p>
          <w:p w14:paraId="1A40460C" w14:textId="77777777" w:rsidR="0019771A" w:rsidRPr="00D9609B" w:rsidRDefault="0019771A" w:rsidP="00626A3E">
            <w:pPr>
              <w:rPr>
                <w:b/>
                <w:bCs/>
                <w:i/>
                <w:iCs/>
                <w:sz w:val="20"/>
                <w:szCs w:val="20"/>
              </w:rPr>
            </w:pPr>
            <w:r w:rsidRPr="00D9609B">
              <w:rPr>
                <w:rFonts w:ascii="Consolas" w:hAnsi="Consolas"/>
                <w:sz w:val="20"/>
                <w:szCs w:val="20"/>
              </w:rPr>
              <w:fldChar w:fldCharType="end"/>
            </w:r>
          </w:p>
        </w:tc>
      </w:tr>
    </w:tbl>
    <w:p w14:paraId="6324BD3F" w14:textId="142862CE" w:rsidR="0019771A" w:rsidRPr="00D402B8" w:rsidRDefault="0019771A" w:rsidP="009015E4">
      <w:pPr>
        <w:pStyle w:val="Heading4"/>
      </w:pPr>
      <w:r w:rsidRPr="00D402B8">
        <w:lastRenderedPageBreak/>
        <w:t xml:space="preserve">Code </w:t>
      </w:r>
      <w:r w:rsidR="00054E7D">
        <w:fldChar w:fldCharType="begin"/>
      </w:r>
      <w:r w:rsidR="00054E7D">
        <w:instrText xml:space="preserve"> SEQ Code \* ARABIC </w:instrText>
      </w:r>
      <w:r w:rsidR="00054E7D">
        <w:fldChar w:fldCharType="separate"/>
      </w:r>
      <w:r w:rsidR="00054E7D">
        <w:rPr>
          <w:noProof/>
        </w:rPr>
        <w:t>5</w:t>
      </w:r>
      <w:r w:rsidR="00054E7D">
        <w:rPr>
          <w:noProof/>
        </w:rPr>
        <w:fldChar w:fldCharType="end"/>
      </w:r>
      <w:r w:rsidRPr="00D402B8">
        <w:t xml:space="preserve">: </w:t>
      </w:r>
      <w:r>
        <w:t>HAOS Install Parameters and</w:t>
      </w:r>
      <w:r w:rsidRPr="00D402B8">
        <w:t xml:space="preserve"> Response</w:t>
      </w:r>
    </w:p>
    <w:p w14:paraId="137CF78D" w14:textId="4E8EB127" w:rsidR="008C7116" w:rsidRDefault="00B90102" w:rsidP="008C7116">
      <w:pPr>
        <w:pStyle w:val="Heading2"/>
      </w:pPr>
      <w:bookmarkStart w:id="30" w:name="_Toc233947763"/>
      <w:r>
        <w:t>NGINX Proxy Manager</w:t>
      </w:r>
      <w:r w:rsidR="008C7116">
        <w:t xml:space="preserve"> (LXC 102):</w:t>
      </w:r>
      <w:bookmarkEnd w:id="30"/>
    </w:p>
    <w:p w14:paraId="3C3191A6" w14:textId="00CF982B" w:rsidR="008C7116" w:rsidRDefault="008C7116" w:rsidP="008C7116">
      <w:r>
        <w:t xml:space="preserve">Run this command to deploy a lightweight </w:t>
      </w:r>
      <w:r w:rsidR="00B90102">
        <w:t>NGINX</w:t>
      </w:r>
      <w:r>
        <w:t xml:space="preserve"> container:</w:t>
      </w:r>
    </w:p>
    <w:tbl>
      <w:tblPr>
        <w:tblW w:w="9807"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807"/>
      </w:tblGrid>
      <w:tr w:rsidR="008C7116" w:rsidRPr="00716848" w14:paraId="65B2075E" w14:textId="77777777" w:rsidTr="00B90102">
        <w:trPr>
          <w:trHeight w:val="337"/>
          <w:tblCellSpacing w:w="15" w:type="dxa"/>
        </w:trPr>
        <w:tc>
          <w:tcPr>
            <w:tcW w:w="0" w:type="auto"/>
            <w:shd w:val="clear" w:color="auto" w:fill="C1F0C7" w:themeFill="accent3" w:themeFillTint="33"/>
            <w:hideMark/>
          </w:tcPr>
          <w:p w14:paraId="3A96C280" w14:textId="77777777" w:rsidR="00B90102" w:rsidRPr="00346F7C" w:rsidRDefault="00B90102" w:rsidP="00346F7C">
            <w:pPr>
              <w:pStyle w:val="PlainText"/>
              <w:rPr>
                <w:rFonts w:ascii="Courier New" w:hAnsi="Courier New" w:cs="Courier New"/>
              </w:rPr>
            </w:pPr>
            <w:r>
              <w:rPr>
                <w:sz w:val="20"/>
                <w:szCs w:val="20"/>
              </w:rPr>
              <w:fldChar w:fldCharType="begin"/>
            </w:r>
            <w:r>
              <w:rPr>
                <w:sz w:val="20"/>
                <w:szCs w:val="20"/>
              </w:rPr>
              <w:instrText xml:space="preserve"> INCLUDETEXT  "C:\\Users\\barne\\Documents\\HomeAssistant\\Proxmox\\project_scripts\\NGINXInstallComand.sh" \c 65001  \* MERGEFORMAT </w:instrText>
            </w:r>
            <w:r>
              <w:rPr>
                <w:sz w:val="20"/>
                <w:szCs w:val="20"/>
              </w:rPr>
              <w:fldChar w:fldCharType="separate"/>
            </w:r>
            <w:r w:rsidRPr="00346F7C">
              <w:rPr>
                <w:rFonts w:ascii="Courier New" w:hAnsi="Courier New" w:cs="Courier New"/>
              </w:rPr>
              <w:t>bash -c "$(wget -qLO - https://github.com/community-scripts/ProxmoxVE/raw/main/ct/nginxproxymanager.sh)"</w:t>
            </w:r>
          </w:p>
          <w:p w14:paraId="18894894" w14:textId="44B07826" w:rsidR="008C7116" w:rsidRPr="00716848" w:rsidRDefault="00B90102" w:rsidP="00C108DD">
            <w:pPr>
              <w:keepNext/>
              <w:rPr>
                <w:b/>
                <w:bCs/>
                <w:i/>
                <w:iCs/>
                <w:sz w:val="20"/>
                <w:szCs w:val="20"/>
              </w:rPr>
            </w:pPr>
            <w:r>
              <w:rPr>
                <w:rFonts w:ascii="Consolas" w:hAnsi="Consolas"/>
                <w:sz w:val="20"/>
                <w:szCs w:val="20"/>
              </w:rPr>
              <w:fldChar w:fldCharType="end"/>
            </w:r>
          </w:p>
        </w:tc>
      </w:tr>
    </w:tbl>
    <w:p w14:paraId="79D1846D" w14:textId="432F5E27" w:rsidR="008C7116" w:rsidRDefault="008C7116" w:rsidP="009015E4">
      <w:pPr>
        <w:pStyle w:val="Heading4"/>
      </w:pPr>
      <w:bookmarkStart w:id="31" w:name="_Toc233947890"/>
      <w:r>
        <w:t xml:space="preserve">Code </w:t>
      </w:r>
      <w:r w:rsidR="00054E7D">
        <w:fldChar w:fldCharType="begin"/>
      </w:r>
      <w:r w:rsidR="00054E7D">
        <w:instrText xml:space="preserve"> SEQ Code \* ARABIC </w:instrText>
      </w:r>
      <w:r w:rsidR="00054E7D">
        <w:fldChar w:fldCharType="separate"/>
      </w:r>
      <w:r w:rsidR="00054E7D">
        <w:rPr>
          <w:noProof/>
        </w:rPr>
        <w:t>6</w:t>
      </w:r>
      <w:r w:rsidR="00054E7D">
        <w:rPr>
          <w:noProof/>
        </w:rPr>
        <w:fldChar w:fldCharType="end"/>
      </w:r>
      <w:r>
        <w:t xml:space="preserve">: </w:t>
      </w:r>
      <w:r w:rsidR="00B90102">
        <w:t>NGINX</w:t>
      </w:r>
      <w:r w:rsidRPr="009B6F10">
        <w:t>InstallCommand</w:t>
      </w:r>
      <w:r>
        <w:t>.sh</w:t>
      </w:r>
      <w:bookmarkEnd w:id="31"/>
    </w:p>
    <w:p w14:paraId="75D23D49" w14:textId="77777777" w:rsidR="008C7116" w:rsidRDefault="008C7116" w:rsidP="008C7116">
      <w:r>
        <w:t>When you copy and run this command it will start the install script.  Always select the advance installation and if prompted select the GUI install method.</w:t>
      </w:r>
      <w:r w:rsidR="007B1F9E">
        <w:t xml:space="preserve"> </w:t>
      </w:r>
    </w:p>
    <w:p w14:paraId="1D8604BF" w14:textId="77777777" w:rsidR="007B1F9E" w:rsidRDefault="008C7116" w:rsidP="007B1F9E">
      <w:r>
        <w:t>Make the selections in the GUI by using the output presented below:</w:t>
      </w:r>
      <w:r>
        <w:tab/>
      </w:r>
      <w:r w:rsidR="007B1F9E">
        <w:t>When prompted enable all ssh keys and enable ssh.</w:t>
      </w:r>
    </w:p>
    <w:p w14:paraId="3970C42A" w14:textId="77777777" w:rsidR="008C7116" w:rsidRPr="00ED0797" w:rsidRDefault="008C7116" w:rsidP="008C7116">
      <w:r>
        <w:t xml:space="preserve">After you run the above code block you will get an output like this.  - Verify that it </w:t>
      </w:r>
      <w:commentRangeStart w:id="32"/>
      <w:r>
        <w:t>matches</w:t>
      </w:r>
      <w:commentRangeEnd w:id="32"/>
      <w:r w:rsidR="00513191">
        <w:rPr>
          <w:rStyle w:val="CommentReference"/>
          <w:sz w:val="24"/>
          <w:szCs w:val="24"/>
        </w:rPr>
        <w:commentReference w:id="32"/>
      </w:r>
      <w:r>
        <w:t>.</w:t>
      </w:r>
    </w:p>
    <w:tbl>
      <w:tblPr>
        <w:tblW w:w="9427"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pct5" w:color="C1E4F5" w:themeColor="accent1" w:themeTint="33" w:fill="C1E4F5" w:themeFill="accent1" w:themeFillTint="33"/>
        <w:tblCellMar>
          <w:top w:w="15" w:type="dxa"/>
          <w:left w:w="15" w:type="dxa"/>
          <w:bottom w:w="15" w:type="dxa"/>
          <w:right w:w="15" w:type="dxa"/>
        </w:tblCellMar>
        <w:tblLook w:val="04A0" w:firstRow="1" w:lastRow="0" w:firstColumn="1" w:lastColumn="0" w:noHBand="0" w:noVBand="1"/>
      </w:tblPr>
      <w:tblGrid>
        <w:gridCol w:w="9427"/>
      </w:tblGrid>
      <w:tr w:rsidR="008C7116" w:rsidRPr="00D402B8" w14:paraId="7B0B160D" w14:textId="77777777" w:rsidTr="008C7116">
        <w:trPr>
          <w:tblCellSpacing w:w="15" w:type="dxa"/>
        </w:trPr>
        <w:tc>
          <w:tcPr>
            <w:tcW w:w="9367" w:type="dxa"/>
            <w:shd w:val="pct5" w:color="C1E4F5" w:themeColor="accent1" w:themeTint="33" w:fill="C1E4F5" w:themeFill="accent1" w:themeFillTint="33"/>
            <w:hideMark/>
          </w:tcPr>
          <w:p w14:paraId="7D7CF733" w14:textId="77777777" w:rsidR="00477C5E" w:rsidRPr="00477C5E" w:rsidRDefault="00B90102" w:rsidP="009F1728">
            <w:pPr>
              <w:pStyle w:val="PlainText"/>
              <w:rPr>
                <w:rFonts w:ascii="Courier New" w:hAnsi="Courier New" w:cs="Courier New"/>
              </w:rPr>
            </w:pPr>
            <w:r>
              <w:fldChar w:fldCharType="begin"/>
            </w:r>
            <w:r>
              <w:instrText xml:space="preserve"> INCLUDETEXT  "C:\\Users\\barne\\Documents\\HomeAssistant\\Proxmox\\project_snipets\\NGINXInstallParameters.txt" \c 65001  \* MERGEFORMAT </w:instrText>
            </w:r>
            <w:r>
              <w:fldChar w:fldCharType="separate"/>
            </w:r>
          </w:p>
          <w:p w14:paraId="3E245F48" w14:textId="77777777" w:rsidR="00477C5E" w:rsidRPr="009F1728" w:rsidRDefault="00477C5E" w:rsidP="009F1728">
            <w:pPr>
              <w:pStyle w:val="PlainText"/>
              <w:rPr>
                <w:rFonts w:ascii="Courier New" w:hAnsi="Courier New" w:cs="Courier New"/>
              </w:rPr>
            </w:pPr>
            <w:r w:rsidRPr="00477C5E">
              <w:rPr>
                <w:rFonts w:ascii="Segoe UI Emoji" w:hAnsi="Segoe UI Emoji" w:cs="Segoe UI Emoji"/>
              </w:rPr>
              <w:t xml:space="preserve">  🧩</w:t>
            </w:r>
            <w:r w:rsidRPr="009F1728">
              <w:rPr>
                <w:rFonts w:ascii="Courier New" w:hAnsi="Courier New" w:cs="Courier New"/>
              </w:rPr>
              <w:t xml:space="preserve">  Using Advanced Install on node Promox</w:t>
            </w:r>
          </w:p>
          <w:p w14:paraId="14681B76" w14:textId="77777777" w:rsidR="00477C5E" w:rsidRPr="00477C5E" w:rsidRDefault="00477C5E" w:rsidP="009F1728">
            <w:pPr>
              <w:pStyle w:val="PlainText"/>
              <w:rPr>
                <w:rFonts w:ascii="Courier New" w:hAnsi="Courier New" w:cs="Courier New"/>
              </w:rPr>
            </w:pPr>
          </w:p>
          <w:p w14:paraId="78F22A39" w14:textId="77777777" w:rsidR="00477C5E" w:rsidRPr="009F1728" w:rsidRDefault="00477C5E" w:rsidP="009F1728">
            <w:pPr>
              <w:pStyle w:val="PlainText"/>
              <w:rPr>
                <w:rFonts w:ascii="Courier New" w:hAnsi="Courier New" w:cs="Courier New"/>
              </w:rPr>
            </w:pPr>
            <w:r w:rsidRPr="009F1728">
              <w:rPr>
                <w:rFonts w:ascii="Courier New" w:hAnsi="Courier New" w:cs="Courier New"/>
              </w:rPr>
              <w:t xml:space="preserve">  </w:t>
            </w:r>
            <w:r w:rsidRPr="00477C5E">
              <w:rPr>
                <w:rFonts w:ascii="Segoe UI Emoji" w:hAnsi="Segoe UI Emoji" w:cs="Segoe UI Emoji"/>
              </w:rPr>
              <w:t>💡</w:t>
            </w:r>
            <w:r w:rsidRPr="009F1728">
              <w:rPr>
                <w:rFonts w:ascii="Courier New" w:hAnsi="Courier New" w:cs="Courier New"/>
              </w:rPr>
              <w:t xml:space="preserve">  PVE Version 9.2.3 (Kernel: 7.0.6-2-pve)</w:t>
            </w:r>
          </w:p>
          <w:p w14:paraId="7D4ABAEC" w14:textId="77777777" w:rsidR="00477C5E" w:rsidRPr="009F1728" w:rsidRDefault="00477C5E" w:rsidP="009F1728">
            <w:pPr>
              <w:pStyle w:val="PlainText"/>
              <w:rPr>
                <w:rFonts w:ascii="Courier New" w:hAnsi="Courier New" w:cs="Courier New"/>
              </w:rPr>
            </w:pPr>
            <w:r w:rsidRPr="009F1728">
              <w:rPr>
                <w:rFonts w:ascii="Courier New" w:hAnsi="Courier New" w:cs="Courier New"/>
              </w:rPr>
              <w:t xml:space="preserve">  </w:t>
            </w:r>
            <w:r w:rsidRPr="009F1728">
              <w:rPr>
                <w:rFonts w:ascii="Segoe UI Emoji" w:hAnsi="Segoe UI Emoji" w:cs="Segoe UI Emoji"/>
              </w:rPr>
              <w:t>🖥</w:t>
            </w:r>
            <w:r w:rsidRPr="00477C5E">
              <w:rPr>
                <w:rFonts w:ascii="Courier New" w:hAnsi="Courier New" w:cs="Courier New"/>
              </w:rPr>
              <w:t>️</w:t>
            </w:r>
            <w:r w:rsidRPr="009F1728">
              <w:rPr>
                <w:rFonts w:ascii="Courier New" w:hAnsi="Courier New" w:cs="Courier New"/>
              </w:rPr>
              <w:t xml:space="preserve">  Operating System: debian</w:t>
            </w:r>
          </w:p>
          <w:p w14:paraId="36F1F76E" w14:textId="77777777" w:rsidR="00477C5E" w:rsidRPr="009F1728" w:rsidRDefault="00477C5E" w:rsidP="009F1728">
            <w:pPr>
              <w:pStyle w:val="PlainText"/>
              <w:rPr>
                <w:rFonts w:ascii="Courier New" w:hAnsi="Courier New" w:cs="Courier New"/>
              </w:rPr>
            </w:pPr>
            <w:r w:rsidRPr="009F1728">
              <w:rPr>
                <w:rFonts w:ascii="Courier New" w:hAnsi="Courier New" w:cs="Courier New"/>
              </w:rPr>
              <w:t xml:space="preserve">  </w:t>
            </w:r>
            <w:r w:rsidRPr="009F1728">
              <w:rPr>
                <w:rFonts w:ascii="Segoe UI Emoji" w:hAnsi="Segoe UI Emoji" w:cs="Segoe UI Emoji"/>
              </w:rPr>
              <w:t>🌟</w:t>
            </w:r>
            <w:r w:rsidRPr="00477C5E">
              <w:rPr>
                <w:rFonts w:ascii="Segoe UI Emoji" w:hAnsi="Segoe UI Emoji" w:cs="Segoe UI Emoji"/>
              </w:rPr>
              <w:t xml:space="preserve">  </w:t>
            </w:r>
            <w:r w:rsidRPr="009F1728">
              <w:rPr>
                <w:rFonts w:ascii="Courier New" w:hAnsi="Courier New" w:cs="Courier New"/>
              </w:rPr>
              <w:t>Version: 13</w:t>
            </w:r>
          </w:p>
          <w:p w14:paraId="7BAE0F00" w14:textId="77777777" w:rsidR="00477C5E" w:rsidRPr="009F1728" w:rsidRDefault="00477C5E" w:rsidP="009F1728">
            <w:pPr>
              <w:pStyle w:val="PlainText"/>
              <w:rPr>
                <w:rFonts w:ascii="Courier New" w:hAnsi="Courier New" w:cs="Courier New"/>
              </w:rPr>
            </w:pPr>
            <w:r w:rsidRPr="009F1728">
              <w:rPr>
                <w:rFonts w:ascii="Courier New" w:hAnsi="Courier New" w:cs="Courier New"/>
              </w:rPr>
              <w:t xml:space="preserve">  </w:t>
            </w:r>
            <w:r w:rsidRPr="00477C5E">
              <w:rPr>
                <w:rFonts w:ascii="Segoe UI Emoji" w:hAnsi="Segoe UI Emoji" w:cs="Segoe UI Emoji"/>
              </w:rPr>
              <w:t>📦</w:t>
            </w:r>
            <w:r w:rsidRPr="009F1728">
              <w:rPr>
                <w:rFonts w:ascii="Courier New" w:hAnsi="Courier New" w:cs="Courier New"/>
              </w:rPr>
              <w:t xml:space="preserve">  Container Type: Unprivileged</w:t>
            </w:r>
          </w:p>
          <w:p w14:paraId="5F825D3F" w14:textId="77777777" w:rsidR="00477C5E" w:rsidRPr="009F1728" w:rsidRDefault="00477C5E" w:rsidP="009F1728">
            <w:pPr>
              <w:pStyle w:val="PlainText"/>
              <w:rPr>
                <w:rFonts w:ascii="Courier New" w:hAnsi="Courier New" w:cs="Courier New"/>
              </w:rPr>
            </w:pPr>
            <w:r w:rsidRPr="009F1728">
              <w:rPr>
                <w:rFonts w:ascii="Courier New" w:hAnsi="Courier New" w:cs="Courier New"/>
              </w:rPr>
              <w:t xml:space="preserve">  </w:t>
            </w:r>
            <w:r w:rsidRPr="009F1728">
              <w:rPr>
                <w:rFonts w:ascii="Segoe UI Emoji" w:hAnsi="Segoe UI Emoji" w:cs="Segoe UI Emoji"/>
              </w:rPr>
              <w:t>🆔</w:t>
            </w:r>
            <w:r w:rsidRPr="009F1728">
              <w:rPr>
                <w:rFonts w:ascii="Courier New" w:hAnsi="Courier New" w:cs="Courier New"/>
              </w:rPr>
              <w:t xml:space="preserve">  Container ID: 102</w:t>
            </w:r>
          </w:p>
          <w:p w14:paraId="2740299B" w14:textId="77777777" w:rsidR="00477C5E" w:rsidRPr="009F1728" w:rsidRDefault="00477C5E" w:rsidP="009F1728">
            <w:pPr>
              <w:pStyle w:val="PlainText"/>
              <w:rPr>
                <w:rFonts w:ascii="Courier New" w:hAnsi="Courier New" w:cs="Courier New"/>
              </w:rPr>
            </w:pPr>
            <w:r w:rsidRPr="009F1728">
              <w:rPr>
                <w:rFonts w:ascii="Courier New" w:hAnsi="Courier New" w:cs="Courier New"/>
              </w:rPr>
              <w:t xml:space="preserve">  </w:t>
            </w:r>
            <w:r w:rsidRPr="009F1728">
              <w:rPr>
                <w:rFonts w:ascii="Segoe UI Emoji" w:hAnsi="Segoe UI Emoji" w:cs="Segoe UI Emoji"/>
              </w:rPr>
              <w:t>🏠</w:t>
            </w:r>
            <w:r w:rsidRPr="009F1728">
              <w:rPr>
                <w:rFonts w:ascii="Courier New" w:hAnsi="Courier New" w:cs="Courier New"/>
              </w:rPr>
              <w:t xml:space="preserve">  Hostname: nginxproxymanager</w:t>
            </w:r>
          </w:p>
          <w:p w14:paraId="6388F27A" w14:textId="77777777" w:rsidR="00477C5E" w:rsidRPr="009F1728" w:rsidRDefault="00477C5E" w:rsidP="009F1728">
            <w:pPr>
              <w:pStyle w:val="PlainText"/>
              <w:rPr>
                <w:rFonts w:ascii="Courier New" w:hAnsi="Courier New" w:cs="Courier New"/>
              </w:rPr>
            </w:pPr>
            <w:r w:rsidRPr="009F1728">
              <w:rPr>
                <w:rFonts w:ascii="Courier New" w:hAnsi="Courier New" w:cs="Courier New"/>
              </w:rPr>
              <w:t xml:space="preserve">  </w:t>
            </w:r>
            <w:r w:rsidRPr="00477C5E">
              <w:rPr>
                <w:rFonts w:ascii="Segoe UI Emoji" w:hAnsi="Segoe UI Emoji" w:cs="Segoe UI Emoji"/>
              </w:rPr>
              <w:t>💾</w:t>
            </w:r>
            <w:r w:rsidRPr="009F1728">
              <w:rPr>
                <w:rFonts w:ascii="Courier New" w:hAnsi="Courier New" w:cs="Courier New"/>
              </w:rPr>
              <w:t xml:space="preserve">  Disk Size: 8 GB</w:t>
            </w:r>
          </w:p>
          <w:p w14:paraId="17CB23FD" w14:textId="77777777" w:rsidR="00477C5E" w:rsidRPr="009F1728" w:rsidRDefault="00477C5E" w:rsidP="009F1728">
            <w:pPr>
              <w:pStyle w:val="PlainText"/>
              <w:rPr>
                <w:rFonts w:ascii="Courier New" w:hAnsi="Courier New" w:cs="Courier New"/>
              </w:rPr>
            </w:pPr>
            <w:r w:rsidRPr="009F1728">
              <w:rPr>
                <w:rFonts w:ascii="Courier New" w:hAnsi="Courier New" w:cs="Courier New"/>
              </w:rPr>
              <w:t xml:space="preserve">  </w:t>
            </w:r>
            <w:r w:rsidRPr="009F1728">
              <w:rPr>
                <w:rFonts w:ascii="Segoe UI Emoji" w:hAnsi="Segoe UI Emoji" w:cs="Segoe UI Emoji"/>
              </w:rPr>
              <w:t>🧠</w:t>
            </w:r>
            <w:r w:rsidRPr="009F1728">
              <w:rPr>
                <w:rFonts w:ascii="Courier New" w:hAnsi="Courier New" w:cs="Courier New"/>
              </w:rPr>
              <w:t xml:space="preserve">  CPU Cores: 2</w:t>
            </w:r>
          </w:p>
          <w:p w14:paraId="67306970" w14:textId="77777777" w:rsidR="00477C5E" w:rsidRPr="009F1728" w:rsidRDefault="00477C5E" w:rsidP="009F1728">
            <w:pPr>
              <w:pStyle w:val="PlainText"/>
              <w:rPr>
                <w:rFonts w:ascii="Courier New" w:hAnsi="Courier New" w:cs="Courier New"/>
              </w:rPr>
            </w:pPr>
            <w:r w:rsidRPr="009F1728">
              <w:rPr>
                <w:rFonts w:ascii="Courier New" w:hAnsi="Courier New" w:cs="Courier New"/>
              </w:rPr>
              <w:t xml:space="preserve">  </w:t>
            </w:r>
            <w:r w:rsidRPr="009F1728">
              <w:rPr>
                <w:rFonts w:ascii="Segoe UI Emoji" w:hAnsi="Segoe UI Emoji" w:cs="Segoe UI Emoji"/>
              </w:rPr>
              <w:t>🛠️</w:t>
            </w:r>
            <w:r w:rsidRPr="009F1728">
              <w:rPr>
                <w:rFonts w:ascii="Courier New" w:hAnsi="Courier New" w:cs="Courier New"/>
              </w:rPr>
              <w:t xml:space="preserve">  RAM Size: 1024 MiB</w:t>
            </w:r>
          </w:p>
          <w:p w14:paraId="4749E74C" w14:textId="77777777" w:rsidR="00477C5E" w:rsidRPr="009F1728" w:rsidRDefault="00477C5E" w:rsidP="009F1728">
            <w:pPr>
              <w:pStyle w:val="PlainText"/>
              <w:rPr>
                <w:rFonts w:ascii="Courier New" w:hAnsi="Courier New" w:cs="Courier New"/>
              </w:rPr>
            </w:pPr>
            <w:r w:rsidRPr="009F1728">
              <w:rPr>
                <w:rFonts w:ascii="Courier New" w:hAnsi="Courier New" w:cs="Courier New"/>
              </w:rPr>
              <w:t xml:space="preserve">  </w:t>
            </w:r>
            <w:r w:rsidRPr="009F1728">
              <w:rPr>
                <w:rFonts w:ascii="Segoe UI Emoji" w:hAnsi="Segoe UI Emoji" w:cs="Segoe UI Emoji"/>
              </w:rPr>
              <w:t>🌉</w:t>
            </w:r>
            <w:r w:rsidRPr="009F1728">
              <w:rPr>
                <w:rFonts w:ascii="Courier New" w:hAnsi="Courier New" w:cs="Courier New"/>
              </w:rPr>
              <w:t xml:space="preserve">  Bridge: vmbr0</w:t>
            </w:r>
          </w:p>
          <w:p w14:paraId="793B20E1" w14:textId="77777777" w:rsidR="00477C5E" w:rsidRPr="009F1728" w:rsidRDefault="00477C5E" w:rsidP="009F1728">
            <w:pPr>
              <w:pStyle w:val="PlainText"/>
              <w:rPr>
                <w:rFonts w:ascii="Courier New" w:hAnsi="Courier New" w:cs="Courier New"/>
              </w:rPr>
            </w:pPr>
            <w:r w:rsidRPr="009F1728">
              <w:rPr>
                <w:rFonts w:ascii="Courier New" w:hAnsi="Courier New" w:cs="Courier New"/>
              </w:rPr>
              <w:t xml:space="preserve">  </w:t>
            </w:r>
            <w:r w:rsidRPr="00477C5E">
              <w:rPr>
                <w:rFonts w:ascii="Segoe UI Emoji" w:hAnsi="Segoe UI Emoji" w:cs="Segoe UI Emoji"/>
              </w:rPr>
              <w:t>📡</w:t>
            </w:r>
            <w:r w:rsidRPr="009F1728">
              <w:rPr>
                <w:rFonts w:ascii="Courier New" w:hAnsi="Courier New" w:cs="Courier New"/>
              </w:rPr>
              <w:t xml:space="preserve">  IPv4: 192.168.86.252/24</w:t>
            </w:r>
          </w:p>
          <w:p w14:paraId="6C694282" w14:textId="77777777" w:rsidR="00477C5E" w:rsidRPr="009F1728" w:rsidRDefault="00477C5E" w:rsidP="009F1728">
            <w:pPr>
              <w:pStyle w:val="PlainText"/>
              <w:rPr>
                <w:rFonts w:ascii="Courier New" w:hAnsi="Courier New" w:cs="Courier New"/>
              </w:rPr>
            </w:pPr>
            <w:r w:rsidRPr="009F1728">
              <w:rPr>
                <w:rFonts w:ascii="Courier New" w:hAnsi="Courier New" w:cs="Courier New"/>
              </w:rPr>
              <w:t xml:space="preserve">  </w:t>
            </w:r>
            <w:r w:rsidRPr="009F1728">
              <w:rPr>
                <w:rFonts w:ascii="Segoe UI Emoji" w:hAnsi="Segoe UI Emoji" w:cs="Segoe UI Emoji"/>
              </w:rPr>
              <w:t>📡</w:t>
            </w:r>
            <w:r w:rsidRPr="009F1728">
              <w:rPr>
                <w:rFonts w:ascii="Courier New" w:hAnsi="Courier New" w:cs="Courier New"/>
              </w:rPr>
              <w:t xml:space="preserve">  IPv6: none</w:t>
            </w:r>
          </w:p>
          <w:p w14:paraId="1D296F4A" w14:textId="77777777" w:rsidR="00477C5E" w:rsidRPr="009F1728" w:rsidRDefault="00477C5E" w:rsidP="009F1728">
            <w:pPr>
              <w:pStyle w:val="PlainText"/>
              <w:rPr>
                <w:rFonts w:ascii="Courier New" w:hAnsi="Courier New" w:cs="Courier New"/>
              </w:rPr>
            </w:pPr>
            <w:r w:rsidRPr="009F1728">
              <w:rPr>
                <w:rFonts w:ascii="Courier New" w:hAnsi="Courier New" w:cs="Courier New"/>
              </w:rPr>
              <w:t xml:space="preserve">  </w:t>
            </w:r>
            <w:r w:rsidRPr="009F1728">
              <w:rPr>
                <w:rFonts w:ascii="Segoe UI Emoji" w:hAnsi="Segoe UI Emoji" w:cs="Segoe UI Emoji"/>
              </w:rPr>
              <w:t>🗂️</w:t>
            </w:r>
            <w:r w:rsidRPr="009F1728">
              <w:rPr>
                <w:rFonts w:ascii="Courier New" w:hAnsi="Courier New" w:cs="Courier New"/>
              </w:rPr>
              <w:t xml:space="preserve">  FUSE Support: no</w:t>
            </w:r>
          </w:p>
          <w:p w14:paraId="599F1950" w14:textId="77777777" w:rsidR="00477C5E" w:rsidRPr="009F1728" w:rsidRDefault="00477C5E" w:rsidP="009F1728">
            <w:pPr>
              <w:pStyle w:val="PlainText"/>
              <w:rPr>
                <w:rFonts w:ascii="Courier New" w:hAnsi="Courier New" w:cs="Courier New"/>
              </w:rPr>
            </w:pPr>
            <w:r w:rsidRPr="009F1728">
              <w:rPr>
                <w:rFonts w:ascii="Courier New" w:hAnsi="Courier New" w:cs="Courier New"/>
              </w:rPr>
              <w:lastRenderedPageBreak/>
              <w:t xml:space="preserve">  </w:t>
            </w:r>
            <w:r w:rsidRPr="009F1728">
              <w:rPr>
                <w:rFonts w:ascii="Segoe UI Emoji" w:hAnsi="Segoe UI Emoji" w:cs="Segoe UI Emoji"/>
              </w:rPr>
              <w:t>📦</w:t>
            </w:r>
            <w:r w:rsidRPr="009F1728">
              <w:rPr>
                <w:rFonts w:ascii="Courier New" w:hAnsi="Courier New" w:cs="Courier New"/>
              </w:rPr>
              <w:t xml:space="preserve">  Nesting: Enabled</w:t>
            </w:r>
          </w:p>
          <w:p w14:paraId="479AEB14" w14:textId="77777777" w:rsidR="00477C5E" w:rsidRPr="009F1728" w:rsidRDefault="00477C5E" w:rsidP="009F1728">
            <w:pPr>
              <w:pStyle w:val="PlainText"/>
              <w:rPr>
                <w:rFonts w:ascii="Courier New" w:hAnsi="Courier New" w:cs="Courier New"/>
              </w:rPr>
            </w:pPr>
            <w:r w:rsidRPr="009F1728">
              <w:rPr>
                <w:rFonts w:ascii="Courier New" w:hAnsi="Courier New" w:cs="Courier New"/>
              </w:rPr>
              <w:t xml:space="preserve">  </w:t>
            </w:r>
            <w:r w:rsidRPr="009F1728">
              <w:rPr>
                <w:rFonts w:ascii="Segoe UI Emoji" w:hAnsi="Segoe UI Emoji" w:cs="Segoe UI Emoji"/>
              </w:rPr>
              <w:t>📦</w:t>
            </w:r>
            <w:r w:rsidRPr="009F1728">
              <w:rPr>
                <w:rFonts w:ascii="Courier New" w:hAnsi="Courier New" w:cs="Courier New"/>
              </w:rPr>
              <w:t xml:space="preserve">  Keyctl: Enabled</w:t>
            </w:r>
          </w:p>
          <w:p w14:paraId="1D393004" w14:textId="77777777" w:rsidR="00477C5E" w:rsidRPr="009F1728" w:rsidRDefault="00477C5E" w:rsidP="009F1728">
            <w:pPr>
              <w:pStyle w:val="PlainText"/>
              <w:rPr>
                <w:rFonts w:ascii="Courier New" w:hAnsi="Courier New" w:cs="Courier New"/>
              </w:rPr>
            </w:pPr>
            <w:r w:rsidRPr="009F1728">
              <w:rPr>
                <w:rFonts w:ascii="Courier New" w:hAnsi="Courier New" w:cs="Courier New"/>
              </w:rPr>
              <w:t xml:space="preserve">  </w:t>
            </w:r>
            <w:r w:rsidRPr="009F1728">
              <w:rPr>
                <w:rFonts w:ascii="Segoe UI Emoji" w:hAnsi="Segoe UI Emoji" w:cs="Segoe UI Emoji"/>
              </w:rPr>
              <w:t>🎮</w:t>
            </w:r>
            <w:r w:rsidRPr="009F1728">
              <w:rPr>
                <w:rFonts w:ascii="Courier New" w:hAnsi="Courier New" w:cs="Courier New"/>
              </w:rPr>
              <w:t xml:space="preserve">  GPU Passthrough: no</w:t>
            </w:r>
          </w:p>
          <w:p w14:paraId="35F3C373" w14:textId="77777777" w:rsidR="00477C5E" w:rsidRPr="009F1728" w:rsidRDefault="00477C5E" w:rsidP="009F1728">
            <w:pPr>
              <w:pStyle w:val="PlainText"/>
              <w:rPr>
                <w:rFonts w:ascii="Courier New" w:hAnsi="Courier New" w:cs="Courier New"/>
              </w:rPr>
            </w:pPr>
            <w:r w:rsidRPr="009F1728">
              <w:rPr>
                <w:rFonts w:ascii="Courier New" w:hAnsi="Courier New" w:cs="Courier New"/>
              </w:rPr>
              <w:t xml:space="preserve">  </w:t>
            </w:r>
            <w:r w:rsidRPr="009F1728">
              <w:rPr>
                <w:rFonts w:ascii="Segoe UI Emoji" w:hAnsi="Segoe UI Emoji" w:cs="Segoe UI Emoji"/>
              </w:rPr>
              <w:t>💡</w:t>
            </w:r>
            <w:r w:rsidRPr="009F1728">
              <w:rPr>
                <w:rFonts w:ascii="Courier New" w:hAnsi="Courier New" w:cs="Courier New"/>
              </w:rPr>
              <w:t xml:space="preserve">  Timezone: America/Denver</w:t>
            </w:r>
          </w:p>
          <w:p w14:paraId="639DDCE1" w14:textId="77777777" w:rsidR="00477C5E" w:rsidRPr="009F1728" w:rsidRDefault="00477C5E" w:rsidP="009F1728">
            <w:pPr>
              <w:pStyle w:val="PlainText"/>
              <w:rPr>
                <w:rFonts w:ascii="Courier New" w:hAnsi="Courier New" w:cs="Courier New"/>
              </w:rPr>
            </w:pPr>
            <w:r w:rsidRPr="009F1728">
              <w:rPr>
                <w:rFonts w:ascii="Courier New" w:hAnsi="Courier New" w:cs="Courier New"/>
              </w:rPr>
              <w:t xml:space="preserve">  </w:t>
            </w:r>
            <w:r w:rsidRPr="009F1728">
              <w:rPr>
                <w:rFonts w:ascii="Segoe UI Emoji" w:hAnsi="Segoe UI Emoji" w:cs="Segoe UI Emoji"/>
              </w:rPr>
              <w:t>🔍</w:t>
            </w:r>
            <w:r w:rsidRPr="009F1728">
              <w:rPr>
                <w:rFonts w:ascii="Courier New" w:hAnsi="Courier New" w:cs="Courier New"/>
              </w:rPr>
              <w:t xml:space="preserve">  Verbose Mode: yes</w:t>
            </w:r>
          </w:p>
          <w:p w14:paraId="3A2F963B" w14:textId="77777777" w:rsidR="00477C5E" w:rsidRDefault="00477C5E" w:rsidP="009F1728">
            <w:pPr>
              <w:pStyle w:val="PlainText"/>
              <w:rPr>
                <w:rFonts w:ascii="Courier New" w:hAnsi="Courier New" w:cs="Courier New"/>
              </w:rPr>
            </w:pPr>
            <w:r w:rsidRPr="009F1728">
              <w:rPr>
                <w:rFonts w:ascii="Courier New" w:hAnsi="Courier New" w:cs="Courier New"/>
              </w:rPr>
              <w:t xml:space="preserve">  </w:t>
            </w:r>
            <w:r w:rsidRPr="009F1728">
              <w:rPr>
                <w:rFonts w:ascii="Segoe UI Emoji" w:hAnsi="Segoe UI Emoji" w:cs="Segoe UI Emoji"/>
              </w:rPr>
              <w:t>🚀</w:t>
            </w:r>
            <w:r w:rsidRPr="009F1728">
              <w:rPr>
                <w:rFonts w:ascii="Courier New" w:hAnsi="Courier New" w:cs="Courier New"/>
              </w:rPr>
              <w:t xml:space="preserve">  Creating an LXC of Nginx Proxy Manager using the above advanced settings</w:t>
            </w:r>
          </w:p>
          <w:p w14:paraId="14361D34" w14:textId="56DEF5D8" w:rsidR="008C7116" w:rsidRPr="00D402B8" w:rsidRDefault="00B90102" w:rsidP="00C108DD">
            <w:pPr>
              <w:rPr>
                <w:b/>
                <w:bCs/>
                <w:i/>
                <w:iCs/>
              </w:rPr>
            </w:pPr>
            <w:r>
              <w:rPr>
                <w:rFonts w:ascii="Consolas" w:hAnsi="Consolas"/>
                <w:sz w:val="21"/>
                <w:szCs w:val="21"/>
              </w:rPr>
              <w:fldChar w:fldCharType="end"/>
            </w:r>
          </w:p>
        </w:tc>
      </w:tr>
    </w:tbl>
    <w:p w14:paraId="7359E4F9" w14:textId="25DD8481" w:rsidR="008C7116" w:rsidRPr="00D402B8" w:rsidRDefault="008C7116" w:rsidP="009015E4">
      <w:pPr>
        <w:pStyle w:val="Heading4"/>
      </w:pPr>
      <w:r w:rsidRPr="00D402B8">
        <w:lastRenderedPageBreak/>
        <w:t xml:space="preserve">Code </w:t>
      </w:r>
      <w:r w:rsidR="00054E7D">
        <w:fldChar w:fldCharType="begin"/>
      </w:r>
      <w:r w:rsidR="00054E7D">
        <w:instrText xml:space="preserve"> SEQ Code \* ARABIC </w:instrText>
      </w:r>
      <w:r w:rsidR="00054E7D">
        <w:fldChar w:fldCharType="separate"/>
      </w:r>
      <w:r w:rsidR="00054E7D">
        <w:rPr>
          <w:noProof/>
        </w:rPr>
        <w:t>7</w:t>
      </w:r>
      <w:r w:rsidR="00054E7D">
        <w:rPr>
          <w:noProof/>
        </w:rPr>
        <w:fldChar w:fldCharType="end"/>
      </w:r>
      <w:r w:rsidRPr="00D402B8">
        <w:t xml:space="preserve">: </w:t>
      </w:r>
      <w:r w:rsidR="00B90102">
        <w:t>NGINX</w:t>
      </w:r>
      <w:r>
        <w:t xml:space="preserve"> Install Parameters and</w:t>
      </w:r>
      <w:r w:rsidRPr="00D402B8">
        <w:t xml:space="preserve"> Response</w:t>
      </w:r>
    </w:p>
    <w:p w14:paraId="5AB20A6F" w14:textId="77777777" w:rsidR="009C7EF5" w:rsidRDefault="006B1F61" w:rsidP="00C5619D">
      <w:pPr>
        <w:pStyle w:val="Heading2"/>
      </w:pPr>
      <w:bookmarkStart w:id="33" w:name="_Toc233947764"/>
      <w:r>
        <w:t>Ollama AI Engine (LXC</w:t>
      </w:r>
      <w:r w:rsidR="000E4B3E">
        <w:t xml:space="preserve"> 103</w:t>
      </w:r>
      <w:r>
        <w:t>)</w:t>
      </w:r>
      <w:bookmarkEnd w:id="33"/>
    </w:p>
    <w:p w14:paraId="7B472667" w14:textId="77777777" w:rsidR="006B1F61" w:rsidRDefault="006B1F61" w:rsidP="00C5619D">
      <w:r>
        <w:t>This uses the specialized ollama.sh hardware and software installer path:</w:t>
      </w:r>
    </w:p>
    <w:tbl>
      <w:tblPr>
        <w:tblW w:w="9698"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698"/>
      </w:tblGrid>
      <w:tr w:rsidR="0019771A" w:rsidRPr="00716848" w14:paraId="0D8A18CE" w14:textId="77777777" w:rsidTr="0019771A">
        <w:trPr>
          <w:trHeight w:val="307"/>
          <w:tblCellSpacing w:w="15" w:type="dxa"/>
        </w:trPr>
        <w:tc>
          <w:tcPr>
            <w:tcW w:w="0" w:type="auto"/>
            <w:shd w:val="clear" w:color="auto" w:fill="C1F0C7" w:themeFill="accent3" w:themeFillTint="33"/>
            <w:hideMark/>
          </w:tcPr>
          <w:p w14:paraId="38BD2E15" w14:textId="77777777" w:rsidR="00054E7D" w:rsidRPr="00392997" w:rsidRDefault="0019771A" w:rsidP="00392997">
            <w:pPr>
              <w:pStyle w:val="PlainText"/>
              <w:rPr>
                <w:rFonts w:ascii="Courier New" w:hAnsi="Courier New" w:cs="Courier New"/>
              </w:rPr>
            </w:pPr>
            <w:r>
              <w:rPr>
                <w:sz w:val="20"/>
                <w:szCs w:val="20"/>
              </w:rPr>
              <w:fldChar w:fldCharType="begin"/>
            </w:r>
            <w:r w:rsidR="00CC3E7D">
              <w:rPr>
                <w:sz w:val="20"/>
                <w:szCs w:val="20"/>
              </w:rPr>
              <w:instrText>INCLUDETEXT  "C:\\Users\\barne\\Documents\\HomeAssistant\\Proxmox\\project_scripts\\OllamaInstallCommand.sh" \c EncodedText  \* MERGEFORMAT \c 65001</w:instrText>
            </w:r>
            <w:r>
              <w:rPr>
                <w:sz w:val="20"/>
                <w:szCs w:val="20"/>
              </w:rPr>
              <w:fldChar w:fldCharType="separate"/>
            </w:r>
            <w:r w:rsidR="00054E7D" w:rsidRPr="00392997">
              <w:rPr>
                <w:rFonts w:ascii="Courier New" w:hAnsi="Courier New" w:cs="Courier New"/>
              </w:rPr>
              <w:t>bash -c "$(curl -fsSL https://raw.githubusercontent.com/community-scripts/ProxmoxVE/main/ct/ollama.sh)"</w:t>
            </w:r>
          </w:p>
          <w:p w14:paraId="5787BDD2" w14:textId="77777777" w:rsidR="0019771A" w:rsidRPr="00716848" w:rsidRDefault="0019771A" w:rsidP="00626A3E">
            <w:pPr>
              <w:keepNext/>
              <w:rPr>
                <w:b/>
                <w:bCs/>
                <w:i/>
                <w:iCs/>
                <w:sz w:val="20"/>
                <w:szCs w:val="20"/>
              </w:rPr>
            </w:pPr>
            <w:r>
              <w:rPr>
                <w:rFonts w:ascii="Consolas" w:hAnsi="Consolas"/>
                <w:sz w:val="20"/>
                <w:szCs w:val="20"/>
              </w:rPr>
              <w:fldChar w:fldCharType="end"/>
            </w:r>
          </w:p>
        </w:tc>
      </w:tr>
    </w:tbl>
    <w:p w14:paraId="05E63F73" w14:textId="3A37A20D" w:rsidR="0019771A" w:rsidRDefault="0019771A" w:rsidP="009015E4">
      <w:pPr>
        <w:pStyle w:val="Heading4"/>
      </w:pPr>
      <w:bookmarkStart w:id="34" w:name="_Toc233947891"/>
      <w:r>
        <w:t xml:space="preserve">Code </w:t>
      </w:r>
      <w:r w:rsidR="00054E7D">
        <w:fldChar w:fldCharType="begin"/>
      </w:r>
      <w:r w:rsidR="00054E7D">
        <w:instrText xml:space="preserve"> SEQ Code \* ARABIC </w:instrText>
      </w:r>
      <w:r w:rsidR="00054E7D">
        <w:fldChar w:fldCharType="separate"/>
      </w:r>
      <w:r w:rsidR="00054E7D">
        <w:rPr>
          <w:noProof/>
        </w:rPr>
        <w:t>8</w:t>
      </w:r>
      <w:r w:rsidR="00054E7D">
        <w:rPr>
          <w:noProof/>
        </w:rPr>
        <w:fldChar w:fldCharType="end"/>
      </w:r>
      <w:r>
        <w:t>: Ollama</w:t>
      </w:r>
      <w:r w:rsidRPr="009B6F10">
        <w:t>InstallCommand</w:t>
      </w:r>
      <w:r>
        <w:t>.sh</w:t>
      </w:r>
      <w:bookmarkEnd w:id="34"/>
    </w:p>
    <w:p w14:paraId="6D1CE37C" w14:textId="77777777" w:rsidR="00ED2015" w:rsidRDefault="00ED2015" w:rsidP="00626A3E">
      <w:r>
        <w:t>When you copy and run this command it will start the install script.  Always select the advance installation and if prompted select the GUI install method.</w:t>
      </w:r>
    </w:p>
    <w:p w14:paraId="084FFB8B" w14:textId="77777777" w:rsidR="007B1F9E" w:rsidRDefault="00ED2015" w:rsidP="007B1F9E">
      <w:r>
        <w:t>Make the selections in the GUI by using the output presented below:</w:t>
      </w:r>
      <w:r>
        <w:tab/>
      </w:r>
      <w:r w:rsidR="007B1F9E">
        <w:t>When prompted enable all ssh keys and enable ssh.</w:t>
      </w:r>
    </w:p>
    <w:p w14:paraId="7F71C1C2" w14:textId="77777777" w:rsidR="00ED2015" w:rsidRPr="00ED0797" w:rsidRDefault="00ED2015" w:rsidP="00ED2015">
      <w:r>
        <w:t xml:space="preserve">After you run the above code block you will get an output like this.  - Verify that it </w:t>
      </w:r>
      <w:commentRangeStart w:id="35"/>
      <w:r>
        <w:t>matches</w:t>
      </w:r>
      <w:commentRangeEnd w:id="35"/>
      <w:r w:rsidR="00513191">
        <w:rPr>
          <w:rStyle w:val="CommentReference"/>
          <w:sz w:val="24"/>
          <w:szCs w:val="24"/>
        </w:rPr>
        <w:commentReference w:id="35"/>
      </w:r>
      <w:r>
        <w:t>.</w:t>
      </w:r>
    </w:p>
    <w:tbl>
      <w:tblPr>
        <w:tblW w:w="0" w:type="auto"/>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pct5" w:color="C1E4F5" w:themeColor="accent1" w:themeTint="33" w:fill="C1E4F5" w:themeFill="accent1" w:themeFillTint="33"/>
        <w:tblCellMar>
          <w:top w:w="15" w:type="dxa"/>
          <w:left w:w="15" w:type="dxa"/>
          <w:bottom w:w="15" w:type="dxa"/>
          <w:right w:w="15" w:type="dxa"/>
        </w:tblCellMar>
        <w:tblLook w:val="04A0" w:firstRow="1" w:lastRow="0" w:firstColumn="1" w:lastColumn="0" w:noHBand="0" w:noVBand="1"/>
      </w:tblPr>
      <w:tblGrid>
        <w:gridCol w:w="8977"/>
      </w:tblGrid>
      <w:tr w:rsidR="008C7116" w:rsidRPr="00D402B8" w14:paraId="13C59874" w14:textId="77777777" w:rsidTr="008C7116">
        <w:trPr>
          <w:tblCellSpacing w:w="15" w:type="dxa"/>
        </w:trPr>
        <w:tc>
          <w:tcPr>
            <w:tcW w:w="8917" w:type="dxa"/>
            <w:shd w:val="pct5" w:color="C1E4F5" w:themeColor="accent1" w:themeTint="33" w:fill="C1E4F5" w:themeFill="accent1" w:themeFillTint="33"/>
            <w:hideMark/>
          </w:tcPr>
          <w:p w14:paraId="0E4A2DDC" w14:textId="77777777" w:rsidR="00054E7D" w:rsidRPr="00F703C5" w:rsidRDefault="008C7116" w:rsidP="00F703C5">
            <w:pPr>
              <w:pStyle w:val="PlainText"/>
              <w:rPr>
                <w:rFonts w:ascii="Courier New" w:hAnsi="Courier New" w:cs="Courier New"/>
              </w:rPr>
            </w:pPr>
            <w:r>
              <w:fldChar w:fldCharType="begin"/>
            </w:r>
            <w:r w:rsidR="00CC3E7D">
              <w:instrText>INCLUDETEXT  "C:\\Users\\barne\\Documents\\HomeAssistant\\Proxmox\\project_snipets\\OllamaInstallParameters.txt" \c EncodedText  \* MERGEFORMAT \c 65001</w:instrText>
            </w:r>
            <w:r>
              <w:fldChar w:fldCharType="separate"/>
            </w:r>
            <w:r w:rsidR="00054E7D" w:rsidRPr="00F703C5">
              <w:rPr>
                <w:rFonts w:ascii="Courier New" w:hAnsi="Courier New" w:cs="Courier New"/>
              </w:rPr>
              <w:tab/>
            </w:r>
            <w:r w:rsidR="00054E7D" w:rsidRPr="00F703C5">
              <w:rPr>
                <w:rFonts w:ascii="Segoe UI Emoji" w:hAnsi="Segoe UI Emoji" w:cs="Segoe UI Emoji"/>
              </w:rPr>
              <w:t>🧩</w:t>
            </w:r>
            <w:r w:rsidR="00054E7D" w:rsidRPr="00F703C5">
              <w:rPr>
                <w:rFonts w:ascii="Courier New" w:hAnsi="Courier New" w:cs="Courier New"/>
              </w:rPr>
              <w:tab/>
              <w:t>Using Advanced Install on node Promox</w:t>
            </w:r>
          </w:p>
          <w:p w14:paraId="4ECE0452"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ab/>
            </w:r>
            <w:r w:rsidRPr="00F703C5">
              <w:rPr>
                <w:rFonts w:ascii="Segoe UI Emoji" w:hAnsi="Segoe UI Emoji" w:cs="Segoe UI Emoji"/>
              </w:rPr>
              <w:t>💡</w:t>
            </w:r>
            <w:r w:rsidRPr="00F703C5">
              <w:rPr>
                <w:rFonts w:ascii="Courier New" w:hAnsi="Courier New" w:cs="Courier New"/>
              </w:rPr>
              <w:tab/>
              <w:t>PVE Version 9.2.2 (Kernel: 7.0.2-6-pve)</w:t>
            </w:r>
          </w:p>
          <w:p w14:paraId="5088AEDB"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ab/>
            </w:r>
            <w:r w:rsidRPr="00F703C5">
              <w:rPr>
                <w:rFonts w:ascii="Segoe UI Emoji" w:hAnsi="Segoe UI Emoji" w:cs="Segoe UI Emoji"/>
              </w:rPr>
              <w:t>🖥</w:t>
            </w:r>
            <w:r w:rsidRPr="00054E7D">
              <w:rPr>
                <w:rFonts w:ascii="Courier New" w:hAnsi="Courier New" w:cs="Courier New"/>
              </w:rPr>
              <w:t>️</w:t>
            </w:r>
            <w:r w:rsidRPr="00F703C5">
              <w:rPr>
                <w:rFonts w:ascii="Courier New" w:hAnsi="Courier New" w:cs="Courier New"/>
              </w:rPr>
              <w:tab/>
              <w:t>Operating System: debian</w:t>
            </w:r>
          </w:p>
          <w:p w14:paraId="26A8E512"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ab/>
            </w:r>
            <w:r w:rsidRPr="00F703C5">
              <w:rPr>
                <w:rFonts w:ascii="Segoe UI Emoji" w:hAnsi="Segoe UI Emoji" w:cs="Segoe UI Emoji"/>
              </w:rPr>
              <w:t>🌟</w:t>
            </w:r>
            <w:r w:rsidRPr="00F703C5">
              <w:rPr>
                <w:rFonts w:ascii="Courier New" w:hAnsi="Courier New" w:cs="Courier New"/>
              </w:rPr>
              <w:tab/>
              <w:t>Version: 13</w:t>
            </w:r>
          </w:p>
          <w:p w14:paraId="3868B164"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ab/>
            </w:r>
            <w:r w:rsidRPr="00F703C5">
              <w:rPr>
                <w:rFonts w:ascii="Segoe UI Emoji" w:hAnsi="Segoe UI Emoji" w:cs="Segoe UI Emoji"/>
              </w:rPr>
              <w:t>📦</w:t>
            </w:r>
            <w:r w:rsidRPr="00054E7D">
              <w:rPr>
                <w:rFonts w:ascii="Segoe UI Emoji" w:hAnsi="Segoe UI Emoji" w:cs="Segoe UI Emoji"/>
              </w:rPr>
              <w:tab/>
            </w:r>
            <w:r w:rsidRPr="00F703C5">
              <w:rPr>
                <w:rFonts w:ascii="Courier New" w:hAnsi="Courier New" w:cs="Courier New"/>
              </w:rPr>
              <w:t>Container Type: Unprivileged</w:t>
            </w:r>
          </w:p>
          <w:p w14:paraId="236A189B"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ab/>
            </w:r>
            <w:r w:rsidRPr="00F703C5">
              <w:rPr>
                <w:rFonts w:ascii="Segoe UI Emoji" w:hAnsi="Segoe UI Emoji" w:cs="Segoe UI Emoji"/>
              </w:rPr>
              <w:t>🆔</w:t>
            </w:r>
            <w:r w:rsidRPr="00F703C5">
              <w:rPr>
                <w:rFonts w:ascii="Courier New" w:hAnsi="Courier New" w:cs="Courier New"/>
              </w:rPr>
              <w:tab/>
              <w:t>Container ID: 103</w:t>
            </w:r>
          </w:p>
          <w:p w14:paraId="383EAC87"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ab/>
            </w:r>
            <w:r w:rsidRPr="00F703C5">
              <w:rPr>
                <w:rFonts w:ascii="Segoe UI Emoji" w:hAnsi="Segoe UI Emoji" w:cs="Segoe UI Emoji"/>
              </w:rPr>
              <w:t>🏠</w:t>
            </w:r>
            <w:r w:rsidRPr="00F703C5">
              <w:rPr>
                <w:rFonts w:ascii="Courier New" w:hAnsi="Courier New" w:cs="Courier New"/>
              </w:rPr>
              <w:tab/>
              <w:t>Hostname: ollama</w:t>
            </w:r>
          </w:p>
          <w:p w14:paraId="576D960D"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ab/>
            </w:r>
            <w:r w:rsidRPr="00F703C5">
              <w:rPr>
                <w:rFonts w:ascii="Segoe UI Emoji" w:hAnsi="Segoe UI Emoji" w:cs="Segoe UI Emoji"/>
              </w:rPr>
              <w:t>💾</w:t>
            </w:r>
            <w:r w:rsidRPr="00F703C5">
              <w:rPr>
                <w:rFonts w:ascii="Courier New" w:hAnsi="Courier New" w:cs="Courier New"/>
              </w:rPr>
              <w:tab/>
              <w:t>Disk Size: 40 GB</w:t>
            </w:r>
          </w:p>
          <w:p w14:paraId="222256DA"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ab/>
            </w:r>
            <w:r w:rsidRPr="00F703C5">
              <w:rPr>
                <w:rFonts w:ascii="Segoe UI Emoji" w:hAnsi="Segoe UI Emoji" w:cs="Segoe UI Emoji"/>
              </w:rPr>
              <w:t>🧠</w:t>
            </w:r>
            <w:r w:rsidRPr="00F703C5">
              <w:rPr>
                <w:rFonts w:ascii="Courier New" w:hAnsi="Courier New" w:cs="Courier New"/>
              </w:rPr>
              <w:tab/>
              <w:t>CPU Cores: 6</w:t>
            </w:r>
          </w:p>
          <w:p w14:paraId="1A6AB2C7"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ab/>
            </w:r>
            <w:r w:rsidRPr="00F703C5">
              <w:rPr>
                <w:rFonts w:ascii="Segoe UI Emoji" w:hAnsi="Segoe UI Emoji" w:cs="Segoe UI Emoji"/>
              </w:rPr>
              <w:t>🛠️</w:t>
            </w:r>
            <w:r w:rsidRPr="00F703C5">
              <w:rPr>
                <w:rFonts w:ascii="Courier New" w:hAnsi="Courier New" w:cs="Courier New"/>
              </w:rPr>
              <w:tab/>
              <w:t>RAM Size: 16384 MiB</w:t>
            </w:r>
          </w:p>
          <w:p w14:paraId="0A593E02"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ab/>
            </w:r>
            <w:r w:rsidRPr="00F703C5">
              <w:rPr>
                <w:rFonts w:ascii="Segoe UI Emoji" w:hAnsi="Segoe UI Emoji" w:cs="Segoe UI Emoji"/>
              </w:rPr>
              <w:t>🌉</w:t>
            </w:r>
            <w:r w:rsidRPr="00F703C5">
              <w:rPr>
                <w:rFonts w:ascii="Courier New" w:hAnsi="Courier New" w:cs="Courier New"/>
              </w:rPr>
              <w:tab/>
              <w:t>Bridge: vmbr0</w:t>
            </w:r>
          </w:p>
          <w:p w14:paraId="1CAC91AB"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ab/>
            </w:r>
            <w:r w:rsidRPr="00F703C5">
              <w:rPr>
                <w:rFonts w:ascii="Segoe UI Emoji" w:hAnsi="Segoe UI Emoji" w:cs="Segoe UI Emoji"/>
              </w:rPr>
              <w:t>📡</w:t>
            </w:r>
            <w:r w:rsidRPr="00F703C5">
              <w:rPr>
                <w:rFonts w:ascii="Courier New" w:hAnsi="Courier New" w:cs="Courier New"/>
              </w:rPr>
              <w:tab/>
              <w:t>IPv4: 192.168.86.249/24</w:t>
            </w:r>
          </w:p>
          <w:p w14:paraId="235D16C7"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ab/>
            </w:r>
            <w:r w:rsidRPr="00F703C5">
              <w:rPr>
                <w:rFonts w:ascii="Segoe UI Emoji" w:hAnsi="Segoe UI Emoji" w:cs="Segoe UI Emoji"/>
              </w:rPr>
              <w:t>📡</w:t>
            </w:r>
            <w:r w:rsidRPr="00F703C5">
              <w:rPr>
                <w:rFonts w:ascii="Courier New" w:hAnsi="Courier New" w:cs="Courier New"/>
              </w:rPr>
              <w:tab/>
              <w:t>IPv6: none</w:t>
            </w:r>
          </w:p>
          <w:p w14:paraId="453F98F9"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ab/>
            </w:r>
            <w:r w:rsidRPr="00F703C5">
              <w:rPr>
                <w:rFonts w:ascii="Segoe UI Emoji" w:hAnsi="Segoe UI Emoji" w:cs="Segoe UI Emoji"/>
              </w:rPr>
              <w:t>🗂️</w:t>
            </w:r>
            <w:r w:rsidRPr="00F703C5">
              <w:rPr>
                <w:rFonts w:ascii="Courier New" w:hAnsi="Courier New" w:cs="Courier New"/>
              </w:rPr>
              <w:tab/>
              <w:t>FUSE Support: no</w:t>
            </w:r>
          </w:p>
          <w:p w14:paraId="33DC69A4"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ab/>
            </w:r>
            <w:r w:rsidRPr="00F703C5">
              <w:rPr>
                <w:rFonts w:ascii="Segoe UI Emoji" w:hAnsi="Segoe UI Emoji" w:cs="Segoe UI Emoji"/>
              </w:rPr>
              <w:t>📡</w:t>
            </w:r>
            <w:r w:rsidRPr="00F703C5">
              <w:rPr>
                <w:rFonts w:ascii="Courier New" w:hAnsi="Courier New" w:cs="Courier New"/>
              </w:rPr>
              <w:tab/>
              <w:t>TUN/TAP Support: no</w:t>
            </w:r>
          </w:p>
          <w:p w14:paraId="29CD829C" w14:textId="77777777" w:rsidR="00054E7D" w:rsidRPr="00F703C5" w:rsidRDefault="00054E7D" w:rsidP="00F703C5">
            <w:pPr>
              <w:pStyle w:val="PlainText"/>
              <w:rPr>
                <w:rFonts w:ascii="Courier New" w:hAnsi="Courier New" w:cs="Courier New"/>
              </w:rPr>
            </w:pPr>
            <w:r w:rsidRPr="00F703C5">
              <w:rPr>
                <w:rFonts w:ascii="Courier New" w:hAnsi="Courier New" w:cs="Courier New"/>
              </w:rPr>
              <w:lastRenderedPageBreak/>
              <w:tab/>
            </w:r>
            <w:r w:rsidRPr="00F703C5">
              <w:rPr>
                <w:rFonts w:ascii="Segoe UI Emoji" w:hAnsi="Segoe UI Emoji" w:cs="Segoe UI Emoji"/>
              </w:rPr>
              <w:t>📦</w:t>
            </w:r>
            <w:r w:rsidRPr="00054E7D">
              <w:rPr>
                <w:rFonts w:ascii="Segoe UI Emoji" w:hAnsi="Segoe UI Emoji" w:cs="Segoe UI Emoji"/>
              </w:rPr>
              <w:tab/>
            </w:r>
            <w:r w:rsidRPr="00F703C5">
              <w:rPr>
                <w:rFonts w:ascii="Courier New" w:hAnsi="Courier New" w:cs="Courier New"/>
              </w:rPr>
              <w:t>Nesting: Disabled</w:t>
            </w:r>
          </w:p>
          <w:p w14:paraId="4C185FD5"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ab/>
            </w:r>
            <w:r w:rsidRPr="00F703C5">
              <w:rPr>
                <w:rFonts w:ascii="Segoe UI Emoji" w:hAnsi="Segoe UI Emoji" w:cs="Segoe UI Emoji"/>
              </w:rPr>
              <w:t>📦</w:t>
            </w:r>
            <w:r w:rsidRPr="00F703C5">
              <w:rPr>
                <w:rFonts w:ascii="Courier New" w:hAnsi="Courier New" w:cs="Courier New"/>
              </w:rPr>
              <w:tab/>
              <w:t>Keyctl: Enabled</w:t>
            </w:r>
          </w:p>
          <w:p w14:paraId="5E213AF4"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ab/>
            </w:r>
            <w:r w:rsidRPr="00F703C5">
              <w:rPr>
                <w:rFonts w:ascii="Segoe UI Emoji" w:hAnsi="Segoe UI Emoji" w:cs="Segoe UI Emoji"/>
              </w:rPr>
              <w:t>🎮</w:t>
            </w:r>
            <w:r w:rsidRPr="00F703C5">
              <w:rPr>
                <w:rFonts w:ascii="Courier New" w:hAnsi="Courier New" w:cs="Courier New"/>
              </w:rPr>
              <w:tab/>
              <w:t>GPU Passthrough: yes</w:t>
            </w:r>
          </w:p>
          <w:p w14:paraId="3BDF94E8"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 xml:space="preserve">      </w:t>
            </w:r>
            <w:r w:rsidRPr="00054E7D">
              <w:rPr>
                <w:rFonts w:ascii="Segoe UI Emoji" w:hAnsi="Segoe UI Emoji" w:cs="Segoe UI Emoji"/>
              </w:rPr>
              <w:t>Protection</w:t>
            </w:r>
            <w:r w:rsidRPr="00F703C5">
              <w:rPr>
                <w:rFonts w:ascii="Courier New" w:hAnsi="Courier New" w:cs="Courier New"/>
              </w:rPr>
              <w:t>: no</w:t>
            </w:r>
          </w:p>
          <w:p w14:paraId="0B606233"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ab/>
            </w:r>
            <w:r w:rsidRPr="00F703C5">
              <w:rPr>
                <w:rFonts w:ascii="Segoe UI Emoji" w:hAnsi="Segoe UI Emoji" w:cs="Segoe UI Emoji"/>
              </w:rPr>
              <w:t>💡</w:t>
            </w:r>
            <w:r w:rsidRPr="00F703C5">
              <w:rPr>
                <w:rFonts w:ascii="Courier New" w:hAnsi="Courier New" w:cs="Courier New"/>
              </w:rPr>
              <w:tab/>
              <w:t>Timezone: America/Denver</w:t>
            </w:r>
          </w:p>
          <w:p w14:paraId="0BA3F0CF" w14:textId="77777777" w:rsidR="00054E7D" w:rsidRPr="00F703C5" w:rsidRDefault="00054E7D" w:rsidP="00F703C5">
            <w:pPr>
              <w:pStyle w:val="PlainText"/>
              <w:rPr>
                <w:rFonts w:ascii="Courier New" w:hAnsi="Courier New" w:cs="Courier New"/>
              </w:rPr>
            </w:pPr>
            <w:r w:rsidRPr="00F703C5">
              <w:rPr>
                <w:rFonts w:ascii="Courier New" w:hAnsi="Courier New" w:cs="Courier New"/>
              </w:rPr>
              <w:tab/>
            </w:r>
            <w:r w:rsidRPr="00F703C5">
              <w:rPr>
                <w:rFonts w:ascii="Segoe UI Emoji" w:hAnsi="Segoe UI Emoji" w:cs="Segoe UI Emoji"/>
              </w:rPr>
              <w:t>🔍</w:t>
            </w:r>
            <w:r w:rsidRPr="00F703C5">
              <w:rPr>
                <w:rFonts w:ascii="Courier New" w:hAnsi="Courier New" w:cs="Courier New"/>
              </w:rPr>
              <w:tab/>
              <w:t>Verbose Mode: no</w:t>
            </w:r>
          </w:p>
          <w:p w14:paraId="2B59E41B" w14:textId="77777777" w:rsidR="00054E7D" w:rsidRPr="00F703C5" w:rsidRDefault="00054E7D" w:rsidP="00F703C5">
            <w:pPr>
              <w:pStyle w:val="PlainText"/>
              <w:rPr>
                <w:rFonts w:ascii="Courier New" w:hAnsi="Courier New" w:cs="Courier New"/>
              </w:rPr>
            </w:pPr>
          </w:p>
          <w:p w14:paraId="3290AE69" w14:textId="77777777" w:rsidR="00054E7D" w:rsidRPr="00054E7D" w:rsidRDefault="00054E7D" w:rsidP="00F703C5">
            <w:pPr>
              <w:pStyle w:val="PlainText"/>
              <w:rPr>
                <w:rFonts w:ascii="Segoe UI Emoji" w:hAnsi="Segoe UI Emoji" w:cs="Segoe UI Emoji"/>
              </w:rPr>
            </w:pPr>
          </w:p>
          <w:p w14:paraId="71A2F609" w14:textId="77777777" w:rsidR="008C7116" w:rsidRPr="00D402B8" w:rsidRDefault="008C7116" w:rsidP="00C108DD">
            <w:pPr>
              <w:rPr>
                <w:b/>
                <w:bCs/>
                <w:i/>
                <w:iCs/>
              </w:rPr>
            </w:pPr>
            <w:r>
              <w:rPr>
                <w:rFonts w:ascii="Consolas" w:hAnsi="Consolas"/>
                <w:sz w:val="21"/>
                <w:szCs w:val="21"/>
              </w:rPr>
              <w:fldChar w:fldCharType="end"/>
            </w:r>
          </w:p>
        </w:tc>
      </w:tr>
    </w:tbl>
    <w:p w14:paraId="1E76643F" w14:textId="7894B581" w:rsidR="008C7116" w:rsidRPr="00D402B8" w:rsidRDefault="008C7116" w:rsidP="009015E4">
      <w:pPr>
        <w:pStyle w:val="Heading4"/>
      </w:pPr>
      <w:r w:rsidRPr="00D402B8">
        <w:lastRenderedPageBreak/>
        <w:t xml:space="preserve">Code </w:t>
      </w:r>
      <w:r w:rsidR="00054E7D">
        <w:fldChar w:fldCharType="begin"/>
      </w:r>
      <w:r w:rsidR="00054E7D">
        <w:instrText xml:space="preserve"> SEQ Code \* ARABIC </w:instrText>
      </w:r>
      <w:r w:rsidR="00054E7D">
        <w:fldChar w:fldCharType="separate"/>
      </w:r>
      <w:r w:rsidR="00054E7D">
        <w:rPr>
          <w:noProof/>
        </w:rPr>
        <w:t>9</w:t>
      </w:r>
      <w:r w:rsidR="00054E7D">
        <w:rPr>
          <w:noProof/>
        </w:rPr>
        <w:fldChar w:fldCharType="end"/>
      </w:r>
      <w:r w:rsidRPr="00D402B8">
        <w:t xml:space="preserve">: </w:t>
      </w:r>
      <w:r>
        <w:t>Ollama Install Parameters and</w:t>
      </w:r>
      <w:r w:rsidRPr="00D402B8">
        <w:t xml:space="preserve"> Response</w:t>
      </w:r>
    </w:p>
    <w:p w14:paraId="3EF09104" w14:textId="77777777" w:rsidR="008C7116" w:rsidRDefault="008C7116" w:rsidP="008C7116">
      <w:pPr>
        <w:pStyle w:val="Heading3"/>
      </w:pPr>
      <w:bookmarkStart w:id="36" w:name="_Toc233947765"/>
      <w:r>
        <w:t>Load the Agents</w:t>
      </w:r>
      <w:bookmarkEnd w:id="36"/>
    </w:p>
    <w:p w14:paraId="2DF80EE9" w14:textId="3FD8A9A6" w:rsidR="00ED2015" w:rsidRDefault="00ED2015" w:rsidP="00ED2015">
      <w:r>
        <w:t xml:space="preserve">In the Prolog Web GUI </w:t>
      </w:r>
      <w:r w:rsidR="007B1F9E">
        <w:t xml:space="preserve">at </w:t>
      </w:r>
      <w:hyperlink r:id="rId13" w:history="1">
        <w:r w:rsidR="007B1F9E" w:rsidRPr="009C333E">
          <w:rPr>
            <w:rStyle w:val="Hyperlink"/>
          </w:rPr>
          <w:t>http://192.168.86.250:8006</w:t>
        </w:r>
      </w:hyperlink>
      <w:r w:rsidR="007B1F9E">
        <w:t xml:space="preserve"> and </w:t>
      </w:r>
      <w:r>
        <w:t>select Datacenter - Promox - 103 (ollama) in the Server View column</w:t>
      </w:r>
    </w:p>
    <w:p w14:paraId="2060CCEC" w14:textId="77777777" w:rsidR="00ED2015" w:rsidRDefault="00ED2015" w:rsidP="00ED2015">
      <w:r>
        <w:t>In Container 103 (ollama) on node Promox window select the console</w:t>
      </w:r>
    </w:p>
    <w:p w14:paraId="3CA25021" w14:textId="77777777" w:rsidR="00ED2015" w:rsidRDefault="00ED2015" w:rsidP="00ED2015">
      <w:r>
        <w:t>It should log you in without using a password.</w:t>
      </w:r>
    </w:p>
    <w:p w14:paraId="39E8C606" w14:textId="77777777" w:rsidR="00ED2015" w:rsidRDefault="00ED2015">
      <w:pPr>
        <w:pStyle w:val="ListParagraph"/>
        <w:numPr>
          <w:ilvl w:val="0"/>
          <w:numId w:val="6"/>
        </w:numPr>
      </w:pPr>
      <w:r>
        <w:t>If it does not - then log in as root with the password of your Promox server</w:t>
      </w:r>
    </w:p>
    <w:p w14:paraId="3201AB53" w14:textId="77777777" w:rsidR="00ED2015" w:rsidRDefault="00ED2015">
      <w:pPr>
        <w:pStyle w:val="ListParagraph"/>
        <w:numPr>
          <w:ilvl w:val="0"/>
          <w:numId w:val="6"/>
        </w:numPr>
      </w:pPr>
      <w:r>
        <w:t xml:space="preserve">Enter "passwd" and set the new password the same as your Promox server's password. </w:t>
      </w:r>
    </w:p>
    <w:p w14:paraId="05164C26" w14:textId="77777777" w:rsidR="00ED2015" w:rsidRDefault="00ED2015">
      <w:pPr>
        <w:pStyle w:val="ListParagraph"/>
        <w:numPr>
          <w:ilvl w:val="0"/>
          <w:numId w:val="6"/>
        </w:numPr>
      </w:pPr>
      <w:r>
        <w:t>The next time you log in it should not ask you for the password anymore.</w:t>
      </w:r>
    </w:p>
    <w:p w14:paraId="4373FBBC" w14:textId="77777777" w:rsidR="00ED2015" w:rsidRPr="00ED2015" w:rsidRDefault="00ED2015" w:rsidP="00ED2015">
      <w:r>
        <w:t>In this window enter the commands listed below:</w:t>
      </w:r>
    </w:p>
    <w:tbl>
      <w:tblPr>
        <w:tblW w:w="9698"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698"/>
      </w:tblGrid>
      <w:tr w:rsidR="00D9609B" w:rsidRPr="00716848" w14:paraId="55E0FC85" w14:textId="77777777" w:rsidTr="00D9609B">
        <w:trPr>
          <w:trHeight w:val="4842"/>
          <w:tblCellSpacing w:w="15" w:type="dxa"/>
        </w:trPr>
        <w:tc>
          <w:tcPr>
            <w:tcW w:w="0" w:type="auto"/>
            <w:shd w:val="clear" w:color="auto" w:fill="C1F0C7" w:themeFill="accent3" w:themeFillTint="33"/>
            <w:hideMark/>
          </w:tcPr>
          <w:bookmarkStart w:id="37" w:name="_Toc233947774"/>
          <w:p w14:paraId="1222991A" w14:textId="77777777" w:rsidR="00D9609B" w:rsidRPr="00873306" w:rsidRDefault="00D9609B" w:rsidP="00873306">
            <w:pPr>
              <w:pStyle w:val="PlainText"/>
              <w:rPr>
                <w:rFonts w:ascii="Courier New" w:hAnsi="Courier New" w:cs="Courier New"/>
              </w:rPr>
            </w:pPr>
            <w:r>
              <w:rPr>
                <w:sz w:val="20"/>
                <w:szCs w:val="20"/>
              </w:rPr>
              <w:lastRenderedPageBreak/>
              <w:fldChar w:fldCharType="begin"/>
            </w:r>
            <w:r>
              <w:rPr>
                <w:sz w:val="20"/>
                <w:szCs w:val="20"/>
              </w:rPr>
              <w:instrText xml:space="preserve"> INCLUDETEXT  "C:\\Users\\barne\\Documents\\HomeAssistant\\Proxmox\\project_snipets\\LoadingTheAgents.txt" \c 65001  \* MERGEFORMAT </w:instrText>
            </w:r>
            <w:r>
              <w:rPr>
                <w:sz w:val="20"/>
                <w:szCs w:val="20"/>
              </w:rPr>
              <w:fldChar w:fldCharType="separate"/>
            </w:r>
            <w:r w:rsidRPr="00873306">
              <w:rPr>
                <w:rFonts w:ascii="Courier New" w:hAnsi="Courier New" w:cs="Courier New"/>
              </w:rPr>
              <w:t>1. Load the Primary Voice &amp; Conversation Agent</w:t>
            </w:r>
          </w:p>
          <w:p w14:paraId="5458266D" w14:textId="77777777" w:rsidR="00D9609B" w:rsidRPr="00873306" w:rsidRDefault="00D9609B" w:rsidP="00873306">
            <w:pPr>
              <w:pStyle w:val="PlainText"/>
              <w:rPr>
                <w:rFonts w:ascii="Courier New" w:hAnsi="Courier New" w:cs="Courier New"/>
              </w:rPr>
            </w:pPr>
            <w:r w:rsidRPr="00873306">
              <w:rPr>
                <w:rFonts w:ascii="Courier New" w:hAnsi="Courier New" w:cs="Courier New"/>
              </w:rPr>
              <w:t xml:space="preserve">  •</w:t>
            </w:r>
            <w:r w:rsidRPr="00873306">
              <w:rPr>
                <w:rFonts w:ascii="Courier New" w:hAnsi="Courier New" w:cs="Courier New"/>
              </w:rPr>
              <w:tab/>
              <w:t>ollama pull qwen2.5:7b</w:t>
            </w:r>
          </w:p>
          <w:p w14:paraId="54C71556" w14:textId="77777777" w:rsidR="00D9609B" w:rsidRPr="00873306" w:rsidRDefault="00D9609B" w:rsidP="00873306">
            <w:pPr>
              <w:pStyle w:val="PlainText"/>
              <w:rPr>
                <w:rFonts w:ascii="Courier New" w:hAnsi="Courier New" w:cs="Courier New"/>
              </w:rPr>
            </w:pPr>
            <w:r w:rsidRPr="00873306">
              <w:rPr>
                <w:rFonts w:ascii="Courier New" w:hAnsi="Courier New" w:cs="Courier New"/>
              </w:rPr>
              <w:t>2. Load the Complex Automation &amp; Code Sandbox Agent</w:t>
            </w:r>
          </w:p>
          <w:p w14:paraId="748A7A1A" w14:textId="77777777" w:rsidR="00D9609B" w:rsidRPr="00873306" w:rsidRDefault="00D9609B" w:rsidP="00873306">
            <w:pPr>
              <w:pStyle w:val="PlainText"/>
              <w:rPr>
                <w:rFonts w:ascii="Courier New" w:hAnsi="Courier New" w:cs="Courier New"/>
              </w:rPr>
            </w:pPr>
            <w:r w:rsidRPr="00873306">
              <w:rPr>
                <w:rFonts w:ascii="Courier New" w:hAnsi="Courier New" w:cs="Courier New"/>
              </w:rPr>
              <w:t xml:space="preserve">  •</w:t>
            </w:r>
            <w:r w:rsidRPr="00873306">
              <w:rPr>
                <w:rFonts w:ascii="Courier New" w:hAnsi="Courier New" w:cs="Courier New"/>
              </w:rPr>
              <w:tab/>
              <w:t>ollama pull qwen2.5-coder:7b</w:t>
            </w:r>
          </w:p>
          <w:p w14:paraId="7F7B2CEE" w14:textId="77777777" w:rsidR="00D9609B" w:rsidRPr="00873306" w:rsidRDefault="00D9609B" w:rsidP="00873306">
            <w:pPr>
              <w:pStyle w:val="PlainText"/>
              <w:rPr>
                <w:rFonts w:ascii="Courier New" w:hAnsi="Courier New" w:cs="Courier New"/>
              </w:rPr>
            </w:pPr>
            <w:r w:rsidRPr="00873306">
              <w:rPr>
                <w:rFonts w:ascii="Courier New" w:hAnsi="Courier New" w:cs="Courier New"/>
              </w:rPr>
              <w:t>3. Load the Inline IDE Autocomplete Engine</w:t>
            </w:r>
          </w:p>
          <w:p w14:paraId="33779F79" w14:textId="77777777" w:rsidR="00D9609B" w:rsidRPr="00873306" w:rsidRDefault="00D9609B" w:rsidP="00873306">
            <w:pPr>
              <w:pStyle w:val="PlainText"/>
              <w:rPr>
                <w:rFonts w:ascii="Courier New" w:hAnsi="Courier New" w:cs="Courier New"/>
              </w:rPr>
            </w:pPr>
            <w:r w:rsidRPr="00873306">
              <w:rPr>
                <w:rFonts w:ascii="Courier New" w:hAnsi="Courier New" w:cs="Courier New"/>
              </w:rPr>
              <w:t xml:space="preserve">  •</w:t>
            </w:r>
            <w:r w:rsidRPr="00873306">
              <w:rPr>
                <w:rFonts w:ascii="Courier New" w:hAnsi="Courier New" w:cs="Courier New"/>
              </w:rPr>
              <w:tab/>
              <w:t>ollama pull qwen2.5-coder:1.5b</w:t>
            </w:r>
          </w:p>
          <w:p w14:paraId="0F2DA5EC" w14:textId="77777777" w:rsidR="00D9609B" w:rsidRPr="00873306" w:rsidRDefault="00D9609B" w:rsidP="00873306">
            <w:pPr>
              <w:pStyle w:val="PlainText"/>
              <w:rPr>
                <w:rFonts w:ascii="Courier New" w:hAnsi="Courier New" w:cs="Courier New"/>
              </w:rPr>
            </w:pPr>
            <w:r w:rsidRPr="00873306">
              <w:rPr>
                <w:rFonts w:ascii="Courier New" w:hAnsi="Courier New" w:cs="Courier New"/>
              </w:rPr>
              <w:t>4. Load the Embedding Model</w:t>
            </w:r>
          </w:p>
          <w:p w14:paraId="654314B7" w14:textId="77777777" w:rsidR="00D9609B" w:rsidRPr="00873306" w:rsidRDefault="00D9609B" w:rsidP="00873306">
            <w:pPr>
              <w:pStyle w:val="PlainText"/>
              <w:rPr>
                <w:rFonts w:ascii="Courier New" w:hAnsi="Courier New" w:cs="Courier New"/>
              </w:rPr>
            </w:pPr>
            <w:r w:rsidRPr="00873306">
              <w:rPr>
                <w:rFonts w:ascii="Courier New" w:hAnsi="Courier New" w:cs="Courier New"/>
              </w:rPr>
              <w:t xml:space="preserve">  •</w:t>
            </w:r>
            <w:r w:rsidRPr="00873306">
              <w:rPr>
                <w:rFonts w:ascii="Courier New" w:hAnsi="Courier New" w:cs="Courier New"/>
              </w:rPr>
              <w:tab/>
              <w:t>ollama pull nomic-embed-text</w:t>
            </w:r>
          </w:p>
          <w:p w14:paraId="597EA358" w14:textId="77777777" w:rsidR="00D9609B" w:rsidRPr="00873306" w:rsidRDefault="00D9609B" w:rsidP="00873306">
            <w:pPr>
              <w:pStyle w:val="PlainText"/>
              <w:rPr>
                <w:rFonts w:ascii="Courier New" w:hAnsi="Courier New" w:cs="Courier New"/>
              </w:rPr>
            </w:pPr>
            <w:r w:rsidRPr="00873306">
              <w:rPr>
                <w:rFonts w:ascii="Courier New" w:hAnsi="Courier New" w:cs="Courier New"/>
              </w:rPr>
              <w:t>5. Test the Primary Voice Agent</w:t>
            </w:r>
          </w:p>
          <w:p w14:paraId="6A4D5244" w14:textId="77777777" w:rsidR="00D9609B" w:rsidRPr="00873306" w:rsidRDefault="00D9609B" w:rsidP="00873306">
            <w:pPr>
              <w:pStyle w:val="PlainText"/>
              <w:rPr>
                <w:rFonts w:ascii="Courier New" w:hAnsi="Courier New" w:cs="Courier New"/>
              </w:rPr>
            </w:pPr>
            <w:r w:rsidRPr="00873306">
              <w:rPr>
                <w:rFonts w:ascii="Courier New" w:hAnsi="Courier New" w:cs="Courier New"/>
              </w:rPr>
              <w:t xml:space="preserve">  •</w:t>
            </w:r>
            <w:r w:rsidRPr="00873306">
              <w:rPr>
                <w:rFonts w:ascii="Courier New" w:hAnsi="Courier New" w:cs="Courier New"/>
              </w:rPr>
              <w:tab/>
              <w:t>echo "Hello, how are you today?" | ollama run qwen2.5:7b</w:t>
            </w:r>
          </w:p>
          <w:p w14:paraId="3359D8BD" w14:textId="77777777" w:rsidR="00D9609B" w:rsidRPr="00873306" w:rsidRDefault="00D9609B" w:rsidP="00873306">
            <w:pPr>
              <w:pStyle w:val="PlainText"/>
              <w:rPr>
                <w:rFonts w:ascii="Courier New" w:hAnsi="Courier New" w:cs="Courier New"/>
              </w:rPr>
            </w:pPr>
            <w:r w:rsidRPr="00873306">
              <w:rPr>
                <w:rFonts w:ascii="Courier New" w:hAnsi="Courier New" w:cs="Courier New"/>
              </w:rPr>
              <w:t>6. Test the Code Sandbox</w:t>
            </w:r>
          </w:p>
          <w:p w14:paraId="18DCA2EE" w14:textId="77777777" w:rsidR="00D9609B" w:rsidRPr="00873306" w:rsidRDefault="00D9609B" w:rsidP="00873306">
            <w:pPr>
              <w:pStyle w:val="PlainText"/>
              <w:rPr>
                <w:rFonts w:ascii="Courier New" w:hAnsi="Courier New" w:cs="Courier New"/>
              </w:rPr>
            </w:pPr>
            <w:r w:rsidRPr="00873306">
              <w:rPr>
                <w:rFonts w:ascii="Courier New" w:hAnsi="Courier New" w:cs="Courier New"/>
              </w:rPr>
              <w:t xml:space="preserve">  •</w:t>
            </w:r>
            <w:r w:rsidRPr="00873306">
              <w:rPr>
                <w:rFonts w:ascii="Courier New" w:hAnsi="Courier New" w:cs="Courier New"/>
              </w:rPr>
              <w:tab/>
              <w:t>echo "Write a simple Python function to add two numbers." | ollama run qwen2.5-coder:7b</w:t>
            </w:r>
          </w:p>
          <w:p w14:paraId="636336E3" w14:textId="77777777" w:rsidR="00D9609B" w:rsidRPr="00873306" w:rsidRDefault="00D9609B" w:rsidP="00873306">
            <w:pPr>
              <w:pStyle w:val="PlainText"/>
              <w:rPr>
                <w:rFonts w:ascii="Courier New" w:hAnsi="Courier New" w:cs="Courier New"/>
              </w:rPr>
            </w:pPr>
            <w:r w:rsidRPr="00873306">
              <w:rPr>
                <w:rFonts w:ascii="Courier New" w:hAnsi="Courier New" w:cs="Courier New"/>
              </w:rPr>
              <w:t>7. Test the IDE Autocomplete Engine</w:t>
            </w:r>
          </w:p>
          <w:p w14:paraId="703D85AB" w14:textId="77777777" w:rsidR="00D9609B" w:rsidRPr="00873306" w:rsidRDefault="00D9609B" w:rsidP="00873306">
            <w:pPr>
              <w:pStyle w:val="PlainText"/>
              <w:rPr>
                <w:rFonts w:ascii="Courier New" w:hAnsi="Courier New" w:cs="Courier New"/>
              </w:rPr>
            </w:pPr>
            <w:r w:rsidRPr="00873306">
              <w:rPr>
                <w:rFonts w:ascii="Courier New" w:hAnsi="Courier New" w:cs="Courier New"/>
              </w:rPr>
              <w:t xml:space="preserve">  •</w:t>
            </w:r>
            <w:r w:rsidRPr="00873306">
              <w:rPr>
                <w:rFonts w:ascii="Courier New" w:hAnsi="Courier New" w:cs="Courier New"/>
              </w:rPr>
              <w:tab/>
              <w:t>echo "def hello_world():" | ollama run qwen2.5-coder:1.5b</w:t>
            </w:r>
          </w:p>
          <w:p w14:paraId="033DDDD9" w14:textId="77777777" w:rsidR="00D9609B" w:rsidRPr="00873306" w:rsidRDefault="00D9609B" w:rsidP="00873306">
            <w:pPr>
              <w:pStyle w:val="PlainText"/>
              <w:rPr>
                <w:rFonts w:ascii="Courier New" w:hAnsi="Courier New" w:cs="Courier New"/>
              </w:rPr>
            </w:pPr>
            <w:r w:rsidRPr="00873306">
              <w:rPr>
                <w:rFonts w:ascii="Courier New" w:hAnsi="Courier New" w:cs="Courier New"/>
              </w:rPr>
              <w:t>8. Test the Coding Engine</w:t>
            </w:r>
          </w:p>
          <w:p w14:paraId="77747085" w14:textId="77777777" w:rsidR="00D9609B" w:rsidRPr="00873306" w:rsidRDefault="00D9609B" w:rsidP="00873306">
            <w:pPr>
              <w:pStyle w:val="PlainText"/>
              <w:rPr>
                <w:rFonts w:ascii="Courier New" w:hAnsi="Courier New" w:cs="Courier New"/>
              </w:rPr>
            </w:pPr>
            <w:r w:rsidRPr="00873306">
              <w:rPr>
                <w:rFonts w:ascii="Courier New" w:hAnsi="Courier New" w:cs="Courier New"/>
              </w:rPr>
              <w:t xml:space="preserve">  •</w:t>
            </w:r>
            <w:r w:rsidRPr="00873306">
              <w:rPr>
                <w:rFonts w:ascii="Courier New" w:hAnsi="Courier New" w:cs="Courier New"/>
              </w:rPr>
              <w:tab/>
              <w:t>curl http://localhost:11434/api/embeddings -d '{</w:t>
            </w:r>
          </w:p>
          <w:p w14:paraId="490DA258" w14:textId="77777777" w:rsidR="00D9609B" w:rsidRPr="00873306" w:rsidRDefault="00D9609B" w:rsidP="00873306">
            <w:pPr>
              <w:pStyle w:val="PlainText"/>
              <w:rPr>
                <w:rFonts w:ascii="Courier New" w:hAnsi="Courier New" w:cs="Courier New"/>
              </w:rPr>
            </w:pPr>
            <w:r w:rsidRPr="00873306">
              <w:rPr>
                <w:rFonts w:ascii="Courier New" w:hAnsi="Courier New" w:cs="Courier New"/>
              </w:rPr>
              <w:t xml:space="preserve">    "model": "nomic-embed-text",</w:t>
            </w:r>
          </w:p>
          <w:p w14:paraId="2B19D679" w14:textId="77777777" w:rsidR="00D9609B" w:rsidRPr="00873306" w:rsidRDefault="00D9609B" w:rsidP="00873306">
            <w:pPr>
              <w:pStyle w:val="PlainText"/>
              <w:rPr>
                <w:rFonts w:ascii="Courier New" w:hAnsi="Courier New" w:cs="Courier New"/>
              </w:rPr>
            </w:pPr>
            <w:r w:rsidRPr="00873306">
              <w:rPr>
                <w:rFonts w:ascii="Courier New" w:hAnsi="Courier New" w:cs="Courier New"/>
              </w:rPr>
              <w:t xml:space="preserve">    "prompt": "Testing local document parsing"</w:t>
            </w:r>
          </w:p>
          <w:p w14:paraId="1945A4E5" w14:textId="77777777" w:rsidR="00D9609B" w:rsidRDefault="00D9609B" w:rsidP="00873306">
            <w:pPr>
              <w:pStyle w:val="PlainText"/>
              <w:rPr>
                <w:rFonts w:ascii="Courier New" w:hAnsi="Courier New" w:cs="Courier New"/>
              </w:rPr>
            </w:pPr>
            <w:r w:rsidRPr="00873306">
              <w:rPr>
                <w:rFonts w:ascii="Courier New" w:hAnsi="Courier New" w:cs="Courier New"/>
              </w:rPr>
              <w:t>}'</w:t>
            </w:r>
          </w:p>
          <w:p w14:paraId="50A14500" w14:textId="1FD39CDE" w:rsidR="00D9609B" w:rsidRPr="00716848" w:rsidRDefault="00D9609B" w:rsidP="00A01639">
            <w:pPr>
              <w:keepNext/>
              <w:rPr>
                <w:b/>
                <w:bCs/>
                <w:i/>
                <w:iCs/>
                <w:sz w:val="20"/>
                <w:szCs w:val="20"/>
              </w:rPr>
            </w:pPr>
            <w:r>
              <w:rPr>
                <w:rFonts w:ascii="Consolas" w:hAnsi="Consolas"/>
                <w:sz w:val="20"/>
                <w:szCs w:val="20"/>
              </w:rPr>
              <w:fldChar w:fldCharType="end"/>
            </w:r>
          </w:p>
        </w:tc>
      </w:tr>
    </w:tbl>
    <w:p w14:paraId="33446D42" w14:textId="1E457036" w:rsidR="00D9609B" w:rsidRDefault="00D9609B" w:rsidP="00D9609B">
      <w:pPr>
        <w:pStyle w:val="Heading4"/>
      </w:pPr>
      <w:r>
        <w:t xml:space="preserve">Code </w:t>
      </w:r>
      <w:r>
        <w:fldChar w:fldCharType="begin"/>
      </w:r>
      <w:r>
        <w:instrText xml:space="preserve"> SEQ Code \* ARABIC </w:instrText>
      </w:r>
      <w:r>
        <w:fldChar w:fldCharType="separate"/>
      </w:r>
      <w:r>
        <w:rPr>
          <w:noProof/>
        </w:rPr>
        <w:t>8</w:t>
      </w:r>
      <w:r>
        <w:rPr>
          <w:noProof/>
        </w:rPr>
        <w:fldChar w:fldCharType="end"/>
      </w:r>
      <w:r>
        <w:t>: Loading the Agents</w:t>
      </w:r>
    </w:p>
    <w:p w14:paraId="52B00683" w14:textId="77777777" w:rsidR="008C7116" w:rsidRDefault="008C7116" w:rsidP="00F4763D">
      <w:pPr>
        <w:pStyle w:val="Heading3"/>
      </w:pPr>
      <w:r>
        <w:t xml:space="preserve">How to Connect </w:t>
      </w:r>
      <w:r w:rsidR="007B1F9E">
        <w:t>Ollama</w:t>
      </w:r>
      <w:r>
        <w:t xml:space="preserve"> to Home Assistant</w:t>
      </w:r>
      <w:bookmarkEnd w:id="37"/>
    </w:p>
    <w:p w14:paraId="45F6B678" w14:textId="77777777" w:rsidR="007B1F9E" w:rsidRDefault="008C7116" w:rsidP="008C7116">
      <w:r w:rsidRPr="009C7EF5">
        <w:rPr>
          <w:b/>
          <w:bCs/>
        </w:rPr>
        <w:t>For Voice:</w:t>
      </w:r>
      <w:r>
        <w:t xml:space="preserve"> Install the official Ollama Integration in Home Assistant.</w:t>
      </w:r>
    </w:p>
    <w:p w14:paraId="24C2F323" w14:textId="3FD70E02" w:rsidR="008C7116" w:rsidRDefault="007B1F9E" w:rsidP="008C7116">
      <w:r>
        <w:tab/>
        <w:t xml:space="preserve">Open the Home Assistant Web Page by going to </w:t>
      </w:r>
      <w:hyperlink r:id="rId14" w:history="1">
        <w:r w:rsidRPr="007B1F9E">
          <w:rPr>
            <w:rStyle w:val="Hyperlink"/>
          </w:rPr>
          <w:t>http://homeassistant.local:8123</w:t>
        </w:r>
      </w:hyperlink>
      <w:r>
        <w:t>.</w:t>
      </w:r>
      <w:r w:rsidR="008C7116">
        <w:t xml:space="preserve"> </w:t>
      </w:r>
    </w:p>
    <w:p w14:paraId="65F63B83" w14:textId="77777777" w:rsidR="00957A55" w:rsidRPr="002E1124" w:rsidRDefault="00957A55">
      <w:pPr>
        <w:pStyle w:val="ListParagraph"/>
        <w:numPr>
          <w:ilvl w:val="0"/>
          <w:numId w:val="4"/>
        </w:numPr>
      </w:pPr>
      <w:r w:rsidRPr="002E1124">
        <w:t xml:space="preserve">Open your </w:t>
      </w:r>
      <w:r w:rsidRPr="002E1124">
        <w:rPr>
          <w:b/>
          <w:bCs/>
        </w:rPr>
        <w:t>Home Assistant Dashboard</w:t>
      </w:r>
      <w:r w:rsidRPr="002E1124">
        <w:t>.</w:t>
      </w:r>
    </w:p>
    <w:p w14:paraId="3255FA77" w14:textId="77777777" w:rsidR="00957A55" w:rsidRDefault="00957A55">
      <w:pPr>
        <w:pStyle w:val="ListParagraph"/>
        <w:numPr>
          <w:ilvl w:val="0"/>
          <w:numId w:val="4"/>
        </w:numPr>
      </w:pPr>
      <w:r w:rsidRPr="002E1124">
        <w:t xml:space="preserve">Navigate to </w:t>
      </w:r>
      <w:r w:rsidRPr="002E1124">
        <w:rPr>
          <w:b/>
          <w:bCs/>
        </w:rPr>
        <w:t>Settings</w:t>
      </w:r>
      <w:r w:rsidRPr="002E1124">
        <w:t xml:space="preserve"> &gt; </w:t>
      </w:r>
      <w:r>
        <w:rPr>
          <w:b/>
          <w:bCs/>
        </w:rPr>
        <w:t>Voice Assistants</w:t>
      </w:r>
      <w:r w:rsidRPr="002E1124">
        <w:t>.</w:t>
      </w:r>
    </w:p>
    <w:p w14:paraId="277673F5" w14:textId="77777777" w:rsidR="008C7116" w:rsidRDefault="00957A55">
      <w:pPr>
        <w:pStyle w:val="ListParagraph"/>
        <w:numPr>
          <w:ilvl w:val="0"/>
          <w:numId w:val="4"/>
        </w:numPr>
      </w:pPr>
      <w:r>
        <w:t>C</w:t>
      </w:r>
      <w:r w:rsidR="008C7116">
        <w:t>reate an Assist Pipeline, and assign the qwen2.5:7b model to handle your conversational sentences and smart home exposures.</w:t>
      </w:r>
    </w:p>
    <w:p w14:paraId="064B57D9" w14:textId="77777777" w:rsidR="008C7116" w:rsidRDefault="008C7116" w:rsidP="008C7116">
      <w:r w:rsidRPr="009C7EF5">
        <w:rPr>
          <w:b/>
          <w:bCs/>
        </w:rPr>
        <w:t>For Coding:</w:t>
      </w:r>
      <w:r>
        <w:t xml:space="preserve"> </w:t>
      </w:r>
    </w:p>
    <w:p w14:paraId="1375CB25" w14:textId="77777777" w:rsidR="00B2167F" w:rsidRDefault="008C7116" w:rsidP="008C7116">
      <w:pPr>
        <w:ind w:left="288"/>
      </w:pPr>
      <w:r>
        <w:t>Point your development environment (like VS Code or Cursor) to your server's IP address (http://</w:t>
      </w:r>
      <w:r w:rsidR="00957A55" w:rsidRPr="00957A55">
        <w:rPr>
          <w:color w:val="EE0000"/>
        </w:rPr>
        <w:t>192.168.86.250</w:t>
      </w:r>
      <w:r>
        <w:t xml:space="preserve">:11434) using a local copilot extension to begin drafting automations locally.  </w:t>
      </w:r>
    </w:p>
    <w:p w14:paraId="28FEFD78" w14:textId="77777777" w:rsidR="008C7116" w:rsidRDefault="008C7116" w:rsidP="008C7116">
      <w:pPr>
        <w:ind w:left="288"/>
      </w:pPr>
      <w:r>
        <w:t xml:space="preserve">It is highly recommended to use external VS Code IDEs instead of the embedded Home Assistant </w:t>
      </w:r>
      <w:r w:rsidR="00FB3FB8">
        <w:t>Integration</w:t>
      </w:r>
      <w:r>
        <w:t xml:space="preserve">.  You can still connect remotely via ssh and </w:t>
      </w:r>
      <w:r w:rsidR="00FB3FB8">
        <w:t>do everything without bogging down your Home Assistant Environment.</w:t>
      </w:r>
    </w:p>
    <w:p w14:paraId="594EB2D1" w14:textId="77777777" w:rsidR="00747F52" w:rsidRDefault="000E4B3E" w:rsidP="00747F52">
      <w:pPr>
        <w:pStyle w:val="Heading2"/>
      </w:pPr>
      <w:bookmarkStart w:id="38" w:name="_Toc233947775"/>
      <w:r>
        <w:lastRenderedPageBreak/>
        <w:t>Wyoming D</w:t>
      </w:r>
      <w:r w:rsidR="00747F52" w:rsidRPr="00D73B79">
        <w:t>ocker</w:t>
      </w:r>
      <w:r w:rsidR="00747F52">
        <w:t xml:space="preserve"> Installation</w:t>
      </w:r>
      <w:r>
        <w:t xml:space="preserve"> (LXC104</w:t>
      </w:r>
      <w:r w:rsidR="008C7116">
        <w:t xml:space="preserve"> - Docker</w:t>
      </w:r>
      <w:r>
        <w:t>)</w:t>
      </w:r>
      <w:bookmarkEnd w:id="38"/>
    </w:p>
    <w:p w14:paraId="3B2EEE0B" w14:textId="77777777" w:rsidR="00747F52" w:rsidRPr="000E4B3E" w:rsidRDefault="00747F52" w:rsidP="000E4B3E">
      <w:pPr>
        <w:pStyle w:val="Heading3"/>
      </w:pPr>
      <w:bookmarkStart w:id="39" w:name="_Toc233947776"/>
      <w:r w:rsidRPr="000E4B3E">
        <w:t>Step 1: Create a Docker LXC in Proxmox</w:t>
      </w:r>
      <w:bookmarkEnd w:id="39"/>
    </w:p>
    <w:p w14:paraId="126EE7FA" w14:textId="77777777" w:rsidR="00747F52" w:rsidRDefault="00747F52" w:rsidP="00747F52">
      <w:r w:rsidRPr="00D73B79">
        <w:t>The easiest way to get Docker running in an LXC is to use the community-maintained Proxmox Helper Scripts, which handle setup and dependencies automatically</w:t>
      </w:r>
      <w:r>
        <w:t>.</w:t>
      </w:r>
    </w:p>
    <w:p w14:paraId="43C61C57" w14:textId="77777777" w:rsidR="00B2167F" w:rsidRDefault="00747F52" w:rsidP="00747F52">
      <w:r>
        <w:t xml:space="preserve">Execute the following command inside of a Putty-SSH window connected to the Promox host.  </w:t>
      </w:r>
    </w:p>
    <w:p w14:paraId="223A0A20" w14:textId="77777777" w:rsidR="00747F52" w:rsidRPr="009B6F10" w:rsidRDefault="00747F52" w:rsidP="00747F52">
      <w:r>
        <w:t>This must be done in a Putty Shell and not via the Promox web GUI because if the GUI gets changed or dies for some reason the script will be backgrounded.  If it is waiting for a prompt, it will never exit.</w:t>
      </w:r>
    </w:p>
    <w:tbl>
      <w:tblPr>
        <w:tblW w:w="0" w:type="auto"/>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314"/>
      </w:tblGrid>
      <w:tr w:rsidR="00747F52" w:rsidRPr="00716848" w14:paraId="062C5A6F" w14:textId="77777777" w:rsidTr="00A73DB9">
        <w:trPr>
          <w:tblCellSpacing w:w="15" w:type="dxa"/>
        </w:trPr>
        <w:tc>
          <w:tcPr>
            <w:tcW w:w="0" w:type="auto"/>
            <w:shd w:val="clear" w:color="auto" w:fill="C1F0C7" w:themeFill="accent3" w:themeFillTint="33"/>
            <w:hideMark/>
          </w:tcPr>
          <w:p w14:paraId="24CABEB3" w14:textId="77777777" w:rsidR="00054E7D" w:rsidRPr="00800C33" w:rsidRDefault="00747F52" w:rsidP="00800C33">
            <w:pPr>
              <w:pStyle w:val="PlainText"/>
              <w:rPr>
                <w:rFonts w:ascii="Courier New" w:hAnsi="Courier New" w:cs="Courier New"/>
              </w:rPr>
            </w:pPr>
            <w:r>
              <w:rPr>
                <w:sz w:val="20"/>
                <w:szCs w:val="20"/>
              </w:rPr>
              <w:fldChar w:fldCharType="begin"/>
            </w:r>
            <w:r w:rsidR="00CC3E7D">
              <w:rPr>
                <w:sz w:val="20"/>
                <w:szCs w:val="20"/>
              </w:rPr>
              <w:instrText>INCLUDETEXT  "C:\\Users\\barne\\Documents\\HomeAssistant\\Proxmox\\project_scripts\\DockerInstallCommand.sh" \c EncodedText  \* MERGEFORMAT \c 65001</w:instrText>
            </w:r>
            <w:r>
              <w:rPr>
                <w:sz w:val="20"/>
                <w:szCs w:val="20"/>
              </w:rPr>
              <w:fldChar w:fldCharType="separate"/>
            </w:r>
            <w:r w:rsidR="00054E7D" w:rsidRPr="00800C33">
              <w:rPr>
                <w:rFonts w:ascii="Courier New" w:hAnsi="Courier New" w:cs="Courier New"/>
              </w:rPr>
              <w:t>bash -c "$(curl -fsSL https://raw.githubusercontent.com/community-scripts/ProxmoxVE/main/ct/docker.sh)"</w:t>
            </w:r>
          </w:p>
          <w:p w14:paraId="3D587925" w14:textId="77777777" w:rsidR="00747F52" w:rsidRPr="00716848" w:rsidRDefault="00747F52" w:rsidP="00A73DB9">
            <w:pPr>
              <w:keepNext/>
              <w:rPr>
                <w:b/>
                <w:bCs/>
                <w:i/>
                <w:iCs/>
                <w:sz w:val="20"/>
                <w:szCs w:val="20"/>
              </w:rPr>
            </w:pPr>
            <w:r>
              <w:rPr>
                <w:rFonts w:ascii="Consolas" w:hAnsi="Consolas"/>
                <w:sz w:val="20"/>
                <w:szCs w:val="20"/>
              </w:rPr>
              <w:fldChar w:fldCharType="end"/>
            </w:r>
          </w:p>
        </w:tc>
      </w:tr>
    </w:tbl>
    <w:p w14:paraId="6E960D91" w14:textId="54798F63" w:rsidR="00747F52" w:rsidRDefault="00747F52" w:rsidP="009015E4">
      <w:pPr>
        <w:pStyle w:val="Heading4"/>
      </w:pPr>
      <w:bookmarkStart w:id="40" w:name="_Toc233947892"/>
      <w:r>
        <w:t xml:space="preserve">Code </w:t>
      </w:r>
      <w:r w:rsidR="00054E7D">
        <w:fldChar w:fldCharType="begin"/>
      </w:r>
      <w:r w:rsidR="00054E7D">
        <w:instrText xml:space="preserve"> SEQ Code \* ARABIC </w:instrText>
      </w:r>
      <w:r w:rsidR="00054E7D">
        <w:fldChar w:fldCharType="separate"/>
      </w:r>
      <w:r w:rsidR="00054E7D">
        <w:rPr>
          <w:noProof/>
        </w:rPr>
        <w:t>10</w:t>
      </w:r>
      <w:r w:rsidR="00054E7D">
        <w:rPr>
          <w:noProof/>
        </w:rPr>
        <w:fldChar w:fldCharType="end"/>
      </w:r>
      <w:r>
        <w:t xml:space="preserve">: </w:t>
      </w:r>
      <w:r w:rsidRPr="009B6F10">
        <w:t>DockerInstallCommand</w:t>
      </w:r>
      <w:r>
        <w:t>.sh</w:t>
      </w:r>
      <w:bookmarkEnd w:id="40"/>
    </w:p>
    <w:p w14:paraId="0D936B31" w14:textId="77777777" w:rsidR="00747F52" w:rsidRDefault="00747F52" w:rsidP="00747F52">
      <w:r>
        <w:t>When you copy and run this command it will start the install script.  Always select the advance installation and if prompted select the GUI install method.</w:t>
      </w:r>
    </w:p>
    <w:p w14:paraId="6B83DF7C" w14:textId="77777777" w:rsidR="007B1F9E" w:rsidRDefault="00747F52" w:rsidP="007B1F9E">
      <w:r>
        <w:t>Make the selections in the GUI by using the output presented below:</w:t>
      </w:r>
      <w:r>
        <w:tab/>
      </w:r>
    </w:p>
    <w:p w14:paraId="3D218A17" w14:textId="77777777" w:rsidR="00747F52" w:rsidRDefault="00747F52" w:rsidP="007B1F9E">
      <w:r w:rsidRPr="00D73B79">
        <w:t>Ensure you enable</w:t>
      </w:r>
      <w:r w:rsidR="007B1F9E">
        <w:t xml:space="preserve"> all ssh keys and enable ssh</w:t>
      </w:r>
      <w:r w:rsidR="00957A55">
        <w:t>,</w:t>
      </w:r>
      <w:r w:rsidR="007B1F9E">
        <w:t xml:space="preserve"> </w:t>
      </w:r>
      <w:r w:rsidRPr="00D73B79">
        <w:rPr>
          <w:b/>
          <w:bCs/>
        </w:rPr>
        <w:t>Docker Compose</w:t>
      </w:r>
      <w:r w:rsidRPr="00D73B79">
        <w:t xml:space="preserve"> </w:t>
      </w:r>
      <w:r>
        <w:t xml:space="preserve">AND install </w:t>
      </w:r>
      <w:r w:rsidRPr="007B1F9E">
        <w:rPr>
          <w:b/>
          <w:bCs/>
        </w:rPr>
        <w:t>Portainer</w:t>
      </w:r>
      <w:r>
        <w:t xml:space="preserve"> </w:t>
      </w:r>
      <w:r w:rsidRPr="00D73B79">
        <w:t>during the prompt, as you will need it to run your Wyoming services</w:t>
      </w:r>
      <w:r w:rsidR="007B1F9E">
        <w:t xml:space="preserve"> later</w:t>
      </w:r>
      <w:r w:rsidRPr="00D73B79">
        <w:t>.</w:t>
      </w:r>
      <w:r>
        <w:t xml:space="preserve">  </w:t>
      </w:r>
    </w:p>
    <w:p w14:paraId="4ABB5984" w14:textId="77777777" w:rsidR="00747F52" w:rsidRPr="00ED0797" w:rsidRDefault="00747F52" w:rsidP="00747F52">
      <w:r>
        <w:t xml:space="preserve">After you run the above code block you will get an output like this.  - Verify that it </w:t>
      </w:r>
      <w:commentRangeStart w:id="41"/>
      <w:r>
        <w:t>matches</w:t>
      </w:r>
      <w:commentRangeEnd w:id="41"/>
      <w:r w:rsidR="00513191">
        <w:rPr>
          <w:rStyle w:val="CommentReference"/>
          <w:sz w:val="24"/>
          <w:szCs w:val="24"/>
        </w:rPr>
        <w:commentReference w:id="41"/>
      </w:r>
      <w:r>
        <w:t>.</w:t>
      </w:r>
    </w:p>
    <w:tbl>
      <w:tblPr>
        <w:tblW w:w="0" w:type="auto"/>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pct5" w:color="C1E4F5" w:themeColor="accent1" w:themeTint="33" w:fill="C1E4F5" w:themeFill="accent1" w:themeFillTint="33"/>
        <w:tblCellMar>
          <w:top w:w="15" w:type="dxa"/>
          <w:left w:w="15" w:type="dxa"/>
          <w:bottom w:w="15" w:type="dxa"/>
          <w:right w:w="15" w:type="dxa"/>
        </w:tblCellMar>
        <w:tblLook w:val="04A0" w:firstRow="1" w:lastRow="0" w:firstColumn="1" w:lastColumn="0" w:noHBand="0" w:noVBand="1"/>
      </w:tblPr>
      <w:tblGrid>
        <w:gridCol w:w="8606"/>
      </w:tblGrid>
      <w:tr w:rsidR="00747F52" w:rsidRPr="00D402B8" w14:paraId="49A26AA4" w14:textId="77777777" w:rsidTr="00A73DB9">
        <w:trPr>
          <w:tblCellSpacing w:w="15" w:type="dxa"/>
        </w:trPr>
        <w:tc>
          <w:tcPr>
            <w:tcW w:w="0" w:type="auto"/>
            <w:shd w:val="pct5" w:color="C1E4F5" w:themeColor="accent1" w:themeTint="33" w:fill="C1E4F5" w:themeFill="accent1" w:themeFillTint="33"/>
            <w:hideMark/>
          </w:tcPr>
          <w:p w14:paraId="28F8941F" w14:textId="77777777" w:rsidR="00054E7D" w:rsidRPr="00C56AEB" w:rsidRDefault="00747F52" w:rsidP="00C56AEB">
            <w:pPr>
              <w:pStyle w:val="PlainText"/>
              <w:rPr>
                <w:rFonts w:ascii="Courier New" w:hAnsi="Courier New" w:cs="Courier New"/>
              </w:rPr>
            </w:pPr>
            <w:r>
              <w:fldChar w:fldCharType="begin"/>
            </w:r>
            <w:r w:rsidR="00CC3E7D">
              <w:instrText>INCLUDETEXT  "C:\\Users\\barne\\Documents\\HomeAssistant\\Proxmox\\project_snipets\\Wyoming-DockerInstallParameters.txt" \c EncodedText  \* MERGEFORMAT \c 65001</w:instrText>
            </w:r>
            <w:r>
              <w:fldChar w:fldCharType="separate"/>
            </w:r>
            <w:r w:rsidR="00054E7D" w:rsidRPr="00C56AEB">
              <w:rPr>
                <w:rFonts w:ascii="Courier New" w:hAnsi="Courier New" w:cs="Courier New"/>
              </w:rPr>
              <w:tab/>
            </w:r>
            <w:r w:rsidR="00054E7D" w:rsidRPr="00C56AEB">
              <w:rPr>
                <w:rFonts w:ascii="Segoe UI Emoji" w:hAnsi="Segoe UI Emoji" w:cs="Segoe UI Emoji"/>
              </w:rPr>
              <w:t>🧩</w:t>
            </w:r>
            <w:r w:rsidR="00054E7D" w:rsidRPr="00C56AEB">
              <w:rPr>
                <w:rFonts w:ascii="Courier New" w:hAnsi="Courier New" w:cs="Courier New"/>
              </w:rPr>
              <w:tab/>
              <w:t>Using Advanced Install on node Promox</w:t>
            </w:r>
          </w:p>
          <w:p w14:paraId="635742F3"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C56AEB">
              <w:rPr>
                <w:rFonts w:ascii="Courier New" w:hAnsi="Courier New" w:cs="Courier New"/>
              </w:rPr>
              <w:tab/>
              <w:t>PVE Version 9.2.2 (Kernel: 7.0.2-6-pve)</w:t>
            </w:r>
          </w:p>
          <w:p w14:paraId="25B04E61"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054E7D">
              <w:rPr>
                <w:rFonts w:ascii="Courier New" w:hAnsi="Courier New" w:cs="Courier New"/>
              </w:rPr>
              <w:t>️</w:t>
            </w:r>
            <w:r w:rsidRPr="00C56AEB">
              <w:rPr>
                <w:rFonts w:ascii="Courier New" w:hAnsi="Courier New" w:cs="Courier New"/>
              </w:rPr>
              <w:tab/>
              <w:t>Operating System: debian</w:t>
            </w:r>
          </w:p>
          <w:p w14:paraId="77BB9A81"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C56AEB">
              <w:rPr>
                <w:rFonts w:ascii="Courier New" w:hAnsi="Courier New" w:cs="Courier New"/>
              </w:rPr>
              <w:tab/>
              <w:t>Version: 13</w:t>
            </w:r>
          </w:p>
          <w:p w14:paraId="73233AB3"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C56AEB">
              <w:rPr>
                <w:rFonts w:ascii="Courier New" w:hAnsi="Courier New" w:cs="Courier New"/>
              </w:rPr>
              <w:tab/>
              <w:t>Container Type: Unprivileged</w:t>
            </w:r>
          </w:p>
          <w:p w14:paraId="298FDE57"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C56AEB">
              <w:rPr>
                <w:rFonts w:ascii="Courier New" w:hAnsi="Courier New" w:cs="Courier New"/>
              </w:rPr>
              <w:tab/>
              <w:t>Container ID: 104</w:t>
            </w:r>
          </w:p>
          <w:p w14:paraId="0F516615"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C56AEB">
              <w:rPr>
                <w:rFonts w:ascii="Courier New" w:hAnsi="Courier New" w:cs="Courier New"/>
              </w:rPr>
              <w:tab/>
              <w:t>Hostname: wyoming-docker</w:t>
            </w:r>
          </w:p>
          <w:p w14:paraId="40C5E921"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C56AEB">
              <w:rPr>
                <w:rFonts w:ascii="Courier New" w:hAnsi="Courier New" w:cs="Courier New"/>
              </w:rPr>
              <w:tab/>
              <w:t>Disk Size: 10 GB</w:t>
            </w:r>
          </w:p>
          <w:p w14:paraId="038D64FE"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C56AEB">
              <w:rPr>
                <w:rFonts w:ascii="Courier New" w:hAnsi="Courier New" w:cs="Courier New"/>
              </w:rPr>
              <w:tab/>
              <w:t>CPU Cores: 4</w:t>
            </w:r>
          </w:p>
          <w:p w14:paraId="62681B1F"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C56AEB">
              <w:rPr>
                <w:rFonts w:ascii="Courier New" w:hAnsi="Courier New" w:cs="Courier New"/>
              </w:rPr>
              <w:tab/>
              <w:t>RAM Size: 2048 MiB</w:t>
            </w:r>
          </w:p>
          <w:p w14:paraId="4EE54C9A"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C56AEB">
              <w:rPr>
                <w:rFonts w:ascii="Courier New" w:hAnsi="Courier New" w:cs="Courier New"/>
              </w:rPr>
              <w:tab/>
              <w:t>Bridge: vmbr0</w:t>
            </w:r>
          </w:p>
          <w:p w14:paraId="4DB88FB4"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C56AEB">
              <w:rPr>
                <w:rFonts w:ascii="Courier New" w:hAnsi="Courier New" w:cs="Courier New"/>
              </w:rPr>
              <w:tab/>
              <w:t>IPv4: 192.168.86.249/24</w:t>
            </w:r>
          </w:p>
          <w:p w14:paraId="3C6DCB7A"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054E7D">
              <w:rPr>
                <w:rFonts w:ascii="Segoe UI Emoji" w:hAnsi="Segoe UI Emoji" w:cs="Segoe UI Emoji"/>
              </w:rPr>
              <w:tab/>
            </w:r>
            <w:r w:rsidRPr="00C56AEB">
              <w:rPr>
                <w:rFonts w:ascii="Courier New" w:hAnsi="Courier New" w:cs="Courier New"/>
              </w:rPr>
              <w:t>IPv6: none</w:t>
            </w:r>
          </w:p>
          <w:p w14:paraId="5B23CE0D"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C56AEB">
              <w:rPr>
                <w:rFonts w:ascii="Courier New" w:hAnsi="Courier New" w:cs="Courier New"/>
              </w:rPr>
              <w:tab/>
              <w:t>FUSE Support: yes</w:t>
            </w:r>
          </w:p>
          <w:p w14:paraId="07A4B48C"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C56AEB">
              <w:rPr>
                <w:rFonts w:ascii="Courier New" w:hAnsi="Courier New" w:cs="Courier New"/>
              </w:rPr>
              <w:tab/>
              <w:t>TUN/TAP Support: yes</w:t>
            </w:r>
          </w:p>
          <w:p w14:paraId="54AF20F2" w14:textId="77777777" w:rsidR="00054E7D" w:rsidRPr="00C56AEB" w:rsidRDefault="00054E7D" w:rsidP="00C56AEB">
            <w:pPr>
              <w:pStyle w:val="PlainText"/>
              <w:rPr>
                <w:rFonts w:ascii="Courier New" w:hAnsi="Courier New" w:cs="Courier New"/>
              </w:rPr>
            </w:pPr>
            <w:r w:rsidRPr="00C56AEB">
              <w:rPr>
                <w:rFonts w:ascii="Courier New" w:hAnsi="Courier New" w:cs="Courier New"/>
              </w:rPr>
              <w:lastRenderedPageBreak/>
              <w:tab/>
            </w:r>
            <w:r w:rsidRPr="00C56AEB">
              <w:rPr>
                <w:rFonts w:ascii="Segoe UI Emoji" w:hAnsi="Segoe UI Emoji" w:cs="Segoe UI Emoji"/>
              </w:rPr>
              <w:t>📦</w:t>
            </w:r>
            <w:r w:rsidRPr="00054E7D">
              <w:rPr>
                <w:rFonts w:ascii="Segoe UI Emoji" w:hAnsi="Segoe UI Emoji" w:cs="Segoe UI Emoji"/>
              </w:rPr>
              <w:tab/>
            </w:r>
            <w:r w:rsidRPr="00C56AEB">
              <w:rPr>
                <w:rFonts w:ascii="Courier New" w:hAnsi="Courier New" w:cs="Courier New"/>
              </w:rPr>
              <w:t>Nesting: Enabled</w:t>
            </w:r>
          </w:p>
          <w:p w14:paraId="5D8FC5B2"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C56AEB">
              <w:rPr>
                <w:rFonts w:ascii="Courier New" w:hAnsi="Courier New" w:cs="Courier New"/>
              </w:rPr>
              <w:tab/>
              <w:t>Keyctl: Enabled</w:t>
            </w:r>
          </w:p>
          <w:p w14:paraId="6FA01913"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C56AEB">
              <w:rPr>
                <w:rFonts w:ascii="Courier New" w:hAnsi="Courier New" w:cs="Courier New"/>
              </w:rPr>
              <w:tab/>
              <w:t>GPU Passthrough: no</w:t>
            </w:r>
          </w:p>
          <w:p w14:paraId="6BEEDED1"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C56AEB">
              <w:rPr>
                <w:rFonts w:ascii="Courier New" w:hAnsi="Courier New" w:cs="Courier New"/>
              </w:rPr>
              <w:tab/>
              <w:t>Timezone: America/Denver</w:t>
            </w:r>
          </w:p>
          <w:p w14:paraId="45E6EDF0"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C56AEB">
              <w:rPr>
                <w:rFonts w:ascii="Courier New" w:hAnsi="Courier New" w:cs="Courier New"/>
              </w:rPr>
              <w:tab/>
              <w:t>Verbose Mode: no</w:t>
            </w:r>
          </w:p>
          <w:p w14:paraId="4742ED53"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C56AEB">
              <w:rPr>
                <w:rFonts w:ascii="Courier New" w:hAnsi="Courier New" w:cs="Courier New"/>
              </w:rPr>
              <w:tab/>
              <w:t xml:space="preserve"> If you installed Portainer, access it at the following URL:</w:t>
            </w:r>
          </w:p>
          <w:p w14:paraId="6D975A86" w14:textId="77777777" w:rsidR="00054E7D" w:rsidRPr="00C56AEB" w:rsidRDefault="00054E7D" w:rsidP="00C56AEB">
            <w:pPr>
              <w:pStyle w:val="PlainText"/>
              <w:rPr>
                <w:rFonts w:ascii="Courier New" w:hAnsi="Courier New" w:cs="Courier New"/>
              </w:rPr>
            </w:pPr>
            <w:r w:rsidRPr="00C56AEB">
              <w:rPr>
                <w:rFonts w:ascii="Courier New" w:hAnsi="Courier New" w:cs="Courier New"/>
              </w:rPr>
              <w:tab/>
            </w:r>
            <w:r w:rsidRPr="00C56AEB">
              <w:rPr>
                <w:rFonts w:ascii="Segoe UI Emoji" w:hAnsi="Segoe UI Emoji" w:cs="Segoe UI Emoji"/>
              </w:rPr>
              <w:t>🌐</w:t>
            </w:r>
            <w:r w:rsidRPr="00054E7D">
              <w:rPr>
                <w:rFonts w:ascii="Segoe UI Emoji" w:hAnsi="Segoe UI Emoji" w:cs="Segoe UI Emoji"/>
              </w:rPr>
              <w:tab/>
            </w:r>
            <w:r w:rsidRPr="00C56AEB">
              <w:rPr>
                <w:rFonts w:ascii="Courier New" w:hAnsi="Courier New" w:cs="Courier New"/>
              </w:rPr>
              <w:t>https://192.168.86.249:9443</w:t>
            </w:r>
          </w:p>
          <w:p w14:paraId="6278AA8F" w14:textId="77777777" w:rsidR="00054E7D" w:rsidRPr="00C56AEB" w:rsidRDefault="00054E7D" w:rsidP="00C56AEB">
            <w:pPr>
              <w:pStyle w:val="PlainText"/>
              <w:rPr>
                <w:rFonts w:ascii="Courier New" w:hAnsi="Courier New" w:cs="Courier New"/>
              </w:rPr>
            </w:pPr>
          </w:p>
          <w:p w14:paraId="43D47BE9" w14:textId="77777777" w:rsidR="00747F52" w:rsidRPr="00D402B8" w:rsidRDefault="00747F52" w:rsidP="00A73DB9">
            <w:pPr>
              <w:rPr>
                <w:b/>
                <w:bCs/>
                <w:i/>
                <w:iCs/>
              </w:rPr>
            </w:pPr>
            <w:r>
              <w:rPr>
                <w:rFonts w:ascii="Consolas" w:hAnsi="Consolas"/>
                <w:sz w:val="21"/>
                <w:szCs w:val="21"/>
              </w:rPr>
              <w:fldChar w:fldCharType="end"/>
            </w:r>
          </w:p>
        </w:tc>
      </w:tr>
    </w:tbl>
    <w:p w14:paraId="76E1FCFA" w14:textId="2D9EF7AA" w:rsidR="00747F52" w:rsidRPr="00D402B8" w:rsidRDefault="00747F52" w:rsidP="009015E4">
      <w:pPr>
        <w:pStyle w:val="Heading4"/>
      </w:pPr>
      <w:r w:rsidRPr="00D402B8">
        <w:lastRenderedPageBreak/>
        <w:t xml:space="preserve">Code </w:t>
      </w:r>
      <w:r w:rsidR="00054E7D">
        <w:fldChar w:fldCharType="begin"/>
      </w:r>
      <w:r w:rsidR="00054E7D">
        <w:instrText xml:space="preserve"> SEQ Code \* ARABIC </w:instrText>
      </w:r>
      <w:r w:rsidR="00054E7D">
        <w:fldChar w:fldCharType="separate"/>
      </w:r>
      <w:r w:rsidR="00054E7D">
        <w:rPr>
          <w:noProof/>
        </w:rPr>
        <w:t>11</w:t>
      </w:r>
      <w:r w:rsidR="00054E7D">
        <w:rPr>
          <w:noProof/>
        </w:rPr>
        <w:fldChar w:fldCharType="end"/>
      </w:r>
      <w:r w:rsidRPr="00D402B8">
        <w:t xml:space="preserve">: </w:t>
      </w:r>
      <w:r>
        <w:t>Wyoming Docker Install Parameters and</w:t>
      </w:r>
      <w:r w:rsidRPr="00D402B8">
        <w:t xml:space="preserve"> Response</w:t>
      </w:r>
    </w:p>
    <w:p w14:paraId="56B2F622" w14:textId="77777777" w:rsidR="00747F52" w:rsidRDefault="00747F52" w:rsidP="00747F52">
      <w:pPr>
        <w:pStyle w:val="Heading3"/>
      </w:pPr>
      <w:bookmarkStart w:id="42" w:name="_Toc233947777"/>
      <w:r w:rsidRPr="00D73B79">
        <w:t>Step 2: Set Up Wyoming Docker Services</w:t>
      </w:r>
      <w:bookmarkEnd w:id="42"/>
    </w:p>
    <w:p w14:paraId="2A99652C" w14:textId="77777777" w:rsidR="00747F52" w:rsidRPr="00D73B79" w:rsidRDefault="00747F52" w:rsidP="00747F52">
      <w:r w:rsidRPr="00D73B79">
        <w:t xml:space="preserve">Now that Docker is installed in your LXC, you can deploy your chosen Wyoming voice or speech-to-text tools. </w:t>
      </w:r>
    </w:p>
    <w:p w14:paraId="59CB1543" w14:textId="77777777" w:rsidR="00747F52" w:rsidRDefault="00747F52">
      <w:pPr>
        <w:numPr>
          <w:ilvl w:val="0"/>
          <w:numId w:val="3"/>
        </w:numPr>
      </w:pPr>
      <w:r w:rsidRPr="00D73B79">
        <w:rPr>
          <w:b/>
          <w:bCs/>
        </w:rPr>
        <w:t>SSH</w:t>
      </w:r>
      <w:r w:rsidRPr="00D73B79">
        <w:t xml:space="preserve"> into your Docker LXC IP address </w:t>
      </w:r>
      <w:r w:rsidR="00A95982">
        <w:t>do not</w:t>
      </w:r>
      <w:r w:rsidRPr="00D73B79">
        <w:t xml:space="preserve"> use the Proxmox Web UI Console.</w:t>
      </w:r>
    </w:p>
    <w:p w14:paraId="5EFB81BB" w14:textId="77777777" w:rsidR="00A95982" w:rsidRPr="002526BE" w:rsidRDefault="00A95982">
      <w:pPr>
        <w:pStyle w:val="ListParagraph"/>
        <w:numPr>
          <w:ilvl w:val="0"/>
          <w:numId w:val="7"/>
        </w:numPr>
      </w:pPr>
      <w:r w:rsidRPr="002526BE">
        <w:t>Configure PuTTY for Key Authentication</w:t>
      </w:r>
    </w:p>
    <w:tbl>
      <w:tblPr>
        <w:tblW w:w="0" w:type="auto"/>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314"/>
      </w:tblGrid>
      <w:tr w:rsidR="00AB545C" w:rsidRPr="00716848" w14:paraId="552A6617" w14:textId="77777777" w:rsidTr="00AB545C">
        <w:trPr>
          <w:trHeight w:val="1395"/>
          <w:tblCellSpacing w:w="15" w:type="dxa"/>
        </w:trPr>
        <w:tc>
          <w:tcPr>
            <w:tcW w:w="0" w:type="auto"/>
            <w:shd w:val="clear" w:color="auto" w:fill="C1F0C7" w:themeFill="accent3" w:themeFillTint="33"/>
            <w:hideMark/>
          </w:tcPr>
          <w:p w14:paraId="315E71B2" w14:textId="77777777" w:rsidR="00AB545C" w:rsidRPr="00BF541C" w:rsidRDefault="00AB545C" w:rsidP="00BF541C">
            <w:pPr>
              <w:pStyle w:val="PlainText"/>
              <w:rPr>
                <w:rFonts w:ascii="Courier New" w:hAnsi="Courier New" w:cs="Courier New"/>
              </w:rPr>
            </w:pPr>
            <w:r>
              <w:rPr>
                <w:sz w:val="20"/>
                <w:szCs w:val="20"/>
              </w:rPr>
              <w:fldChar w:fldCharType="begin"/>
            </w:r>
            <w:r>
              <w:rPr>
                <w:sz w:val="20"/>
                <w:szCs w:val="20"/>
              </w:rPr>
              <w:instrText xml:space="preserve"> INCLUDETEXT  "C:\\Users\\barne\\Documents\\HomeAssistant\\Proxmox\\project_snipets\\PuttySetup.txt" \c 65001  \* MERGEFORMAT </w:instrText>
            </w:r>
            <w:r>
              <w:rPr>
                <w:sz w:val="20"/>
                <w:szCs w:val="20"/>
              </w:rPr>
              <w:fldChar w:fldCharType="separate"/>
            </w:r>
            <w:r w:rsidRPr="00BF541C">
              <w:rPr>
                <w:rFonts w:ascii="Courier New" w:hAnsi="Courier New" w:cs="Courier New"/>
              </w:rPr>
              <w:t>o</w:t>
            </w:r>
            <w:r w:rsidRPr="00BF541C">
              <w:rPr>
                <w:rFonts w:ascii="Courier New" w:hAnsi="Courier New" w:cs="Courier New"/>
              </w:rPr>
              <w:tab/>
              <w:t>Close your current PuTTY session and open a brand new PuTTY window.</w:t>
            </w:r>
          </w:p>
          <w:p w14:paraId="0F3C766F" w14:textId="77777777" w:rsidR="00AB545C" w:rsidRPr="00BF541C" w:rsidRDefault="00AB545C" w:rsidP="00BF541C">
            <w:pPr>
              <w:pStyle w:val="PlainText"/>
              <w:rPr>
                <w:rFonts w:ascii="Courier New" w:hAnsi="Courier New" w:cs="Courier New"/>
              </w:rPr>
            </w:pPr>
            <w:r w:rsidRPr="00BF541C">
              <w:rPr>
                <w:rFonts w:ascii="Courier New" w:hAnsi="Courier New" w:cs="Courier New"/>
              </w:rPr>
              <w:t>o</w:t>
            </w:r>
            <w:r w:rsidRPr="00BF541C">
              <w:rPr>
                <w:rFonts w:ascii="Courier New" w:hAnsi="Courier New" w:cs="Courier New"/>
              </w:rPr>
              <w:tab/>
              <w:t>On the Session category page (on the left panel), type your Wyoming-docker</w:t>
            </w:r>
          </w:p>
          <w:p w14:paraId="1D983FB7" w14:textId="77777777" w:rsidR="00AB545C" w:rsidRPr="00BF541C" w:rsidRDefault="00AB545C" w:rsidP="00BF541C">
            <w:pPr>
              <w:pStyle w:val="PlainText"/>
              <w:rPr>
                <w:rFonts w:ascii="Courier New" w:hAnsi="Courier New" w:cs="Courier New"/>
              </w:rPr>
            </w:pPr>
            <w:r w:rsidRPr="00BF541C">
              <w:rPr>
                <w:rFonts w:ascii="Courier New" w:hAnsi="Courier New" w:cs="Courier New"/>
              </w:rPr>
              <w:t xml:space="preserve">  IP address (192.168.86.248) into the Host Name field.</w:t>
            </w:r>
          </w:p>
          <w:p w14:paraId="74D11C94" w14:textId="77777777" w:rsidR="00AB545C" w:rsidRPr="00BF541C" w:rsidRDefault="00AB545C" w:rsidP="00BF541C">
            <w:pPr>
              <w:pStyle w:val="PlainText"/>
              <w:rPr>
                <w:rFonts w:ascii="Courier New" w:hAnsi="Courier New" w:cs="Courier New"/>
              </w:rPr>
            </w:pPr>
            <w:r w:rsidRPr="00BF541C">
              <w:rPr>
                <w:rFonts w:ascii="Courier New" w:hAnsi="Courier New" w:cs="Courier New"/>
              </w:rPr>
              <w:t>o</w:t>
            </w:r>
            <w:r w:rsidRPr="00BF541C">
              <w:rPr>
                <w:rFonts w:ascii="Courier New" w:hAnsi="Courier New" w:cs="Courier New"/>
              </w:rPr>
              <w:tab/>
              <w:t xml:space="preserve">In the left panel, navigate to Connection </w:t>
            </w:r>
            <w:r w:rsidRPr="00BF541C">
              <w:rPr>
                <w:rFonts w:ascii="Segoe UI Symbol" w:hAnsi="Segoe UI Symbol" w:cs="Segoe UI Symbol"/>
              </w:rPr>
              <w:t>➔</w:t>
            </w:r>
            <w:r w:rsidRPr="00BF541C">
              <w:rPr>
                <w:rFonts w:ascii="Courier New" w:hAnsi="Courier New" w:cs="Courier New"/>
              </w:rPr>
              <w:t xml:space="preserve"> Data.</w:t>
            </w:r>
          </w:p>
          <w:p w14:paraId="15425673" w14:textId="77777777" w:rsidR="00AB545C" w:rsidRPr="00BF541C" w:rsidRDefault="00AB545C" w:rsidP="00BF541C">
            <w:pPr>
              <w:pStyle w:val="PlainText"/>
              <w:rPr>
                <w:rFonts w:ascii="Courier New" w:hAnsi="Courier New" w:cs="Courier New"/>
              </w:rPr>
            </w:pPr>
            <w:r w:rsidRPr="00BF541C">
              <w:rPr>
                <w:rFonts w:ascii="Courier New" w:hAnsi="Courier New" w:cs="Courier New"/>
              </w:rPr>
              <w:t>o</w:t>
            </w:r>
            <w:r w:rsidRPr="00BF541C">
              <w:rPr>
                <w:rFonts w:ascii="Courier New" w:hAnsi="Courier New" w:cs="Courier New"/>
              </w:rPr>
              <w:tab/>
              <w:t>In the Auto-login username box, type root (or your chosen administrative</w:t>
            </w:r>
          </w:p>
          <w:p w14:paraId="2CFB36D8" w14:textId="77777777" w:rsidR="00AB545C" w:rsidRPr="00BF541C" w:rsidRDefault="00AB545C" w:rsidP="00BF541C">
            <w:pPr>
              <w:pStyle w:val="PlainText"/>
              <w:rPr>
                <w:rFonts w:ascii="Courier New" w:hAnsi="Courier New" w:cs="Courier New"/>
              </w:rPr>
            </w:pPr>
            <w:r w:rsidRPr="00BF541C">
              <w:rPr>
                <w:rFonts w:ascii="Courier New" w:hAnsi="Courier New" w:cs="Courier New"/>
              </w:rPr>
              <w:t xml:space="preserve">  username).</w:t>
            </w:r>
          </w:p>
          <w:p w14:paraId="3C73D7BB" w14:textId="77777777" w:rsidR="00AB545C" w:rsidRPr="00BF541C" w:rsidRDefault="00AB545C" w:rsidP="00BF541C">
            <w:pPr>
              <w:pStyle w:val="PlainText"/>
              <w:rPr>
                <w:rFonts w:ascii="Courier New" w:hAnsi="Courier New" w:cs="Courier New"/>
              </w:rPr>
            </w:pPr>
            <w:r w:rsidRPr="00BF541C">
              <w:rPr>
                <w:rFonts w:ascii="Courier New" w:hAnsi="Courier New" w:cs="Courier New"/>
              </w:rPr>
              <w:t>o</w:t>
            </w:r>
            <w:r w:rsidRPr="00BF541C">
              <w:rPr>
                <w:rFonts w:ascii="Courier New" w:hAnsi="Courier New" w:cs="Courier New"/>
              </w:rPr>
              <w:tab/>
              <w:t xml:space="preserve">In the left panel, drill down to Connection </w:t>
            </w:r>
            <w:r w:rsidRPr="00BF541C">
              <w:rPr>
                <w:rFonts w:ascii="Segoe UI Symbol" w:hAnsi="Segoe UI Symbol" w:cs="Segoe UI Symbol"/>
              </w:rPr>
              <w:t>➔</w:t>
            </w:r>
            <w:r w:rsidRPr="00BF541C">
              <w:rPr>
                <w:rFonts w:ascii="Courier New" w:hAnsi="Courier New" w:cs="Courier New"/>
              </w:rPr>
              <w:t xml:space="preserve"> SSH </w:t>
            </w:r>
            <w:r w:rsidRPr="00BF541C">
              <w:rPr>
                <w:rFonts w:ascii="Segoe UI Symbol" w:hAnsi="Segoe UI Symbol" w:cs="Segoe UI Symbol"/>
              </w:rPr>
              <w:t>➔</w:t>
            </w:r>
            <w:r w:rsidRPr="00BF541C">
              <w:rPr>
                <w:rFonts w:ascii="Courier New" w:hAnsi="Courier New" w:cs="Courier New"/>
              </w:rPr>
              <w:t xml:space="preserve"> Auth </w:t>
            </w:r>
            <w:r w:rsidRPr="00BF541C">
              <w:rPr>
                <w:rFonts w:ascii="Segoe UI Symbol" w:hAnsi="Segoe UI Symbol" w:cs="Segoe UI Symbol"/>
              </w:rPr>
              <w:t>➔</w:t>
            </w:r>
            <w:r w:rsidRPr="00BF541C">
              <w:rPr>
                <w:rFonts w:ascii="Courier New" w:hAnsi="Courier New" w:cs="Courier New"/>
              </w:rPr>
              <w:t xml:space="preserve"> Credentials.</w:t>
            </w:r>
          </w:p>
          <w:p w14:paraId="432803EA" w14:textId="77777777" w:rsidR="00AB545C" w:rsidRPr="00BF541C" w:rsidRDefault="00AB545C" w:rsidP="00BF541C">
            <w:pPr>
              <w:pStyle w:val="PlainText"/>
              <w:rPr>
                <w:rFonts w:ascii="Courier New" w:hAnsi="Courier New" w:cs="Courier New"/>
              </w:rPr>
            </w:pPr>
            <w:r w:rsidRPr="00BF541C">
              <w:rPr>
                <w:rFonts w:ascii="Courier New" w:hAnsi="Courier New" w:cs="Courier New"/>
              </w:rPr>
              <w:t>o</w:t>
            </w:r>
            <w:r w:rsidRPr="00BF541C">
              <w:rPr>
                <w:rFonts w:ascii="Courier New" w:hAnsi="Courier New" w:cs="Courier New"/>
              </w:rPr>
              <w:tab/>
              <w:t>Click Browse next to Private key file for authentication and select the .ppk</w:t>
            </w:r>
          </w:p>
          <w:p w14:paraId="712AFFD2" w14:textId="77777777" w:rsidR="00AB545C" w:rsidRPr="00BF541C" w:rsidRDefault="00AB545C" w:rsidP="00BF541C">
            <w:pPr>
              <w:pStyle w:val="PlainText"/>
              <w:rPr>
                <w:rFonts w:ascii="Courier New" w:hAnsi="Courier New" w:cs="Courier New"/>
              </w:rPr>
            </w:pPr>
            <w:r w:rsidRPr="00BF541C">
              <w:rPr>
                <w:rFonts w:ascii="Courier New" w:hAnsi="Courier New" w:cs="Courier New"/>
              </w:rPr>
              <w:t xml:space="preserve">  file you saved above.</w:t>
            </w:r>
          </w:p>
          <w:p w14:paraId="19A51700" w14:textId="77777777" w:rsidR="00AB545C" w:rsidRPr="00BF541C" w:rsidRDefault="00AB545C" w:rsidP="00BF541C">
            <w:pPr>
              <w:pStyle w:val="PlainText"/>
              <w:rPr>
                <w:rFonts w:ascii="Courier New" w:hAnsi="Courier New" w:cs="Courier New"/>
              </w:rPr>
            </w:pPr>
            <w:r w:rsidRPr="00BF541C">
              <w:rPr>
                <w:rFonts w:ascii="Courier New" w:hAnsi="Courier New" w:cs="Courier New"/>
              </w:rPr>
              <w:t>o</w:t>
            </w:r>
            <w:r w:rsidRPr="00BF541C">
              <w:rPr>
                <w:rFonts w:ascii="Courier New" w:hAnsi="Courier New" w:cs="Courier New"/>
              </w:rPr>
              <w:tab/>
              <w:t>Navigate back to the Session category at the very top of the left panel.</w:t>
            </w:r>
          </w:p>
          <w:p w14:paraId="6D700A47" w14:textId="77777777" w:rsidR="00AB545C" w:rsidRPr="00BF541C" w:rsidRDefault="00AB545C" w:rsidP="00BF541C">
            <w:pPr>
              <w:pStyle w:val="PlainText"/>
              <w:rPr>
                <w:rFonts w:ascii="Courier New" w:hAnsi="Courier New" w:cs="Courier New"/>
              </w:rPr>
            </w:pPr>
            <w:r w:rsidRPr="00BF541C">
              <w:rPr>
                <w:rFonts w:ascii="Courier New" w:hAnsi="Courier New" w:cs="Courier New"/>
              </w:rPr>
              <w:t>o</w:t>
            </w:r>
            <w:r w:rsidRPr="00BF541C">
              <w:rPr>
                <w:rFonts w:ascii="Courier New" w:hAnsi="Courier New" w:cs="Courier New"/>
              </w:rPr>
              <w:tab/>
              <w:t>Type a name for this connection profile (e.g., Proxmox_Wyoming) in the Saved</w:t>
            </w:r>
          </w:p>
          <w:p w14:paraId="7E47373B" w14:textId="77777777" w:rsidR="00AB545C" w:rsidRPr="00BF541C" w:rsidRDefault="00AB545C" w:rsidP="00BF541C">
            <w:pPr>
              <w:pStyle w:val="PlainText"/>
              <w:rPr>
                <w:rFonts w:ascii="Courier New" w:hAnsi="Courier New" w:cs="Courier New"/>
              </w:rPr>
            </w:pPr>
            <w:r w:rsidRPr="00BF541C">
              <w:rPr>
                <w:rFonts w:ascii="Courier New" w:hAnsi="Courier New" w:cs="Courier New"/>
              </w:rPr>
              <w:t xml:space="preserve">  Sessions box and click Save.</w:t>
            </w:r>
          </w:p>
          <w:p w14:paraId="0D1ED2F0" w14:textId="77777777" w:rsidR="00AB545C" w:rsidRPr="00BF541C" w:rsidRDefault="00AB545C" w:rsidP="00BF541C">
            <w:pPr>
              <w:pStyle w:val="PlainText"/>
              <w:rPr>
                <w:rFonts w:ascii="Courier New" w:hAnsi="Courier New" w:cs="Courier New"/>
              </w:rPr>
            </w:pPr>
            <w:r w:rsidRPr="00BF541C">
              <w:rPr>
                <w:rFonts w:ascii="Courier New" w:hAnsi="Courier New" w:cs="Courier New"/>
              </w:rPr>
              <w:t>o</w:t>
            </w:r>
            <w:r w:rsidRPr="00BF541C">
              <w:rPr>
                <w:rFonts w:ascii="Courier New" w:hAnsi="Courier New" w:cs="Courier New"/>
              </w:rPr>
              <w:tab/>
              <w:t>Click Open. PuTTY will now log into your Wyoming console automatically using</w:t>
            </w:r>
          </w:p>
          <w:p w14:paraId="728F0871" w14:textId="77777777" w:rsidR="00AB545C" w:rsidRDefault="00AB545C" w:rsidP="00BF541C">
            <w:pPr>
              <w:pStyle w:val="PlainText"/>
              <w:rPr>
                <w:rFonts w:ascii="Courier New" w:hAnsi="Courier New" w:cs="Courier New"/>
              </w:rPr>
            </w:pPr>
            <w:r w:rsidRPr="00BF541C">
              <w:rPr>
                <w:rFonts w:ascii="Courier New" w:hAnsi="Courier New" w:cs="Courier New"/>
              </w:rPr>
              <w:t xml:space="preserve">  the private key, bypassing the password prompt completely. </w:t>
            </w:r>
          </w:p>
          <w:p w14:paraId="79EEB1DD" w14:textId="7443CD49" w:rsidR="00AB545C" w:rsidRPr="00716848" w:rsidRDefault="00AB545C" w:rsidP="00AB545C">
            <w:pPr>
              <w:pStyle w:val="ListParagraph"/>
              <w:ind w:left="1080"/>
            </w:pPr>
            <w:r>
              <w:rPr>
                <w:rFonts w:ascii="Consolas" w:hAnsi="Consolas"/>
                <w:sz w:val="20"/>
                <w:szCs w:val="20"/>
              </w:rPr>
              <w:fldChar w:fldCharType="end"/>
            </w:r>
          </w:p>
        </w:tc>
      </w:tr>
    </w:tbl>
    <w:p w14:paraId="569B7578" w14:textId="2EE1B660" w:rsidR="00AB545C" w:rsidRDefault="00AB545C" w:rsidP="00AB545C">
      <w:pPr>
        <w:pStyle w:val="Heading4"/>
      </w:pPr>
      <w:r>
        <w:t xml:space="preserve">Code </w:t>
      </w:r>
      <w:r>
        <w:fldChar w:fldCharType="begin"/>
      </w:r>
      <w:r>
        <w:instrText xml:space="preserve"> SEQ Code \* ARABIC </w:instrText>
      </w:r>
      <w:r>
        <w:fldChar w:fldCharType="separate"/>
      </w:r>
      <w:r>
        <w:rPr>
          <w:noProof/>
        </w:rPr>
        <w:t>10</w:t>
      </w:r>
      <w:r>
        <w:rPr>
          <w:noProof/>
        </w:rPr>
        <w:fldChar w:fldCharType="end"/>
      </w:r>
      <w:r>
        <w:t>: Putty Setup</w:t>
      </w:r>
    </w:p>
    <w:p w14:paraId="465D4358" w14:textId="77777777" w:rsidR="00747F52" w:rsidRDefault="00747F52">
      <w:pPr>
        <w:numPr>
          <w:ilvl w:val="0"/>
          <w:numId w:val="3"/>
        </w:numPr>
      </w:pPr>
      <w:r w:rsidRPr="00D73B79">
        <w:t xml:space="preserve">Create a docker-compose.yaml file to manage your Wyoming services. For example, to set up the </w:t>
      </w:r>
      <w:r w:rsidRPr="00D73B79">
        <w:rPr>
          <w:b/>
          <w:bCs/>
        </w:rPr>
        <w:t>Piper Text-to-Speech</w:t>
      </w:r>
      <w:r w:rsidRPr="00D73B79">
        <w:t xml:space="preserve"> and </w:t>
      </w:r>
      <w:r w:rsidRPr="00D73B79">
        <w:rPr>
          <w:b/>
          <w:bCs/>
        </w:rPr>
        <w:t>Whisper Speech-to-Text</w:t>
      </w:r>
      <w:r w:rsidRPr="00D73B79">
        <w:t xml:space="preserve"> services, run:</w:t>
      </w:r>
    </w:p>
    <w:tbl>
      <w:tblPr>
        <w:tblW w:w="9838"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838"/>
      </w:tblGrid>
      <w:tr w:rsidR="00747F52" w:rsidRPr="00716848" w14:paraId="44857D3F" w14:textId="77777777" w:rsidTr="00A73DB9">
        <w:trPr>
          <w:trHeight w:val="556"/>
          <w:tblCellSpacing w:w="15" w:type="dxa"/>
        </w:trPr>
        <w:tc>
          <w:tcPr>
            <w:tcW w:w="0" w:type="auto"/>
            <w:shd w:val="clear" w:color="auto" w:fill="C1F0C7" w:themeFill="accent3" w:themeFillTint="33"/>
            <w:hideMark/>
          </w:tcPr>
          <w:p w14:paraId="3A00A826" w14:textId="77777777" w:rsidR="00054E7D" w:rsidRPr="00511556" w:rsidRDefault="00747F52" w:rsidP="00511556">
            <w:pPr>
              <w:pStyle w:val="PlainText"/>
              <w:rPr>
                <w:rFonts w:ascii="Courier New" w:hAnsi="Courier New" w:cs="Courier New"/>
              </w:rPr>
            </w:pPr>
            <w:r>
              <w:rPr>
                <w:sz w:val="20"/>
                <w:szCs w:val="20"/>
              </w:rPr>
              <w:lastRenderedPageBreak/>
              <w:fldChar w:fldCharType="begin"/>
            </w:r>
            <w:r w:rsidR="00CC3E7D">
              <w:rPr>
                <w:sz w:val="20"/>
                <w:szCs w:val="20"/>
              </w:rPr>
              <w:instrText>INCLUDETEXT  "C:\\Users\\barne\\Documents\\HomeAssistant\\Proxmox\\project_scripts\\WyomingDockerCompose.sh" \c EncodedText  \* MERGEFORMAT \c 65001</w:instrText>
            </w:r>
            <w:r>
              <w:rPr>
                <w:sz w:val="20"/>
                <w:szCs w:val="20"/>
              </w:rPr>
              <w:fldChar w:fldCharType="separate"/>
            </w:r>
            <w:r w:rsidR="00054E7D" w:rsidRPr="00511556">
              <w:rPr>
                <w:rFonts w:ascii="Courier New" w:hAnsi="Courier New" w:cs="Courier New"/>
              </w:rPr>
              <w:t>mkdir -p ~/wyoming &amp;&amp; cd ~/wyoming</w:t>
            </w:r>
          </w:p>
          <w:p w14:paraId="463F996A" w14:textId="77777777" w:rsidR="00054E7D" w:rsidRPr="00511556" w:rsidRDefault="00054E7D" w:rsidP="00511556">
            <w:pPr>
              <w:pStyle w:val="PlainText"/>
              <w:rPr>
                <w:rFonts w:ascii="Courier New" w:hAnsi="Courier New" w:cs="Courier New"/>
              </w:rPr>
            </w:pPr>
            <w:r w:rsidRPr="00511556">
              <w:rPr>
                <w:rFonts w:ascii="Courier New" w:hAnsi="Courier New" w:cs="Courier New"/>
              </w:rPr>
              <w:t>vi docker-compose.yaml</w:t>
            </w:r>
          </w:p>
          <w:p w14:paraId="2BED2A88" w14:textId="77777777" w:rsidR="00747F52" w:rsidRPr="00716848" w:rsidRDefault="00747F52" w:rsidP="00A73DB9">
            <w:r>
              <w:fldChar w:fldCharType="end"/>
            </w:r>
          </w:p>
        </w:tc>
      </w:tr>
    </w:tbl>
    <w:p w14:paraId="5022AB8F" w14:textId="11EEA251" w:rsidR="00747F52" w:rsidRDefault="00747F52" w:rsidP="009015E4">
      <w:pPr>
        <w:pStyle w:val="Heading4"/>
      </w:pPr>
      <w:bookmarkStart w:id="43" w:name="_Toc233947893"/>
      <w:r>
        <w:t xml:space="preserve">Code </w:t>
      </w:r>
      <w:r w:rsidR="00054E7D">
        <w:fldChar w:fldCharType="begin"/>
      </w:r>
      <w:r w:rsidR="00054E7D">
        <w:instrText xml:space="preserve"> SEQ Code \* ARABIC </w:instrText>
      </w:r>
      <w:r w:rsidR="00054E7D">
        <w:fldChar w:fldCharType="separate"/>
      </w:r>
      <w:r w:rsidR="00054E7D">
        <w:rPr>
          <w:noProof/>
        </w:rPr>
        <w:t>12</w:t>
      </w:r>
      <w:r w:rsidR="00054E7D">
        <w:rPr>
          <w:noProof/>
        </w:rPr>
        <w:fldChar w:fldCharType="end"/>
      </w:r>
      <w:r>
        <w:t xml:space="preserve">: </w:t>
      </w:r>
      <w:r w:rsidRPr="003B49A2">
        <w:t>WyomingDockerCompose</w:t>
      </w:r>
      <w:r>
        <w:t>.sh</w:t>
      </w:r>
      <w:bookmarkEnd w:id="43"/>
    </w:p>
    <w:p w14:paraId="5D1C6656" w14:textId="77777777" w:rsidR="00747F52" w:rsidRPr="00D73B79" w:rsidRDefault="00747F52" w:rsidP="00747F52">
      <w:r w:rsidRPr="00D73B79">
        <w:t>Paste the following configuration, making sure to replace paths and voices with your preferences:</w:t>
      </w:r>
    </w:p>
    <w:tbl>
      <w:tblPr>
        <w:tblpPr w:leftFromText="180" w:rightFromText="180" w:vertAnchor="text" w:tblpY="1"/>
        <w:tblOverlap w:val="never"/>
        <w:tblW w:w="9797"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pct5" w:color="C1E4F5" w:themeColor="accent1" w:themeTint="33" w:fill="C1E4F5" w:themeFill="accent1" w:themeFillTint="33"/>
        <w:tblCellMar>
          <w:top w:w="15" w:type="dxa"/>
          <w:left w:w="15" w:type="dxa"/>
          <w:bottom w:w="15" w:type="dxa"/>
          <w:right w:w="15" w:type="dxa"/>
        </w:tblCellMar>
        <w:tblLook w:val="04A0" w:firstRow="1" w:lastRow="0" w:firstColumn="1" w:lastColumn="0" w:noHBand="0" w:noVBand="1"/>
      </w:tblPr>
      <w:tblGrid>
        <w:gridCol w:w="9797"/>
      </w:tblGrid>
      <w:tr w:rsidR="00747F52" w:rsidRPr="00D402B8" w14:paraId="6CABC384" w14:textId="77777777" w:rsidTr="00A73DB9">
        <w:trPr>
          <w:trHeight w:val="4827"/>
          <w:tblCellSpacing w:w="15" w:type="dxa"/>
        </w:trPr>
        <w:tc>
          <w:tcPr>
            <w:tcW w:w="0" w:type="auto"/>
            <w:shd w:val="pct5" w:color="C1E4F5" w:themeColor="accent1" w:themeTint="33" w:fill="C1E4F5" w:themeFill="accent1" w:themeFillTint="33"/>
            <w:hideMark/>
          </w:tcPr>
          <w:p w14:paraId="71DC744C" w14:textId="77777777" w:rsidR="00054E7D" w:rsidRPr="00A65928" w:rsidRDefault="00747F52" w:rsidP="00054E7D">
            <w:pPr>
              <w:pStyle w:val="PlainText"/>
              <w:rPr>
                <w:rFonts w:ascii="Courier New" w:hAnsi="Courier New" w:cs="Courier New"/>
              </w:rPr>
            </w:pPr>
            <w:r>
              <w:fldChar w:fldCharType="begin"/>
            </w:r>
            <w:r w:rsidR="00CC3E7D">
              <w:instrText>INCLUDETEXT  "C:\\Users\\barne\\Documents\\HomeAssistant\\Proxmox\\project_snipets\\Wyoming-DockerPortainerStack.txt" \c EncodedText  \* MERGEFORMAT \c 65001</w:instrText>
            </w:r>
            <w:r>
              <w:fldChar w:fldCharType="separate"/>
            </w:r>
            <w:r w:rsidR="00054E7D" w:rsidRPr="00A65928">
              <w:rPr>
                <w:rFonts w:ascii="Courier New" w:hAnsi="Courier New" w:cs="Courier New"/>
              </w:rPr>
              <w:t>services:</w:t>
            </w:r>
          </w:p>
          <w:p w14:paraId="3166765B" w14:textId="77777777" w:rsidR="00054E7D" w:rsidRPr="00A65928" w:rsidRDefault="00054E7D" w:rsidP="00054E7D">
            <w:pPr>
              <w:pStyle w:val="PlainText"/>
              <w:rPr>
                <w:rFonts w:ascii="Courier New" w:hAnsi="Courier New" w:cs="Courier New"/>
              </w:rPr>
            </w:pPr>
            <w:r w:rsidRPr="00A65928">
              <w:rPr>
                <w:rFonts w:ascii="Courier New" w:hAnsi="Courier New" w:cs="Courier New"/>
              </w:rPr>
              <w:t xml:space="preserve">  piper:</w:t>
            </w:r>
          </w:p>
          <w:p w14:paraId="42D74684" w14:textId="77777777" w:rsidR="00054E7D" w:rsidRPr="00A65928" w:rsidRDefault="00054E7D" w:rsidP="00054E7D">
            <w:pPr>
              <w:pStyle w:val="PlainText"/>
              <w:rPr>
                <w:rFonts w:ascii="Courier New" w:hAnsi="Courier New" w:cs="Courier New"/>
              </w:rPr>
            </w:pPr>
            <w:r w:rsidRPr="00A65928">
              <w:rPr>
                <w:rFonts w:ascii="Courier New" w:hAnsi="Courier New" w:cs="Courier New"/>
              </w:rPr>
              <w:t xml:space="preserve">    image: rhasspy/wyoming-piper</w:t>
            </w:r>
          </w:p>
          <w:p w14:paraId="57B91E67" w14:textId="77777777" w:rsidR="00054E7D" w:rsidRPr="00A65928" w:rsidRDefault="00054E7D" w:rsidP="00054E7D">
            <w:pPr>
              <w:pStyle w:val="PlainText"/>
              <w:rPr>
                <w:rFonts w:ascii="Courier New" w:hAnsi="Courier New" w:cs="Courier New"/>
              </w:rPr>
            </w:pPr>
            <w:r w:rsidRPr="00A65928">
              <w:rPr>
                <w:rFonts w:ascii="Courier New" w:hAnsi="Courier New" w:cs="Courier New"/>
              </w:rPr>
              <w:t xml:space="preserve">    container_name: wyoming-piper</w:t>
            </w:r>
          </w:p>
          <w:p w14:paraId="73D03732" w14:textId="77777777" w:rsidR="00054E7D" w:rsidRPr="00A65928" w:rsidRDefault="00054E7D" w:rsidP="00054E7D">
            <w:pPr>
              <w:pStyle w:val="PlainText"/>
              <w:rPr>
                <w:rFonts w:ascii="Courier New" w:hAnsi="Courier New" w:cs="Courier New"/>
              </w:rPr>
            </w:pPr>
            <w:r w:rsidRPr="00A65928">
              <w:rPr>
                <w:rFonts w:ascii="Courier New" w:hAnsi="Courier New" w:cs="Courier New"/>
              </w:rPr>
              <w:t xml:space="preserve">    restart: unless-stopped</w:t>
            </w:r>
          </w:p>
          <w:p w14:paraId="15E27AF1" w14:textId="77777777" w:rsidR="00054E7D" w:rsidRPr="00A65928" w:rsidRDefault="00054E7D" w:rsidP="00054E7D">
            <w:pPr>
              <w:pStyle w:val="PlainText"/>
              <w:rPr>
                <w:rFonts w:ascii="Courier New" w:hAnsi="Courier New" w:cs="Courier New"/>
              </w:rPr>
            </w:pPr>
            <w:r w:rsidRPr="00A65928">
              <w:rPr>
                <w:rFonts w:ascii="Courier New" w:hAnsi="Courier New" w:cs="Courier New"/>
              </w:rPr>
              <w:t xml:space="preserve">    volumes:</w:t>
            </w:r>
          </w:p>
          <w:p w14:paraId="2C933A1B" w14:textId="77777777" w:rsidR="00054E7D" w:rsidRPr="00A65928" w:rsidRDefault="00054E7D" w:rsidP="00054E7D">
            <w:pPr>
              <w:pStyle w:val="PlainText"/>
              <w:rPr>
                <w:rFonts w:ascii="Courier New" w:hAnsi="Courier New" w:cs="Courier New"/>
              </w:rPr>
            </w:pPr>
            <w:r w:rsidRPr="00A65928">
              <w:rPr>
                <w:rFonts w:ascii="Courier New" w:hAnsi="Courier New" w:cs="Courier New"/>
              </w:rPr>
              <w:t xml:space="preserve">      - ./piper-data:/data</w:t>
            </w:r>
          </w:p>
          <w:p w14:paraId="2728ED62" w14:textId="77777777" w:rsidR="00054E7D" w:rsidRPr="00A65928" w:rsidRDefault="00054E7D" w:rsidP="00054E7D">
            <w:pPr>
              <w:pStyle w:val="PlainText"/>
              <w:rPr>
                <w:rFonts w:ascii="Courier New" w:hAnsi="Courier New" w:cs="Courier New"/>
              </w:rPr>
            </w:pPr>
            <w:r w:rsidRPr="00A65928">
              <w:rPr>
                <w:rFonts w:ascii="Courier New" w:hAnsi="Courier New" w:cs="Courier New"/>
              </w:rPr>
              <w:t xml:space="preserve">    ports:</w:t>
            </w:r>
          </w:p>
          <w:p w14:paraId="68279EB1" w14:textId="77777777" w:rsidR="00054E7D" w:rsidRPr="00A65928" w:rsidRDefault="00054E7D" w:rsidP="00054E7D">
            <w:pPr>
              <w:pStyle w:val="PlainText"/>
              <w:rPr>
                <w:rFonts w:ascii="Courier New" w:hAnsi="Courier New" w:cs="Courier New"/>
              </w:rPr>
            </w:pPr>
            <w:r w:rsidRPr="00A65928">
              <w:rPr>
                <w:rFonts w:ascii="Courier New" w:hAnsi="Courier New" w:cs="Courier New"/>
              </w:rPr>
              <w:t xml:space="preserve">      - "10200:10200"</w:t>
            </w:r>
          </w:p>
          <w:p w14:paraId="52FFE130" w14:textId="77777777" w:rsidR="00054E7D" w:rsidRPr="00A65928" w:rsidRDefault="00054E7D" w:rsidP="00054E7D">
            <w:pPr>
              <w:pStyle w:val="PlainText"/>
              <w:rPr>
                <w:rFonts w:ascii="Courier New" w:hAnsi="Courier New" w:cs="Courier New"/>
              </w:rPr>
            </w:pPr>
            <w:r w:rsidRPr="00A65928">
              <w:rPr>
                <w:rFonts w:ascii="Courier New" w:hAnsi="Courier New" w:cs="Courier New"/>
              </w:rPr>
              <w:t xml:space="preserve">    command: --voice en_US-lessac-medium</w:t>
            </w:r>
          </w:p>
          <w:p w14:paraId="3D6ED610" w14:textId="77777777" w:rsidR="00054E7D" w:rsidRPr="00A65928" w:rsidRDefault="00054E7D" w:rsidP="00054E7D">
            <w:pPr>
              <w:pStyle w:val="PlainText"/>
              <w:rPr>
                <w:rFonts w:ascii="Courier New" w:hAnsi="Courier New" w:cs="Courier New"/>
              </w:rPr>
            </w:pPr>
          </w:p>
          <w:p w14:paraId="601705AB" w14:textId="77777777" w:rsidR="00054E7D" w:rsidRPr="00A65928" w:rsidRDefault="00054E7D" w:rsidP="00054E7D">
            <w:pPr>
              <w:pStyle w:val="PlainText"/>
              <w:rPr>
                <w:rFonts w:ascii="Courier New" w:hAnsi="Courier New" w:cs="Courier New"/>
              </w:rPr>
            </w:pPr>
            <w:r w:rsidRPr="00A65928">
              <w:rPr>
                <w:rFonts w:ascii="Courier New" w:hAnsi="Courier New" w:cs="Courier New"/>
              </w:rPr>
              <w:t xml:space="preserve">  whisper:</w:t>
            </w:r>
          </w:p>
          <w:p w14:paraId="6E415380" w14:textId="77777777" w:rsidR="00054E7D" w:rsidRPr="00A65928" w:rsidRDefault="00054E7D" w:rsidP="00054E7D">
            <w:pPr>
              <w:pStyle w:val="PlainText"/>
              <w:rPr>
                <w:rFonts w:ascii="Courier New" w:hAnsi="Courier New" w:cs="Courier New"/>
              </w:rPr>
            </w:pPr>
            <w:r w:rsidRPr="00A65928">
              <w:rPr>
                <w:rFonts w:ascii="Courier New" w:hAnsi="Courier New" w:cs="Courier New"/>
              </w:rPr>
              <w:t xml:space="preserve">    image: rhasspy/wyoming-whisper</w:t>
            </w:r>
          </w:p>
          <w:p w14:paraId="5B2D424B" w14:textId="77777777" w:rsidR="00054E7D" w:rsidRPr="00A65928" w:rsidRDefault="00054E7D" w:rsidP="00054E7D">
            <w:pPr>
              <w:pStyle w:val="PlainText"/>
              <w:rPr>
                <w:rFonts w:ascii="Courier New" w:hAnsi="Courier New" w:cs="Courier New"/>
              </w:rPr>
            </w:pPr>
            <w:r w:rsidRPr="00A65928">
              <w:rPr>
                <w:rFonts w:ascii="Courier New" w:hAnsi="Courier New" w:cs="Courier New"/>
              </w:rPr>
              <w:t xml:space="preserve">    container_name: wyoming-whisper</w:t>
            </w:r>
          </w:p>
          <w:p w14:paraId="72552D8E" w14:textId="77777777" w:rsidR="00054E7D" w:rsidRPr="00A65928" w:rsidRDefault="00054E7D" w:rsidP="00054E7D">
            <w:pPr>
              <w:pStyle w:val="PlainText"/>
              <w:rPr>
                <w:rFonts w:ascii="Courier New" w:hAnsi="Courier New" w:cs="Courier New"/>
              </w:rPr>
            </w:pPr>
            <w:r w:rsidRPr="00A65928">
              <w:rPr>
                <w:rFonts w:ascii="Courier New" w:hAnsi="Courier New" w:cs="Courier New"/>
              </w:rPr>
              <w:t xml:space="preserve">    restart: unless-stopped</w:t>
            </w:r>
          </w:p>
          <w:p w14:paraId="48C19985" w14:textId="77777777" w:rsidR="00054E7D" w:rsidRPr="00A65928" w:rsidRDefault="00054E7D" w:rsidP="00054E7D">
            <w:pPr>
              <w:pStyle w:val="PlainText"/>
              <w:rPr>
                <w:rFonts w:ascii="Courier New" w:hAnsi="Courier New" w:cs="Courier New"/>
              </w:rPr>
            </w:pPr>
            <w:r w:rsidRPr="00A65928">
              <w:rPr>
                <w:rFonts w:ascii="Courier New" w:hAnsi="Courier New" w:cs="Courier New"/>
              </w:rPr>
              <w:t xml:space="preserve">    volumes:</w:t>
            </w:r>
          </w:p>
          <w:p w14:paraId="462B63C0" w14:textId="77777777" w:rsidR="00054E7D" w:rsidRPr="00A65928" w:rsidRDefault="00054E7D" w:rsidP="00054E7D">
            <w:pPr>
              <w:pStyle w:val="PlainText"/>
              <w:rPr>
                <w:rFonts w:ascii="Courier New" w:hAnsi="Courier New" w:cs="Courier New"/>
              </w:rPr>
            </w:pPr>
            <w:r w:rsidRPr="00A65928">
              <w:rPr>
                <w:rFonts w:ascii="Courier New" w:hAnsi="Courier New" w:cs="Courier New"/>
              </w:rPr>
              <w:t xml:space="preserve">      - ./whisper-data:/data</w:t>
            </w:r>
          </w:p>
          <w:p w14:paraId="099E8DD3" w14:textId="77777777" w:rsidR="00054E7D" w:rsidRPr="00A65928" w:rsidRDefault="00054E7D" w:rsidP="00054E7D">
            <w:pPr>
              <w:pStyle w:val="PlainText"/>
              <w:rPr>
                <w:rFonts w:ascii="Courier New" w:hAnsi="Courier New" w:cs="Courier New"/>
              </w:rPr>
            </w:pPr>
            <w:r w:rsidRPr="00A65928">
              <w:rPr>
                <w:rFonts w:ascii="Courier New" w:hAnsi="Courier New" w:cs="Courier New"/>
              </w:rPr>
              <w:t xml:space="preserve">    ports:</w:t>
            </w:r>
          </w:p>
          <w:p w14:paraId="22B39FA9" w14:textId="77777777" w:rsidR="00054E7D" w:rsidRPr="00A65928" w:rsidRDefault="00054E7D" w:rsidP="00054E7D">
            <w:pPr>
              <w:pStyle w:val="PlainText"/>
              <w:keepNext/>
              <w:rPr>
                <w:rFonts w:ascii="Courier New" w:hAnsi="Courier New" w:cs="Courier New"/>
              </w:rPr>
            </w:pPr>
            <w:r w:rsidRPr="00A65928">
              <w:rPr>
                <w:rFonts w:ascii="Courier New" w:hAnsi="Courier New" w:cs="Courier New"/>
              </w:rPr>
              <w:t xml:space="preserve">      - "10300:10300"</w:t>
            </w:r>
          </w:p>
          <w:p w14:paraId="6000DF39" w14:textId="77777777" w:rsidR="00054E7D" w:rsidRPr="00A65928" w:rsidRDefault="00054E7D" w:rsidP="00054E7D">
            <w:pPr>
              <w:pStyle w:val="PlainText"/>
              <w:rPr>
                <w:rFonts w:ascii="Courier New" w:hAnsi="Courier New" w:cs="Courier New"/>
              </w:rPr>
            </w:pPr>
            <w:r w:rsidRPr="00A65928">
              <w:rPr>
                <w:rFonts w:ascii="Courier New" w:hAnsi="Courier New" w:cs="Courier New"/>
              </w:rPr>
              <w:t xml:space="preserve">    command: --model tiny-int8 --language en</w:t>
            </w:r>
          </w:p>
          <w:p w14:paraId="6D72EAEF" w14:textId="77777777" w:rsidR="00747F52" w:rsidRPr="00D402B8" w:rsidRDefault="00747F52" w:rsidP="00A73DB9">
            <w:pPr>
              <w:keepNext/>
              <w:rPr>
                <w:b/>
                <w:bCs/>
                <w:i/>
                <w:iCs/>
              </w:rPr>
            </w:pPr>
            <w:r>
              <w:rPr>
                <w:rFonts w:ascii="Consolas" w:hAnsi="Consolas"/>
                <w:sz w:val="21"/>
                <w:szCs w:val="21"/>
              </w:rPr>
              <w:fldChar w:fldCharType="end"/>
            </w:r>
          </w:p>
        </w:tc>
      </w:tr>
    </w:tbl>
    <w:p w14:paraId="6DD2C913" w14:textId="48166F8E" w:rsidR="00747F52" w:rsidRDefault="00747F52" w:rsidP="009015E4">
      <w:pPr>
        <w:pStyle w:val="Heading4"/>
      </w:pPr>
      <w:bookmarkStart w:id="44" w:name="_Toc233947895"/>
      <w:r w:rsidRPr="00D402B8">
        <w:t xml:space="preserve">Code </w:t>
      </w:r>
      <w:r w:rsidR="00054E7D">
        <w:fldChar w:fldCharType="begin"/>
      </w:r>
      <w:r w:rsidR="00054E7D">
        <w:instrText xml:space="preserve"> SEQ Code \* ARABIC </w:instrText>
      </w:r>
      <w:r w:rsidR="00054E7D">
        <w:fldChar w:fldCharType="separate"/>
      </w:r>
      <w:r w:rsidR="00054E7D">
        <w:rPr>
          <w:noProof/>
        </w:rPr>
        <w:t>14</w:t>
      </w:r>
      <w:r w:rsidR="00054E7D">
        <w:rPr>
          <w:noProof/>
        </w:rPr>
        <w:fldChar w:fldCharType="end"/>
      </w:r>
      <w:r w:rsidRPr="00D402B8">
        <w:t xml:space="preserve">: </w:t>
      </w:r>
      <w:r w:rsidRPr="009677B9">
        <w:t>Wyoming-Docker</w:t>
      </w:r>
      <w:r>
        <w:t xml:space="preserve"> </w:t>
      </w:r>
      <w:r w:rsidRPr="009677B9">
        <w:t>Portainer</w:t>
      </w:r>
      <w:r>
        <w:t xml:space="preserve"> </w:t>
      </w:r>
      <w:r w:rsidRPr="009677B9">
        <w:t>Stack</w:t>
      </w:r>
      <w:bookmarkEnd w:id="44"/>
    </w:p>
    <w:p w14:paraId="4A78D8A2" w14:textId="77777777" w:rsidR="00747F52" w:rsidRPr="00D402B8" w:rsidRDefault="00747F52" w:rsidP="00747F52">
      <w:pPr>
        <w:rPr>
          <w:i/>
          <w:iCs/>
        </w:rPr>
      </w:pPr>
      <w:r w:rsidRPr="002E1124">
        <w:rPr>
          <w:i/>
          <w:iCs/>
        </w:rPr>
        <w:t xml:space="preserve">Spin up the containers </w:t>
      </w:r>
      <w:r w:rsidR="00D50E9E">
        <w:rPr>
          <w:i/>
          <w:iCs/>
        </w:rPr>
        <w:t>by typing</w:t>
      </w:r>
      <w:r>
        <w:rPr>
          <w:i/>
          <w:iCs/>
        </w:rPr>
        <w:t xml:space="preserve"> the following command in you Putty ssh window:</w:t>
      </w:r>
    </w:p>
    <w:tbl>
      <w:tblPr>
        <w:tblW w:w="9576"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576"/>
      </w:tblGrid>
      <w:tr w:rsidR="00747F52" w:rsidRPr="00716848" w14:paraId="78199F1B" w14:textId="77777777" w:rsidTr="00A73DB9">
        <w:trPr>
          <w:trHeight w:val="452"/>
          <w:tblCellSpacing w:w="15" w:type="dxa"/>
        </w:trPr>
        <w:tc>
          <w:tcPr>
            <w:tcW w:w="0" w:type="auto"/>
            <w:shd w:val="clear" w:color="auto" w:fill="C1F0C7" w:themeFill="accent3" w:themeFillTint="33"/>
            <w:hideMark/>
          </w:tcPr>
          <w:p w14:paraId="1DCA9301" w14:textId="77777777" w:rsidR="00054E7D" w:rsidRPr="006559AA" w:rsidRDefault="00747F52" w:rsidP="006559AA">
            <w:pPr>
              <w:pStyle w:val="PlainText"/>
              <w:rPr>
                <w:rFonts w:ascii="Courier New" w:hAnsi="Courier New" w:cs="Courier New"/>
              </w:rPr>
            </w:pPr>
            <w:r>
              <w:rPr>
                <w:sz w:val="20"/>
                <w:szCs w:val="20"/>
              </w:rPr>
              <w:fldChar w:fldCharType="begin"/>
            </w:r>
            <w:r w:rsidR="00CC3E7D">
              <w:rPr>
                <w:sz w:val="20"/>
                <w:szCs w:val="20"/>
              </w:rPr>
              <w:instrText>INCLUDETEXT  "C:\\Users\\barne\\Documents\\HomeAssistant\\Proxmox\\project_scripts\\DockerCompose.sh" \c EncodedText  \* MERGEFORMAT \c 65001</w:instrText>
            </w:r>
            <w:r>
              <w:rPr>
                <w:sz w:val="20"/>
                <w:szCs w:val="20"/>
              </w:rPr>
              <w:fldChar w:fldCharType="separate"/>
            </w:r>
            <w:r w:rsidR="00054E7D" w:rsidRPr="006559AA">
              <w:rPr>
                <w:rFonts w:ascii="Courier New" w:hAnsi="Courier New" w:cs="Courier New"/>
              </w:rPr>
              <w:t>docker compose up -d</w:t>
            </w:r>
          </w:p>
          <w:p w14:paraId="55CB6CCC" w14:textId="77777777" w:rsidR="00747F52" w:rsidRPr="00716848" w:rsidRDefault="00747F52" w:rsidP="00A73DB9">
            <w:r>
              <w:rPr>
                <w:rFonts w:ascii="Consolas" w:hAnsi="Consolas"/>
                <w:sz w:val="20"/>
                <w:szCs w:val="20"/>
              </w:rPr>
              <w:fldChar w:fldCharType="end"/>
            </w:r>
          </w:p>
        </w:tc>
      </w:tr>
    </w:tbl>
    <w:p w14:paraId="09F9B637" w14:textId="60ADD06C" w:rsidR="00747F52" w:rsidRPr="009015E4" w:rsidRDefault="00747F52" w:rsidP="009015E4">
      <w:pPr>
        <w:pStyle w:val="Heading4"/>
      </w:pPr>
      <w:bookmarkStart w:id="45" w:name="_Toc233947896"/>
      <w:r w:rsidRPr="009015E4">
        <w:t xml:space="preserve">Code </w:t>
      </w:r>
      <w:r w:rsidR="00054E7D">
        <w:fldChar w:fldCharType="begin"/>
      </w:r>
      <w:r w:rsidR="00054E7D">
        <w:instrText xml:space="preserve"> SEQ Code \* ARABIC </w:instrText>
      </w:r>
      <w:r w:rsidR="00054E7D">
        <w:fldChar w:fldCharType="separate"/>
      </w:r>
      <w:r w:rsidR="00054E7D" w:rsidRPr="009015E4">
        <w:t>15</w:t>
      </w:r>
      <w:r w:rsidR="00054E7D">
        <w:fldChar w:fldCharType="end"/>
      </w:r>
      <w:r w:rsidRPr="009015E4">
        <w:t>: DockerCompose.sh</w:t>
      </w:r>
      <w:bookmarkEnd w:id="45"/>
    </w:p>
    <w:p w14:paraId="4BD00291" w14:textId="24AED598" w:rsidR="00747F52" w:rsidRPr="002E1124" w:rsidRDefault="00747F52" w:rsidP="00747F52">
      <w:pPr>
        <w:pStyle w:val="Heading3"/>
      </w:pPr>
      <w:bookmarkStart w:id="46" w:name="_Toc233947778"/>
      <w:r w:rsidRPr="002E1124">
        <w:t xml:space="preserve">Step 3: Connect </w:t>
      </w:r>
      <w:r w:rsidR="005F3E22">
        <w:t>to</w:t>
      </w:r>
      <w:r w:rsidRPr="002E1124">
        <w:t xml:space="preserve"> Home Assistant</w:t>
      </w:r>
      <w:bookmarkEnd w:id="46"/>
    </w:p>
    <w:p w14:paraId="05FF636C" w14:textId="77777777" w:rsidR="00747F52" w:rsidRPr="002E1124" w:rsidRDefault="00747F52" w:rsidP="00747F52">
      <w:r w:rsidRPr="002E1124">
        <w:t xml:space="preserve">Once your Docker containers are running on the Proxmox LXC, you can easily link them to Home Assistant: </w:t>
      </w:r>
    </w:p>
    <w:p w14:paraId="3195EB8B" w14:textId="77777777" w:rsidR="00747F52" w:rsidRPr="002E1124" w:rsidRDefault="00747F52">
      <w:pPr>
        <w:pStyle w:val="ListParagraph"/>
        <w:numPr>
          <w:ilvl w:val="0"/>
          <w:numId w:val="4"/>
        </w:numPr>
      </w:pPr>
      <w:r w:rsidRPr="002E1124">
        <w:t xml:space="preserve">Open your </w:t>
      </w:r>
      <w:r w:rsidRPr="002E1124">
        <w:rPr>
          <w:b/>
          <w:bCs/>
        </w:rPr>
        <w:t>Home Assistant Dashboard</w:t>
      </w:r>
      <w:r w:rsidRPr="002E1124">
        <w:t>.</w:t>
      </w:r>
    </w:p>
    <w:p w14:paraId="5F7A0E02" w14:textId="77777777" w:rsidR="00747F52" w:rsidRPr="002E1124" w:rsidRDefault="00747F52">
      <w:pPr>
        <w:pStyle w:val="ListParagraph"/>
        <w:numPr>
          <w:ilvl w:val="0"/>
          <w:numId w:val="4"/>
        </w:numPr>
      </w:pPr>
      <w:r w:rsidRPr="002E1124">
        <w:t xml:space="preserve">Navigate to </w:t>
      </w:r>
      <w:r w:rsidRPr="002E1124">
        <w:rPr>
          <w:b/>
          <w:bCs/>
        </w:rPr>
        <w:t>Settings</w:t>
      </w:r>
      <w:r w:rsidRPr="002E1124">
        <w:t xml:space="preserve"> &gt; </w:t>
      </w:r>
      <w:r w:rsidRPr="002E1124">
        <w:rPr>
          <w:b/>
          <w:bCs/>
        </w:rPr>
        <w:t>Devices &amp; Services</w:t>
      </w:r>
      <w:r w:rsidRPr="002E1124">
        <w:t>.</w:t>
      </w:r>
    </w:p>
    <w:p w14:paraId="68784CBF" w14:textId="77777777" w:rsidR="00747F52" w:rsidRPr="002E1124" w:rsidRDefault="00747F52">
      <w:pPr>
        <w:pStyle w:val="ListParagraph"/>
        <w:numPr>
          <w:ilvl w:val="0"/>
          <w:numId w:val="4"/>
        </w:numPr>
      </w:pPr>
      <w:r w:rsidRPr="002E1124">
        <w:t xml:space="preserve">Click </w:t>
      </w:r>
      <w:r w:rsidRPr="002E1124">
        <w:rPr>
          <w:b/>
          <w:bCs/>
        </w:rPr>
        <w:t>Add Integration</w:t>
      </w:r>
      <w:r w:rsidRPr="002E1124">
        <w:t xml:space="preserve"> and search for </w:t>
      </w:r>
      <w:r w:rsidRPr="002E1124">
        <w:rPr>
          <w:b/>
          <w:bCs/>
        </w:rPr>
        <w:t>Wyoming Protocol</w:t>
      </w:r>
      <w:r w:rsidRPr="002E1124">
        <w:t>.</w:t>
      </w:r>
    </w:p>
    <w:p w14:paraId="6A253C69" w14:textId="77777777" w:rsidR="00747F52" w:rsidRDefault="00747F52">
      <w:pPr>
        <w:pStyle w:val="ListParagraph"/>
        <w:numPr>
          <w:ilvl w:val="0"/>
          <w:numId w:val="4"/>
        </w:numPr>
      </w:pPr>
      <w:r w:rsidRPr="002E1124">
        <w:lastRenderedPageBreak/>
        <w:t xml:space="preserve">Enter the IP address of your Proxmox Docker LXC </w:t>
      </w:r>
      <w:r w:rsidR="00A95982">
        <w:t xml:space="preserve">(192.168.86.248/24) </w:t>
      </w:r>
      <w:r w:rsidRPr="002E1124">
        <w:t>and the corresponding port for the service (e.g., 10200 for Piper or 10300 for Whisper)</w:t>
      </w:r>
      <w:r>
        <w:t xml:space="preserve"> integrations and associate the following links.</w:t>
      </w:r>
    </w:p>
    <w:p w14:paraId="318B801B" w14:textId="53024EF4" w:rsidR="00747F52" w:rsidRDefault="00513191" w:rsidP="009015E4">
      <w:pPr>
        <w:pStyle w:val="Heading4"/>
      </w:pPr>
      <w:bookmarkStart w:id="47" w:name="_Toc233947779"/>
      <w:r w:rsidRPr="002E1124">
        <w:t xml:space="preserve">Step 3: </w:t>
      </w:r>
      <w:r w:rsidR="00747F52">
        <w:t>Portainer/Docker changes</w:t>
      </w:r>
      <w:bookmarkEnd w:id="47"/>
    </w:p>
    <w:tbl>
      <w:tblPr>
        <w:tblW w:w="0" w:type="auto"/>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pct5" w:color="C1E4F5" w:themeColor="accent1" w:themeTint="33" w:fill="C1E4F5" w:themeFill="accent1" w:themeFillTint="33"/>
        <w:tblCellMar>
          <w:top w:w="15" w:type="dxa"/>
          <w:left w:w="15" w:type="dxa"/>
          <w:bottom w:w="15" w:type="dxa"/>
          <w:right w:w="15" w:type="dxa"/>
        </w:tblCellMar>
        <w:tblLook w:val="04A0" w:firstRow="1" w:lastRow="0" w:firstColumn="1" w:lastColumn="0" w:noHBand="0" w:noVBand="1"/>
      </w:tblPr>
      <w:tblGrid>
        <w:gridCol w:w="9314"/>
      </w:tblGrid>
      <w:tr w:rsidR="00747F52" w:rsidRPr="00D402B8" w14:paraId="1675C46B" w14:textId="77777777" w:rsidTr="00A73DB9">
        <w:trPr>
          <w:tblCellSpacing w:w="15" w:type="dxa"/>
        </w:trPr>
        <w:tc>
          <w:tcPr>
            <w:tcW w:w="0" w:type="auto"/>
            <w:shd w:val="pct5" w:color="C1E4F5" w:themeColor="accent1" w:themeTint="33" w:fill="C1E4F5" w:themeFill="accent1" w:themeFillTint="33"/>
            <w:hideMark/>
          </w:tcPr>
          <w:p w14:paraId="50F8B492" w14:textId="77777777" w:rsidR="00054E7D" w:rsidRPr="005C653B" w:rsidRDefault="00747F52" w:rsidP="005C653B">
            <w:pPr>
              <w:pStyle w:val="PlainText"/>
              <w:rPr>
                <w:rFonts w:ascii="Courier New" w:hAnsi="Courier New" w:cs="Courier New"/>
              </w:rPr>
            </w:pPr>
            <w:r>
              <w:fldChar w:fldCharType="begin"/>
            </w:r>
            <w:r w:rsidR="00CC3E7D">
              <w:instrText>INCLUDETEXT  "C:\\Users\\barne\\Documents\\HomeAssistant\\Proxmox\\project_snipets\\HAOS-WyomingIntegrations.txt" \c EncodedText  \* MERGEFORMAT \c 65001</w:instrText>
            </w:r>
            <w:r>
              <w:fldChar w:fldCharType="separate"/>
            </w:r>
            <w:r w:rsidR="00054E7D" w:rsidRPr="005C653B">
              <w:rPr>
                <w:rFonts w:ascii="Courier New" w:hAnsi="Courier New" w:cs="Courier New"/>
              </w:rPr>
              <w:t>Home Assistant Wyoming Integration:</w:t>
            </w:r>
          </w:p>
          <w:p w14:paraId="7034228C" w14:textId="77777777" w:rsidR="00054E7D" w:rsidRPr="005C653B" w:rsidRDefault="00054E7D" w:rsidP="005C653B">
            <w:pPr>
              <w:pStyle w:val="PlainText"/>
              <w:rPr>
                <w:rFonts w:ascii="Courier New" w:hAnsi="Courier New" w:cs="Courier New"/>
              </w:rPr>
            </w:pPr>
            <w:r w:rsidRPr="005C653B">
              <w:rPr>
                <w:rFonts w:ascii="Courier New" w:hAnsi="Courier New" w:cs="Courier New"/>
              </w:rPr>
              <w:t xml:space="preserve">Settings -&gt; Devices &amp; Services -&gt; Add Integration -&gt; Wyoming </w:t>
            </w:r>
          </w:p>
          <w:p w14:paraId="1B1E4913" w14:textId="77777777" w:rsidR="00054E7D" w:rsidRPr="005C653B" w:rsidRDefault="00054E7D" w:rsidP="005C653B">
            <w:pPr>
              <w:pStyle w:val="PlainText"/>
              <w:rPr>
                <w:rFonts w:ascii="Courier New" w:hAnsi="Courier New" w:cs="Courier New"/>
              </w:rPr>
            </w:pPr>
            <w:r w:rsidRPr="005C653B">
              <w:rPr>
                <w:rFonts w:ascii="Courier New" w:hAnsi="Courier New" w:cs="Courier New"/>
              </w:rPr>
              <w:t xml:space="preserve">   link ports 10200 and 10201.</w:t>
            </w:r>
          </w:p>
          <w:p w14:paraId="73E62D40" w14:textId="77777777" w:rsidR="00054E7D" w:rsidRPr="005C653B" w:rsidRDefault="00054E7D" w:rsidP="005C653B">
            <w:pPr>
              <w:pStyle w:val="PlainText"/>
              <w:rPr>
                <w:rFonts w:ascii="Courier New" w:hAnsi="Courier New" w:cs="Courier New"/>
              </w:rPr>
            </w:pPr>
            <w:r w:rsidRPr="005C653B">
              <w:rPr>
                <w:rFonts w:ascii="Courier New" w:hAnsi="Courier New" w:cs="Courier New"/>
              </w:rPr>
              <w:t xml:space="preserve">   </w:t>
            </w:r>
          </w:p>
          <w:p w14:paraId="6062D7CD" w14:textId="77777777" w:rsidR="00054E7D" w:rsidRPr="005C653B" w:rsidRDefault="00054E7D" w:rsidP="005C653B">
            <w:pPr>
              <w:pStyle w:val="PlainText"/>
              <w:rPr>
                <w:rFonts w:ascii="Courier New" w:hAnsi="Courier New" w:cs="Courier New"/>
              </w:rPr>
            </w:pPr>
            <w:r w:rsidRPr="005C653B">
              <w:rPr>
                <w:rFonts w:ascii="Courier New" w:hAnsi="Courier New" w:cs="Courier New"/>
              </w:rPr>
              <w:t xml:space="preserve">For Voice: Install the official Ollama Integration in Home Assistant. </w:t>
            </w:r>
          </w:p>
          <w:p w14:paraId="4AFDAE83" w14:textId="77777777" w:rsidR="00054E7D" w:rsidRPr="005C653B" w:rsidRDefault="00054E7D" w:rsidP="005C653B">
            <w:pPr>
              <w:pStyle w:val="PlainText"/>
              <w:rPr>
                <w:rFonts w:ascii="Courier New" w:hAnsi="Courier New" w:cs="Courier New"/>
              </w:rPr>
            </w:pPr>
            <w:r w:rsidRPr="005C653B">
              <w:rPr>
                <w:rFonts w:ascii="Courier New" w:hAnsi="Courier New" w:cs="Courier New"/>
              </w:rPr>
              <w:t xml:space="preserve">  Go to Settings -&gt; Voice Assistants, create an Assist Pipeline, </w:t>
            </w:r>
          </w:p>
          <w:p w14:paraId="011CA5AB" w14:textId="77777777" w:rsidR="00054E7D" w:rsidRPr="005C653B" w:rsidRDefault="00054E7D" w:rsidP="005C653B">
            <w:pPr>
              <w:pStyle w:val="PlainText"/>
              <w:rPr>
                <w:rFonts w:ascii="Courier New" w:hAnsi="Courier New" w:cs="Courier New"/>
              </w:rPr>
            </w:pPr>
            <w:r w:rsidRPr="005C653B">
              <w:rPr>
                <w:rFonts w:ascii="Courier New" w:hAnsi="Courier New" w:cs="Courier New"/>
              </w:rPr>
              <w:t xml:space="preserve">    and assign the qwen2.5:7b model to handle your conversational sentences and smart home exposures.</w:t>
            </w:r>
          </w:p>
          <w:p w14:paraId="430C4EF0" w14:textId="77777777" w:rsidR="00054E7D" w:rsidRPr="005C653B" w:rsidRDefault="00054E7D" w:rsidP="005C653B">
            <w:pPr>
              <w:pStyle w:val="PlainText"/>
              <w:rPr>
                <w:rFonts w:ascii="Courier New" w:hAnsi="Courier New" w:cs="Courier New"/>
              </w:rPr>
            </w:pPr>
            <w:r w:rsidRPr="005C653B">
              <w:rPr>
                <w:rFonts w:ascii="Courier New" w:hAnsi="Courier New" w:cs="Courier New"/>
              </w:rPr>
              <w:t xml:space="preserve">    </w:t>
            </w:r>
          </w:p>
          <w:p w14:paraId="4A3D2168" w14:textId="77777777" w:rsidR="00054E7D" w:rsidRPr="005C653B" w:rsidRDefault="00054E7D" w:rsidP="005C653B">
            <w:pPr>
              <w:pStyle w:val="PlainText"/>
              <w:rPr>
                <w:rFonts w:ascii="Courier New" w:hAnsi="Courier New" w:cs="Courier New"/>
              </w:rPr>
            </w:pPr>
            <w:r w:rsidRPr="005C653B">
              <w:rPr>
                <w:rFonts w:ascii="Courier New" w:hAnsi="Courier New" w:cs="Courier New"/>
              </w:rPr>
              <w:t xml:space="preserve">For Coding: Point your development environment (like VS Code or Cursor) </w:t>
            </w:r>
          </w:p>
          <w:p w14:paraId="26377E61" w14:textId="77777777" w:rsidR="00054E7D" w:rsidRPr="005C653B" w:rsidRDefault="00054E7D" w:rsidP="005C653B">
            <w:pPr>
              <w:pStyle w:val="PlainText"/>
              <w:rPr>
                <w:rFonts w:ascii="Courier New" w:hAnsi="Courier New" w:cs="Courier New"/>
              </w:rPr>
            </w:pPr>
            <w:r w:rsidRPr="005C653B">
              <w:rPr>
                <w:rFonts w:ascii="Courier New" w:hAnsi="Courier New" w:cs="Courier New"/>
              </w:rPr>
              <w:t xml:space="preserve">  to your server's IP address (http://&lt;your-server-ip&gt;:11434) </w:t>
            </w:r>
          </w:p>
          <w:p w14:paraId="39F822C9" w14:textId="77777777" w:rsidR="00054E7D" w:rsidRPr="005C653B" w:rsidRDefault="00054E7D" w:rsidP="005C653B">
            <w:pPr>
              <w:pStyle w:val="PlainText"/>
              <w:rPr>
                <w:rFonts w:ascii="Courier New" w:hAnsi="Courier New" w:cs="Courier New"/>
              </w:rPr>
            </w:pPr>
            <w:r w:rsidRPr="005C653B">
              <w:rPr>
                <w:rFonts w:ascii="Courier New" w:hAnsi="Courier New" w:cs="Courier New"/>
              </w:rPr>
              <w:t xml:space="preserve">  using a local copilot extension to begin drafting automations locally.</w:t>
            </w:r>
          </w:p>
          <w:p w14:paraId="7F5B40CC" w14:textId="77777777" w:rsidR="00054E7D" w:rsidRPr="005C653B" w:rsidRDefault="00054E7D" w:rsidP="005C653B">
            <w:pPr>
              <w:pStyle w:val="PlainText"/>
              <w:rPr>
                <w:rFonts w:ascii="Courier New" w:hAnsi="Courier New" w:cs="Courier New"/>
              </w:rPr>
            </w:pPr>
            <w:r w:rsidRPr="005C653B">
              <w:rPr>
                <w:rFonts w:ascii="Courier New" w:hAnsi="Courier New" w:cs="Courier New"/>
              </w:rPr>
              <w:t xml:space="preserve">  </w:t>
            </w:r>
          </w:p>
          <w:p w14:paraId="6AD1D2C2" w14:textId="77777777" w:rsidR="00054E7D" w:rsidRPr="005C653B" w:rsidRDefault="00054E7D" w:rsidP="005C653B">
            <w:pPr>
              <w:pStyle w:val="PlainText"/>
              <w:rPr>
                <w:rFonts w:ascii="Courier New" w:hAnsi="Courier New" w:cs="Courier New"/>
              </w:rPr>
            </w:pPr>
            <w:r w:rsidRPr="005C653B">
              <w:rPr>
                <w:rFonts w:ascii="Courier New" w:hAnsi="Courier New" w:cs="Courier New"/>
              </w:rPr>
              <w:t>NOTE: I found that running VS Code inside of HAOS is a bad idea.</w:t>
            </w:r>
          </w:p>
          <w:p w14:paraId="0E8F5809" w14:textId="77777777" w:rsidR="00054E7D" w:rsidRPr="005C653B" w:rsidRDefault="00054E7D" w:rsidP="005C653B">
            <w:pPr>
              <w:pStyle w:val="PlainText"/>
              <w:rPr>
                <w:rFonts w:ascii="Courier New" w:hAnsi="Courier New" w:cs="Courier New"/>
              </w:rPr>
            </w:pPr>
            <w:r w:rsidRPr="005C653B">
              <w:rPr>
                <w:rFonts w:ascii="Courier New" w:hAnsi="Courier New" w:cs="Courier New"/>
              </w:rPr>
              <w:t xml:space="preserve">      I reccommend running the VS Code on a client and point it to HAOS</w:t>
            </w:r>
          </w:p>
          <w:p w14:paraId="2C3118FA" w14:textId="77777777" w:rsidR="00054E7D" w:rsidRPr="005C653B" w:rsidRDefault="00054E7D" w:rsidP="005C653B">
            <w:pPr>
              <w:pStyle w:val="PlainText"/>
              <w:rPr>
                <w:rFonts w:ascii="Courier New" w:hAnsi="Courier New" w:cs="Courier New"/>
              </w:rPr>
            </w:pPr>
            <w:r w:rsidRPr="005C653B">
              <w:rPr>
                <w:rFonts w:ascii="Courier New" w:hAnsi="Courier New" w:cs="Courier New"/>
              </w:rPr>
              <w:t xml:space="preserve">      You can use a Remote Connection via to see the filesystem.</w:t>
            </w:r>
          </w:p>
          <w:p w14:paraId="72980223" w14:textId="77777777" w:rsidR="00054E7D" w:rsidRPr="005C653B" w:rsidRDefault="00054E7D" w:rsidP="005C653B">
            <w:pPr>
              <w:pStyle w:val="PlainText"/>
              <w:rPr>
                <w:rFonts w:ascii="Courier New" w:hAnsi="Courier New" w:cs="Courier New"/>
              </w:rPr>
            </w:pPr>
            <w:r w:rsidRPr="005C653B">
              <w:rPr>
                <w:rFonts w:ascii="Courier New" w:hAnsi="Courier New" w:cs="Courier New"/>
              </w:rPr>
              <w:t xml:space="preserve">      Do not mount the root fs - It will hang the server with indexing.</w:t>
            </w:r>
          </w:p>
          <w:p w14:paraId="4401DC85" w14:textId="77777777" w:rsidR="00747F52" w:rsidRPr="00D402B8" w:rsidRDefault="00747F52" w:rsidP="00A73DB9">
            <w:pPr>
              <w:rPr>
                <w:b/>
                <w:bCs/>
                <w:i/>
                <w:iCs/>
              </w:rPr>
            </w:pPr>
            <w:r>
              <w:rPr>
                <w:rFonts w:ascii="Consolas" w:hAnsi="Consolas"/>
                <w:sz w:val="21"/>
                <w:szCs w:val="21"/>
              </w:rPr>
              <w:fldChar w:fldCharType="end"/>
            </w:r>
          </w:p>
        </w:tc>
      </w:tr>
    </w:tbl>
    <w:p w14:paraId="3EFCF824" w14:textId="506A5D2E" w:rsidR="00747F52" w:rsidRPr="00A95982" w:rsidRDefault="00747F52" w:rsidP="009015E4">
      <w:pPr>
        <w:pStyle w:val="Heading4"/>
      </w:pPr>
      <w:bookmarkStart w:id="48" w:name="_Toc233947897"/>
      <w:r w:rsidRPr="00D402B8">
        <w:t xml:space="preserve">Code </w:t>
      </w:r>
      <w:r w:rsidR="00054E7D">
        <w:fldChar w:fldCharType="begin"/>
      </w:r>
      <w:r w:rsidR="00054E7D">
        <w:instrText xml:space="preserve"> SEQ Code \* ARABIC </w:instrText>
      </w:r>
      <w:r w:rsidR="00054E7D">
        <w:fldChar w:fldCharType="separate"/>
      </w:r>
      <w:r w:rsidR="00054E7D">
        <w:rPr>
          <w:noProof/>
        </w:rPr>
        <w:t>16</w:t>
      </w:r>
      <w:r w:rsidR="00054E7D">
        <w:rPr>
          <w:noProof/>
        </w:rPr>
        <w:fldChar w:fldCharType="end"/>
      </w:r>
      <w:r w:rsidRPr="00D402B8">
        <w:t xml:space="preserve">: </w:t>
      </w:r>
      <w:r w:rsidRPr="002C0039">
        <w:t>HAOS-Wyoming</w:t>
      </w:r>
      <w:r>
        <w:t xml:space="preserve"> </w:t>
      </w:r>
      <w:r w:rsidRPr="002C0039">
        <w:t>Integrations</w:t>
      </w:r>
      <w:bookmarkEnd w:id="48"/>
    </w:p>
    <w:p w14:paraId="09C84A8F" w14:textId="77777777" w:rsidR="00636DA7" w:rsidRDefault="00636DA7" w:rsidP="00636DA7">
      <w:pPr>
        <w:pStyle w:val="Heading2"/>
      </w:pPr>
      <w:bookmarkStart w:id="49" w:name="_Toc233947780"/>
      <w:r>
        <w:t>Twingate Connector</w:t>
      </w:r>
      <w:r w:rsidR="000E4B3E">
        <w:t xml:space="preserve"> (LXC 105)</w:t>
      </w:r>
      <w:bookmarkEnd w:id="49"/>
    </w:p>
    <w:p w14:paraId="63E0FC61" w14:textId="77777777" w:rsidR="00552567" w:rsidRPr="00552567" w:rsidRDefault="00552567" w:rsidP="00552567">
      <w:r w:rsidRPr="00552567">
        <w:t xml:space="preserve">Installing Twingate on </w:t>
      </w:r>
      <w:r>
        <w:t>a</w:t>
      </w:r>
      <w:r w:rsidRPr="00552567">
        <w:t xml:space="preserve"> Proxmox server is straightforward and highly automated, taking only a few minutes to complete.</w:t>
      </w:r>
    </w:p>
    <w:p w14:paraId="493F0A6D" w14:textId="77777777" w:rsidR="00552567" w:rsidRPr="00552567" w:rsidRDefault="00552567" w:rsidP="00552567">
      <w:r w:rsidRPr="00552567">
        <w:t xml:space="preserve">Before running the script, you must generate the necessary Connector tokens from your Twingate Admin Console. </w:t>
      </w:r>
    </w:p>
    <w:p w14:paraId="127FD4BD" w14:textId="77777777" w:rsidR="00552567" w:rsidRPr="00552567" w:rsidRDefault="00552567" w:rsidP="00552567">
      <w:pPr>
        <w:rPr>
          <w:b/>
          <w:bCs/>
        </w:rPr>
      </w:pPr>
      <w:r w:rsidRPr="00552567">
        <w:rPr>
          <w:b/>
          <w:bCs/>
        </w:rPr>
        <w:t xml:space="preserve">Phase 1: Generate Twingate Connector Tokens </w:t>
      </w:r>
    </w:p>
    <w:p w14:paraId="4D1101AB" w14:textId="77777777" w:rsidR="00552567" w:rsidRDefault="00552567">
      <w:pPr>
        <w:numPr>
          <w:ilvl w:val="0"/>
          <w:numId w:val="8"/>
        </w:numPr>
      </w:pPr>
      <w:r w:rsidRPr="00552567">
        <w:t xml:space="preserve">Log in to your </w:t>
      </w:r>
      <w:r w:rsidRPr="00552567">
        <w:rPr>
          <w:b/>
          <w:bCs/>
        </w:rPr>
        <w:t>Twingate Admin Console</w:t>
      </w:r>
      <w:r>
        <w:rPr>
          <w:b/>
          <w:bCs/>
        </w:rPr>
        <w:t xml:space="preserve"> </w:t>
      </w:r>
      <w:r w:rsidRPr="00552567">
        <w:rPr>
          <w:b/>
          <w:bCs/>
        </w:rPr>
        <w:t>https:// twingate.com</w:t>
      </w:r>
      <w:r w:rsidRPr="00552567">
        <w:t>.</w:t>
      </w:r>
    </w:p>
    <w:p w14:paraId="2079E101" w14:textId="77777777" w:rsidR="00552567" w:rsidRPr="00552567" w:rsidRDefault="00552567">
      <w:pPr>
        <w:numPr>
          <w:ilvl w:val="0"/>
          <w:numId w:val="8"/>
        </w:numPr>
      </w:pPr>
      <w:r>
        <w:t xml:space="preserve">If you don’t have an account you will need to create one. </w:t>
      </w:r>
    </w:p>
    <w:p w14:paraId="7EB99BB5" w14:textId="77777777" w:rsidR="00552567" w:rsidRPr="00552567" w:rsidRDefault="00552567">
      <w:pPr>
        <w:numPr>
          <w:ilvl w:val="0"/>
          <w:numId w:val="8"/>
        </w:numPr>
      </w:pPr>
      <w:r>
        <w:t xml:space="preserve">After you are logged in </w:t>
      </w:r>
      <w:r w:rsidRPr="00552567">
        <w:t xml:space="preserve">Go to </w:t>
      </w:r>
      <w:r w:rsidRPr="00552567">
        <w:rPr>
          <w:b/>
          <w:bCs/>
        </w:rPr>
        <w:t>Network</w:t>
      </w:r>
      <w:r w:rsidRPr="00552567">
        <w:t xml:space="preserve"> &gt; </w:t>
      </w:r>
      <w:r w:rsidRPr="00552567">
        <w:rPr>
          <w:b/>
          <w:bCs/>
        </w:rPr>
        <w:t>Remote Networks</w:t>
      </w:r>
      <w:r w:rsidRPr="00552567">
        <w:t xml:space="preserve"> and select your remote network (or create one).</w:t>
      </w:r>
    </w:p>
    <w:p w14:paraId="31975F5F" w14:textId="77777777" w:rsidR="00552567" w:rsidRPr="00552567" w:rsidRDefault="00552567">
      <w:pPr>
        <w:numPr>
          <w:ilvl w:val="0"/>
          <w:numId w:val="8"/>
        </w:numPr>
      </w:pPr>
      <w:r w:rsidRPr="00552567">
        <w:t xml:space="preserve">Click to </w:t>
      </w:r>
      <w:r w:rsidRPr="00552567">
        <w:rPr>
          <w:b/>
          <w:bCs/>
        </w:rPr>
        <w:t>Add a Connector</w:t>
      </w:r>
      <w:r w:rsidRPr="00552567">
        <w:t xml:space="preserve"> and select the </w:t>
      </w:r>
      <w:r w:rsidRPr="00552567">
        <w:rPr>
          <w:b/>
          <w:bCs/>
        </w:rPr>
        <w:t>Manual</w:t>
      </w:r>
      <w:r w:rsidRPr="00552567">
        <w:t xml:space="preserve"> deployment type.</w:t>
      </w:r>
    </w:p>
    <w:p w14:paraId="173299A7" w14:textId="77777777" w:rsidR="00552567" w:rsidRPr="00552567" w:rsidRDefault="00552567">
      <w:pPr>
        <w:numPr>
          <w:ilvl w:val="0"/>
          <w:numId w:val="8"/>
        </w:numPr>
      </w:pPr>
      <w:r w:rsidRPr="00552567">
        <w:t xml:space="preserve">Scroll down and click </w:t>
      </w:r>
      <w:r w:rsidRPr="00552567">
        <w:rPr>
          <w:b/>
          <w:bCs/>
        </w:rPr>
        <w:t>Generate Tokens</w:t>
      </w:r>
      <w:r w:rsidRPr="00552567">
        <w:t>.</w:t>
      </w:r>
    </w:p>
    <w:p w14:paraId="0B3D62DA" w14:textId="77777777" w:rsidR="00552567" w:rsidRPr="00552567" w:rsidRDefault="00552567">
      <w:pPr>
        <w:numPr>
          <w:ilvl w:val="0"/>
          <w:numId w:val="8"/>
        </w:numPr>
      </w:pPr>
      <w:r w:rsidRPr="00552567">
        <w:t xml:space="preserve">Copy the </w:t>
      </w:r>
      <w:r w:rsidRPr="00552567">
        <w:rPr>
          <w:b/>
          <w:bCs/>
        </w:rPr>
        <w:t>Access Token</w:t>
      </w:r>
      <w:r w:rsidRPr="00552567">
        <w:t xml:space="preserve"> and </w:t>
      </w:r>
      <w:r w:rsidRPr="00552567">
        <w:rPr>
          <w:b/>
          <w:bCs/>
        </w:rPr>
        <w:t>Refresh Token</w:t>
      </w:r>
      <w:r w:rsidRPr="00552567">
        <w:t xml:space="preserve"> (you will need these </w:t>
      </w:r>
      <w:r>
        <w:t>below</w:t>
      </w:r>
      <w:r w:rsidRPr="00552567">
        <w:t>)</w:t>
      </w:r>
    </w:p>
    <w:tbl>
      <w:tblPr>
        <w:tblW w:w="9327"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327"/>
      </w:tblGrid>
      <w:tr w:rsidR="00D50E9E" w:rsidRPr="00716848" w14:paraId="4F1A14A6" w14:textId="77777777" w:rsidTr="00D50E9E">
        <w:trPr>
          <w:trHeight w:val="277"/>
          <w:tblCellSpacing w:w="15" w:type="dxa"/>
        </w:trPr>
        <w:tc>
          <w:tcPr>
            <w:tcW w:w="0" w:type="auto"/>
            <w:shd w:val="clear" w:color="auto" w:fill="C1F0C7" w:themeFill="accent3" w:themeFillTint="33"/>
            <w:hideMark/>
          </w:tcPr>
          <w:p w14:paraId="7310432A" w14:textId="77777777" w:rsidR="00054E7D" w:rsidRPr="00F25E75" w:rsidRDefault="00D50E9E" w:rsidP="00F25E75">
            <w:pPr>
              <w:pStyle w:val="PlainText"/>
              <w:rPr>
                <w:rFonts w:ascii="Courier New" w:hAnsi="Courier New" w:cs="Courier New"/>
              </w:rPr>
            </w:pPr>
            <w:r>
              <w:rPr>
                <w:sz w:val="20"/>
                <w:szCs w:val="20"/>
              </w:rPr>
              <w:lastRenderedPageBreak/>
              <w:fldChar w:fldCharType="begin"/>
            </w:r>
            <w:r w:rsidR="00CC3E7D">
              <w:rPr>
                <w:sz w:val="20"/>
                <w:szCs w:val="20"/>
              </w:rPr>
              <w:instrText>INCLUDETEXT  "C:\\Users\\barne\\Documents\\HomeAssistant\\Proxmox\\project_scripts\\TwingateConnectorInstallCommand.sh" \c EncodedText  \* MERGEFORMAT \c 65001</w:instrText>
            </w:r>
            <w:r>
              <w:rPr>
                <w:sz w:val="20"/>
                <w:szCs w:val="20"/>
              </w:rPr>
              <w:fldChar w:fldCharType="separate"/>
            </w:r>
            <w:r w:rsidR="00054E7D" w:rsidRPr="00F25E75">
              <w:rPr>
                <w:rFonts w:ascii="Courier New" w:hAnsi="Courier New" w:cs="Courier New"/>
              </w:rPr>
              <w:t>bash -c "$(curl -fsSL https://raw.githubusercontent.com/community-scripts/ProxmoxVE/main/ct/twingate-connector.sh)"</w:t>
            </w:r>
          </w:p>
          <w:p w14:paraId="7C57CB2A" w14:textId="77777777" w:rsidR="00D50E9E" w:rsidRPr="00716848" w:rsidRDefault="00D50E9E" w:rsidP="00626A3E">
            <w:r>
              <w:rPr>
                <w:rFonts w:ascii="Consolas" w:hAnsi="Consolas"/>
                <w:sz w:val="20"/>
                <w:szCs w:val="20"/>
              </w:rPr>
              <w:fldChar w:fldCharType="end"/>
            </w:r>
          </w:p>
        </w:tc>
      </w:tr>
    </w:tbl>
    <w:p w14:paraId="36971107" w14:textId="48F26B61" w:rsidR="00D50E9E" w:rsidRDefault="00D50E9E" w:rsidP="009015E4">
      <w:pPr>
        <w:pStyle w:val="Heading4"/>
      </w:pPr>
      <w:bookmarkStart w:id="50" w:name="_Toc233947898"/>
      <w:r>
        <w:t xml:space="preserve">Code </w:t>
      </w:r>
      <w:r w:rsidR="00054E7D">
        <w:fldChar w:fldCharType="begin"/>
      </w:r>
      <w:r w:rsidR="00054E7D">
        <w:instrText xml:space="preserve"> SEQ Code \* ARABIC </w:instrText>
      </w:r>
      <w:r w:rsidR="00054E7D">
        <w:fldChar w:fldCharType="separate"/>
      </w:r>
      <w:r w:rsidR="00054E7D">
        <w:rPr>
          <w:noProof/>
        </w:rPr>
        <w:t>17</w:t>
      </w:r>
      <w:r w:rsidR="00054E7D">
        <w:rPr>
          <w:noProof/>
        </w:rPr>
        <w:fldChar w:fldCharType="end"/>
      </w:r>
      <w:r>
        <w:t xml:space="preserve">: </w:t>
      </w:r>
      <w:r w:rsidRPr="00D50E9E">
        <w:t>TwingateConnectorInstallCommand</w:t>
      </w:r>
      <w:r>
        <w:t>.sh</w:t>
      </w:r>
      <w:bookmarkEnd w:id="50"/>
    </w:p>
    <w:p w14:paraId="5C750286" w14:textId="77777777" w:rsidR="00781D4C" w:rsidRDefault="00781D4C" w:rsidP="00781D4C">
      <w:r w:rsidRPr="00D73B79">
        <w:t>Paste the following configuration, making sure to replace paths and voices with your preferences:</w:t>
      </w:r>
    </w:p>
    <w:tbl>
      <w:tblPr>
        <w:tblW w:w="0" w:type="auto"/>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pct5" w:color="C1E4F5" w:themeColor="accent1" w:themeTint="33" w:fill="C1E4F5" w:themeFill="accent1" w:themeFillTint="33"/>
        <w:tblCellMar>
          <w:top w:w="15" w:type="dxa"/>
          <w:left w:w="15" w:type="dxa"/>
          <w:bottom w:w="15" w:type="dxa"/>
          <w:right w:w="15" w:type="dxa"/>
        </w:tblCellMar>
        <w:tblLook w:val="04A0" w:firstRow="1" w:lastRow="0" w:firstColumn="1" w:lastColumn="0" w:noHBand="0" w:noVBand="1"/>
      </w:tblPr>
      <w:tblGrid>
        <w:gridCol w:w="9314"/>
      </w:tblGrid>
      <w:tr w:rsidR="00D50E9E" w:rsidRPr="00D402B8" w14:paraId="5F816701" w14:textId="77777777" w:rsidTr="00626A3E">
        <w:trPr>
          <w:tblCellSpacing w:w="15" w:type="dxa"/>
        </w:trPr>
        <w:tc>
          <w:tcPr>
            <w:tcW w:w="0" w:type="auto"/>
            <w:shd w:val="pct5" w:color="C1E4F5" w:themeColor="accent1" w:themeTint="33" w:fill="C1E4F5" w:themeFill="accent1" w:themeFillTint="33"/>
            <w:hideMark/>
          </w:tcPr>
          <w:p w14:paraId="4DB21A19" w14:textId="77777777" w:rsidR="00054E7D" w:rsidRPr="0022798F" w:rsidRDefault="00D50E9E" w:rsidP="0022798F">
            <w:pPr>
              <w:pStyle w:val="PlainText"/>
              <w:rPr>
                <w:rFonts w:ascii="Courier New" w:hAnsi="Courier New" w:cs="Courier New"/>
              </w:rPr>
            </w:pPr>
            <w:r>
              <w:fldChar w:fldCharType="begin"/>
            </w:r>
            <w:r w:rsidR="00CC3E7D">
              <w:instrText>INCLUDETEXT  "C:\\Users\\barne\\Documents\\HomeAssistant\\Proxmox\\project_snipets\\TwingateConnectorInstallParameters.txt" \c EncodedText  \* MERGEFORMAT \c 65001</w:instrText>
            </w:r>
            <w:r>
              <w:fldChar w:fldCharType="separate"/>
            </w:r>
            <w:r w:rsidR="00054E7D" w:rsidRPr="0022798F">
              <w:rPr>
                <w:rFonts w:ascii="Courier New" w:hAnsi="Courier New" w:cs="Courier New"/>
              </w:rPr>
              <w:t xml:space="preserve">  </w:t>
            </w:r>
            <w:r w:rsidR="00054E7D" w:rsidRPr="0022798F">
              <w:rPr>
                <w:rFonts w:ascii="Segoe UI Emoji" w:hAnsi="Segoe UI Emoji" w:cs="Segoe UI Emoji"/>
              </w:rPr>
              <w:t>💡</w:t>
            </w:r>
            <w:r w:rsidR="00054E7D" w:rsidRPr="0022798F">
              <w:rPr>
                <w:rFonts w:ascii="Courier New" w:hAnsi="Courier New" w:cs="Courier New"/>
              </w:rPr>
              <w:t xml:space="preserve"> Missing jq for script status check. Continuing without status verification.</w:t>
            </w:r>
          </w:p>
          <w:p w14:paraId="44A015F0"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Using Advanced Install on node Promox</w:t>
            </w:r>
          </w:p>
          <w:p w14:paraId="4C765E65"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PVE Version 9.2.3 (Kernel: 7.0.6-2-pve)</w:t>
            </w:r>
          </w:p>
          <w:p w14:paraId="74102A18"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Operating System: ubuntu</w:t>
            </w:r>
          </w:p>
          <w:p w14:paraId="2B2BE005"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Version: 24.04</w:t>
            </w:r>
          </w:p>
          <w:p w14:paraId="4D3DD8B0"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Container Type: Unprivileged</w:t>
            </w:r>
          </w:p>
          <w:p w14:paraId="58AEAC9B"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Container ID: 105</w:t>
            </w:r>
          </w:p>
          <w:p w14:paraId="402099E3"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Hostname: twingate-connector</w:t>
            </w:r>
          </w:p>
          <w:p w14:paraId="3DBC82AA"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Disk Size: 5 GB</w:t>
            </w:r>
          </w:p>
          <w:p w14:paraId="03ED8E80"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CPU Cores: 1</w:t>
            </w:r>
          </w:p>
          <w:p w14:paraId="4B8076B4"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RAM Size: 1024 MiB</w:t>
            </w:r>
          </w:p>
          <w:p w14:paraId="1A56A5B1"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Bridge: vmbr0</w:t>
            </w:r>
          </w:p>
          <w:p w14:paraId="091F4A06"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IPv4: 192.168.86.247/24</w:t>
            </w:r>
          </w:p>
          <w:p w14:paraId="1067900A"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IPv6: none</w:t>
            </w:r>
          </w:p>
          <w:p w14:paraId="700D8A86"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FUSE Support: no</w:t>
            </w:r>
          </w:p>
          <w:p w14:paraId="52882E0A"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Nesting: Enabled</w:t>
            </w:r>
          </w:p>
          <w:p w14:paraId="4D5B1D1C"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Keyctl: Enabled</w:t>
            </w:r>
          </w:p>
          <w:p w14:paraId="3B788F18"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GPU Passthrough: no</w:t>
            </w:r>
          </w:p>
          <w:p w14:paraId="1B164FFB"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Timezone: America/Denver</w:t>
            </w:r>
          </w:p>
          <w:p w14:paraId="420715DE"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Verbose Mode: no</w:t>
            </w:r>
          </w:p>
          <w:p w14:paraId="24DEBCA4"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Creating an LXC of Twingate-Connector using the above advanced settings</w:t>
            </w:r>
          </w:p>
          <w:p w14:paraId="0FF7B500" w14:textId="77777777" w:rsidR="00054E7D" w:rsidRPr="0022798F" w:rsidRDefault="00054E7D" w:rsidP="0022798F">
            <w:pPr>
              <w:pStyle w:val="PlainText"/>
              <w:rPr>
                <w:rFonts w:ascii="Courier New" w:hAnsi="Courier New" w:cs="Courier New"/>
              </w:rPr>
            </w:pPr>
          </w:p>
          <w:p w14:paraId="2CE7772D"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r w:rsidRPr="0022798F">
              <w:rPr>
                <w:rFonts w:ascii="Segoe UI Emoji" w:hAnsi="Segoe UI Emoji" w:cs="Segoe UI Emoji"/>
              </w:rPr>
              <w:t>✔️</w:t>
            </w:r>
            <w:r w:rsidRPr="0022798F">
              <w:rPr>
                <w:rFonts w:ascii="Courier New" w:hAnsi="Courier New" w:cs="Courier New"/>
              </w:rPr>
              <w:t xml:space="preserve">  Updated Container OS</w:t>
            </w:r>
          </w:p>
          <w:p w14:paraId="46D3B956"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p>
          <w:p w14:paraId="4379F6BA"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Please enter your access token: </w:t>
            </w:r>
          </w:p>
          <w:p w14:paraId="38FB1949"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enter your access token from above.</w:t>
            </w:r>
          </w:p>
          <w:p w14:paraId="1405C596"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p>
          <w:p w14:paraId="3C79CA95"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Please enter your refresh token:</w:t>
            </w:r>
          </w:p>
          <w:p w14:paraId="275D8DB9"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enter your access token from above.</w:t>
            </w:r>
          </w:p>
          <w:p w14:paraId="4B12B2A5"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w:t>
            </w:r>
          </w:p>
          <w:p w14:paraId="275C45E0" w14:textId="77777777" w:rsidR="00054E7D" w:rsidRPr="0022798F" w:rsidRDefault="00054E7D" w:rsidP="0022798F">
            <w:pPr>
              <w:pStyle w:val="PlainText"/>
              <w:rPr>
                <w:rFonts w:ascii="Courier New" w:hAnsi="Courier New" w:cs="Courier New"/>
              </w:rPr>
            </w:pPr>
            <w:r w:rsidRPr="0022798F">
              <w:rPr>
                <w:rFonts w:ascii="Courier New" w:hAnsi="Courier New" w:cs="Courier New"/>
              </w:rPr>
              <w:t xml:space="preserve">      Please enter your network name: </w:t>
            </w:r>
          </w:p>
          <w:p w14:paraId="19F1655D" w14:textId="77777777" w:rsidR="00054E7D" w:rsidRDefault="00054E7D" w:rsidP="0022798F">
            <w:pPr>
              <w:pStyle w:val="PlainText"/>
              <w:rPr>
                <w:rFonts w:ascii="Courier New" w:hAnsi="Courier New" w:cs="Courier New"/>
              </w:rPr>
            </w:pPr>
            <w:r w:rsidRPr="0022798F">
              <w:rPr>
                <w:rFonts w:ascii="Courier New" w:hAnsi="Courier New" w:cs="Courier New"/>
              </w:rPr>
              <w:t xml:space="preserve">        enter your network name from above.</w:t>
            </w:r>
          </w:p>
          <w:p w14:paraId="4E1039AC" w14:textId="77777777" w:rsidR="00D50E9E" w:rsidRPr="00D402B8" w:rsidRDefault="00D50E9E" w:rsidP="00626A3E">
            <w:pPr>
              <w:rPr>
                <w:b/>
                <w:bCs/>
                <w:i/>
                <w:iCs/>
              </w:rPr>
            </w:pPr>
            <w:r>
              <w:rPr>
                <w:rFonts w:ascii="Consolas" w:hAnsi="Consolas"/>
                <w:sz w:val="21"/>
                <w:szCs w:val="21"/>
              </w:rPr>
              <w:fldChar w:fldCharType="end"/>
            </w:r>
          </w:p>
        </w:tc>
      </w:tr>
    </w:tbl>
    <w:p w14:paraId="0259844F" w14:textId="3504C4D5" w:rsidR="00D50E9E" w:rsidRPr="00A95982" w:rsidRDefault="00D50E9E" w:rsidP="009015E4">
      <w:pPr>
        <w:pStyle w:val="Heading4"/>
      </w:pPr>
      <w:bookmarkStart w:id="51" w:name="_Toc233947899"/>
      <w:r w:rsidRPr="00D402B8">
        <w:lastRenderedPageBreak/>
        <w:t xml:space="preserve">Code </w:t>
      </w:r>
      <w:r w:rsidR="00054E7D">
        <w:fldChar w:fldCharType="begin"/>
      </w:r>
      <w:r w:rsidR="00054E7D">
        <w:instrText xml:space="preserve"> SEQ Code \* ARABIC </w:instrText>
      </w:r>
      <w:r w:rsidR="00054E7D">
        <w:fldChar w:fldCharType="separate"/>
      </w:r>
      <w:r w:rsidR="00054E7D">
        <w:rPr>
          <w:noProof/>
        </w:rPr>
        <w:t>18</w:t>
      </w:r>
      <w:r w:rsidR="00054E7D">
        <w:rPr>
          <w:noProof/>
        </w:rPr>
        <w:fldChar w:fldCharType="end"/>
      </w:r>
      <w:r w:rsidRPr="00D402B8">
        <w:t xml:space="preserve">: </w:t>
      </w:r>
      <w:r w:rsidRPr="00D50E9E">
        <w:t>Twingate</w:t>
      </w:r>
      <w:r>
        <w:t xml:space="preserve"> </w:t>
      </w:r>
      <w:r w:rsidRPr="00D50E9E">
        <w:t>Connector</w:t>
      </w:r>
      <w:r>
        <w:t xml:space="preserve"> </w:t>
      </w:r>
      <w:r w:rsidRPr="00D50E9E">
        <w:t>Install</w:t>
      </w:r>
      <w:r>
        <w:t xml:space="preserve"> </w:t>
      </w:r>
      <w:r w:rsidRPr="00D50E9E">
        <w:t>Parameters</w:t>
      </w:r>
      <w:bookmarkEnd w:id="51"/>
    </w:p>
    <w:p w14:paraId="3F35703D" w14:textId="77777777" w:rsidR="009C7EF5" w:rsidRDefault="00636DA7" w:rsidP="00C5619D">
      <w:pPr>
        <w:pStyle w:val="Heading2"/>
      </w:pPr>
      <w:bookmarkStart w:id="52" w:name="_Toc233947781"/>
      <w:r>
        <w:t xml:space="preserve">Post Install </w:t>
      </w:r>
      <w:r w:rsidR="009C7EF5">
        <w:t>Scripts</w:t>
      </w:r>
      <w:bookmarkEnd w:id="52"/>
    </w:p>
    <w:p w14:paraId="001FAE15" w14:textId="77777777" w:rsidR="003343F0" w:rsidRDefault="003343F0" w:rsidP="003343F0">
      <w:pPr>
        <w:pStyle w:val="Heading3"/>
      </w:pPr>
      <w:bookmarkStart w:id="53" w:name="_Toc233947782"/>
      <w:r>
        <w:t>Proxmox Scripts:</w:t>
      </w:r>
      <w:bookmarkEnd w:id="53"/>
    </w:p>
    <w:p w14:paraId="5A65FE8B" w14:textId="0A9C6212" w:rsidR="003343F0" w:rsidRDefault="00A760D4" w:rsidP="003343F0">
      <w:pPr>
        <w:pStyle w:val="Heading4"/>
      </w:pPr>
      <w:bookmarkStart w:id="54" w:name="_Toc233947783"/>
      <w:r>
        <w:t xml:space="preserve">Setting </w:t>
      </w:r>
      <w:r w:rsidR="003343F0">
        <w:t>Vi as your default editor</w:t>
      </w:r>
      <w:bookmarkEnd w:id="54"/>
    </w:p>
    <w:p w14:paraId="15E30D11" w14:textId="77777777" w:rsidR="003343F0" w:rsidRPr="003343F0" w:rsidRDefault="003343F0" w:rsidP="003343F0">
      <w:r w:rsidRPr="003343F0">
        <w:t xml:space="preserve">To set </w:t>
      </w:r>
      <w:r w:rsidRPr="003343F0">
        <w:rPr>
          <w:b/>
          <w:bCs/>
        </w:rPr>
        <w:t>vi</w:t>
      </w:r>
      <w:r w:rsidRPr="003343F0">
        <w:t xml:space="preserve"> as the default editor across all containers in your Barnes Home Lab, you can use a bash loop script run directly from your Proxmox host terminal.</w:t>
      </w:r>
    </w:p>
    <w:p w14:paraId="4278FC9F" w14:textId="77777777" w:rsidR="003343F0" w:rsidRPr="003343F0" w:rsidRDefault="003343F0" w:rsidP="003343F0">
      <w:r w:rsidRPr="003343F0">
        <w:t xml:space="preserve">Since vi is natively included in almost every Linux distribution (including minimal Debian, Ubuntu, and Alpine templates), this script will work universally without needing to install extra packages. </w:t>
      </w:r>
    </w:p>
    <w:p w14:paraId="3680497D" w14:textId="77777777" w:rsidR="003343F0" w:rsidRPr="003343F0" w:rsidRDefault="003343F0" w:rsidP="003343F0">
      <w:pPr>
        <w:pStyle w:val="Heading5"/>
      </w:pPr>
      <w:bookmarkStart w:id="55" w:name="_Toc233947784"/>
      <w:r w:rsidRPr="003343F0">
        <w:t>The Automation Script</w:t>
      </w:r>
      <w:bookmarkEnd w:id="55"/>
    </w:p>
    <w:p w14:paraId="728FFF33" w14:textId="77777777" w:rsidR="003343F0" w:rsidRPr="003343F0" w:rsidRDefault="003343F0" w:rsidP="003343F0">
      <w:r w:rsidRPr="003343F0">
        <w:t>Run this complete script on your Proxmox host terminal:</w:t>
      </w:r>
    </w:p>
    <w:tbl>
      <w:tblPr>
        <w:tblW w:w="9643"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643"/>
      </w:tblGrid>
      <w:tr w:rsidR="00A760D4" w:rsidRPr="00716848" w14:paraId="527B1E5C" w14:textId="77777777" w:rsidTr="00A760D4">
        <w:trPr>
          <w:trHeight w:val="302"/>
          <w:tblCellSpacing w:w="15" w:type="dxa"/>
        </w:trPr>
        <w:tc>
          <w:tcPr>
            <w:tcW w:w="0" w:type="auto"/>
            <w:shd w:val="clear" w:color="auto" w:fill="C1F0C7" w:themeFill="accent3" w:themeFillTint="33"/>
            <w:hideMark/>
          </w:tcPr>
          <w:p w14:paraId="56151320" w14:textId="77777777" w:rsidR="00054E7D" w:rsidRPr="00A4316A" w:rsidRDefault="00A760D4" w:rsidP="00A4316A">
            <w:pPr>
              <w:pStyle w:val="PlainText"/>
              <w:rPr>
                <w:rFonts w:ascii="Courier New" w:hAnsi="Courier New" w:cs="Courier New"/>
              </w:rPr>
            </w:pPr>
            <w:r>
              <w:rPr>
                <w:sz w:val="20"/>
                <w:szCs w:val="20"/>
              </w:rPr>
              <w:fldChar w:fldCharType="begin"/>
            </w:r>
            <w:r w:rsidR="00CC3E7D">
              <w:rPr>
                <w:sz w:val="20"/>
                <w:szCs w:val="20"/>
              </w:rPr>
              <w:instrText xml:space="preserve"> INCLUDETEXT  "C:\\Users\\barne\\Documents\\HomeAssistant\\Proxmox\\project_scripts\\SetVIasDefault.sh" \c 65001  \* MERGEFORMAT </w:instrText>
            </w:r>
            <w:r>
              <w:rPr>
                <w:sz w:val="20"/>
                <w:szCs w:val="20"/>
              </w:rPr>
              <w:fldChar w:fldCharType="separate"/>
            </w:r>
            <w:r w:rsidR="00054E7D" w:rsidRPr="00A4316A">
              <w:rPr>
                <w:rFonts w:ascii="Courier New" w:hAnsi="Courier New" w:cs="Courier New"/>
              </w:rPr>
              <w:t>for vmid in $(pct list | awk '{print $1}' | grep -E '^[0-9]+$'); do</w:t>
            </w:r>
          </w:p>
          <w:p w14:paraId="018B935D" w14:textId="77777777" w:rsidR="00054E7D" w:rsidRPr="00A4316A" w:rsidRDefault="00054E7D" w:rsidP="00A4316A">
            <w:pPr>
              <w:pStyle w:val="PlainText"/>
              <w:rPr>
                <w:rFonts w:ascii="Courier New" w:hAnsi="Courier New" w:cs="Courier New"/>
              </w:rPr>
            </w:pPr>
            <w:r w:rsidRPr="00A4316A">
              <w:rPr>
                <w:rFonts w:ascii="Courier New" w:hAnsi="Courier New" w:cs="Courier New"/>
              </w:rPr>
              <w:t xml:space="preserve">    echo "----------------------------------------"</w:t>
            </w:r>
          </w:p>
          <w:p w14:paraId="62A0F701" w14:textId="77777777" w:rsidR="00054E7D" w:rsidRPr="00A4316A" w:rsidRDefault="00054E7D" w:rsidP="00A4316A">
            <w:pPr>
              <w:pStyle w:val="PlainText"/>
              <w:rPr>
                <w:rFonts w:ascii="Courier New" w:hAnsi="Courier New" w:cs="Courier New"/>
              </w:rPr>
            </w:pPr>
            <w:r w:rsidRPr="00A4316A">
              <w:rPr>
                <w:rFonts w:ascii="Courier New" w:hAnsi="Courier New" w:cs="Courier New"/>
              </w:rPr>
              <w:t xml:space="preserve">    echo "Updating Container $vmid..."</w:t>
            </w:r>
          </w:p>
          <w:p w14:paraId="5430BF40" w14:textId="77777777" w:rsidR="00054E7D" w:rsidRPr="00A4316A" w:rsidRDefault="00054E7D" w:rsidP="00A4316A">
            <w:pPr>
              <w:pStyle w:val="PlainText"/>
              <w:rPr>
                <w:rFonts w:ascii="Courier New" w:hAnsi="Courier New" w:cs="Courier New"/>
              </w:rPr>
            </w:pPr>
            <w:r w:rsidRPr="00A4316A">
              <w:rPr>
                <w:rFonts w:ascii="Courier New" w:hAnsi="Courier New" w:cs="Courier New"/>
              </w:rPr>
              <w:t xml:space="preserve">    # 1. Update root user's profile</w:t>
            </w:r>
          </w:p>
          <w:p w14:paraId="6D25D00A" w14:textId="77777777" w:rsidR="00054E7D" w:rsidRPr="00A4316A" w:rsidRDefault="00054E7D" w:rsidP="00A4316A">
            <w:pPr>
              <w:pStyle w:val="PlainText"/>
              <w:rPr>
                <w:rFonts w:ascii="Courier New" w:hAnsi="Courier New" w:cs="Courier New"/>
              </w:rPr>
            </w:pPr>
            <w:r w:rsidRPr="00A4316A">
              <w:rPr>
                <w:rFonts w:ascii="Courier New" w:hAnsi="Courier New" w:cs="Courier New"/>
              </w:rPr>
              <w:t xml:space="preserve">    pct exec $vmid -- sh -c 'echo "export EDITOR=\"vi\"" &gt;&gt; /root/.bashrc'</w:t>
            </w:r>
          </w:p>
          <w:p w14:paraId="5EAB0F02" w14:textId="77777777" w:rsidR="00054E7D" w:rsidRPr="00A4316A" w:rsidRDefault="00054E7D" w:rsidP="00A4316A">
            <w:pPr>
              <w:pStyle w:val="PlainText"/>
              <w:rPr>
                <w:rFonts w:ascii="Courier New" w:hAnsi="Courier New" w:cs="Courier New"/>
              </w:rPr>
            </w:pPr>
            <w:r w:rsidRPr="00A4316A">
              <w:rPr>
                <w:rFonts w:ascii="Courier New" w:hAnsi="Courier New" w:cs="Courier New"/>
              </w:rPr>
              <w:t xml:space="preserve">    # 2. Update system-wide environment fallback</w:t>
            </w:r>
          </w:p>
          <w:p w14:paraId="636BB7D6" w14:textId="77777777" w:rsidR="00054E7D" w:rsidRPr="00A4316A" w:rsidRDefault="00054E7D" w:rsidP="00A4316A">
            <w:pPr>
              <w:pStyle w:val="PlainText"/>
              <w:rPr>
                <w:rFonts w:ascii="Courier New" w:hAnsi="Courier New" w:cs="Courier New"/>
              </w:rPr>
            </w:pPr>
            <w:r w:rsidRPr="00A4316A">
              <w:rPr>
                <w:rFonts w:ascii="Courier New" w:hAnsi="Courier New" w:cs="Courier New"/>
              </w:rPr>
              <w:t xml:space="preserve">    pct exec $vmid -- sh -c 'echo "export EDITOR=\"vi\"" &gt;&gt; /etc/profile'</w:t>
            </w:r>
          </w:p>
          <w:p w14:paraId="36786D1A" w14:textId="77777777" w:rsidR="00054E7D" w:rsidRPr="00A4316A" w:rsidRDefault="00054E7D" w:rsidP="00A4316A">
            <w:pPr>
              <w:pStyle w:val="PlainText"/>
              <w:rPr>
                <w:rFonts w:ascii="Courier New" w:hAnsi="Courier New" w:cs="Courier New"/>
              </w:rPr>
            </w:pPr>
            <w:r w:rsidRPr="00A4316A">
              <w:rPr>
                <w:rFonts w:ascii="Courier New" w:hAnsi="Courier New" w:cs="Courier New"/>
              </w:rPr>
              <w:t xml:space="preserve">    echo "Container $vmid updated successfully."</w:t>
            </w:r>
          </w:p>
          <w:p w14:paraId="44FE488D" w14:textId="77777777" w:rsidR="00054E7D" w:rsidRPr="00A4316A" w:rsidRDefault="00054E7D" w:rsidP="00A4316A">
            <w:pPr>
              <w:pStyle w:val="PlainText"/>
              <w:rPr>
                <w:rFonts w:ascii="Courier New" w:hAnsi="Courier New" w:cs="Courier New"/>
              </w:rPr>
            </w:pPr>
            <w:r w:rsidRPr="00A4316A">
              <w:rPr>
                <w:rFonts w:ascii="Courier New" w:hAnsi="Courier New" w:cs="Courier New"/>
              </w:rPr>
              <w:t>done</w:t>
            </w:r>
          </w:p>
          <w:p w14:paraId="6A321559" w14:textId="77777777" w:rsidR="00054E7D" w:rsidRPr="00A4316A" w:rsidRDefault="00054E7D" w:rsidP="00A4316A">
            <w:pPr>
              <w:pStyle w:val="PlainText"/>
              <w:rPr>
                <w:rFonts w:ascii="Courier New" w:hAnsi="Courier New" w:cs="Courier New"/>
              </w:rPr>
            </w:pPr>
            <w:r w:rsidRPr="00A4316A">
              <w:rPr>
                <w:rFonts w:ascii="Courier New" w:hAnsi="Courier New" w:cs="Courier New"/>
              </w:rPr>
              <w:t>echo "----------------------------------------"</w:t>
            </w:r>
          </w:p>
          <w:p w14:paraId="1E69E627" w14:textId="77777777" w:rsidR="00054E7D" w:rsidRDefault="00054E7D" w:rsidP="00A4316A">
            <w:pPr>
              <w:pStyle w:val="PlainText"/>
              <w:rPr>
                <w:rFonts w:ascii="Courier New" w:hAnsi="Courier New" w:cs="Courier New"/>
              </w:rPr>
            </w:pPr>
            <w:r w:rsidRPr="00A4316A">
              <w:rPr>
                <w:rFonts w:ascii="Courier New" w:hAnsi="Courier New" w:cs="Courier New"/>
              </w:rPr>
              <w:t>echo "All containers configured to use vi as the default editor."</w:t>
            </w:r>
          </w:p>
          <w:p w14:paraId="74C2065D" w14:textId="6C1BADBD" w:rsidR="00A760D4" w:rsidRPr="00716848" w:rsidRDefault="00A760D4" w:rsidP="006A4A92">
            <w:r>
              <w:rPr>
                <w:rFonts w:ascii="Consolas" w:hAnsi="Consolas"/>
                <w:sz w:val="20"/>
                <w:szCs w:val="20"/>
              </w:rPr>
              <w:fldChar w:fldCharType="end"/>
            </w:r>
          </w:p>
        </w:tc>
      </w:tr>
    </w:tbl>
    <w:p w14:paraId="5848A3EF" w14:textId="6C708D2F" w:rsidR="00A760D4" w:rsidRDefault="00A760D4" w:rsidP="009015E4">
      <w:pPr>
        <w:pStyle w:val="Heading4"/>
      </w:pPr>
      <w:bookmarkStart w:id="56" w:name="_Toc233947900"/>
      <w:r>
        <w:t xml:space="preserve">Code </w:t>
      </w:r>
      <w:r w:rsidR="00054E7D">
        <w:fldChar w:fldCharType="begin"/>
      </w:r>
      <w:r w:rsidR="00054E7D">
        <w:instrText xml:space="preserve"> SEQ Code \* ARABIC </w:instrText>
      </w:r>
      <w:r w:rsidR="00054E7D">
        <w:fldChar w:fldCharType="separate"/>
      </w:r>
      <w:r w:rsidR="00054E7D">
        <w:rPr>
          <w:noProof/>
        </w:rPr>
        <w:t>19</w:t>
      </w:r>
      <w:r w:rsidR="00054E7D">
        <w:rPr>
          <w:noProof/>
        </w:rPr>
        <w:fldChar w:fldCharType="end"/>
      </w:r>
      <w:r>
        <w:t>: SetVIasDefault.sh</w:t>
      </w:r>
      <w:bookmarkEnd w:id="56"/>
    </w:p>
    <w:p w14:paraId="7BB6DB23" w14:textId="77777777" w:rsidR="003343F0" w:rsidRPr="003343F0" w:rsidRDefault="003343F0" w:rsidP="003343F0">
      <w:pPr>
        <w:pStyle w:val="Heading5"/>
      </w:pPr>
      <w:bookmarkStart w:id="57" w:name="_Toc233947785"/>
      <w:r w:rsidRPr="003343F0">
        <w:t>What This Script Does</w:t>
      </w:r>
      <w:bookmarkEnd w:id="57"/>
    </w:p>
    <w:p w14:paraId="3101D8B5" w14:textId="77777777" w:rsidR="003343F0" w:rsidRPr="003343F0" w:rsidRDefault="003343F0">
      <w:pPr>
        <w:numPr>
          <w:ilvl w:val="0"/>
          <w:numId w:val="12"/>
        </w:numPr>
      </w:pPr>
      <w:r w:rsidRPr="003343F0">
        <w:rPr>
          <w:b/>
          <w:bCs/>
        </w:rPr>
        <w:t>Finds All LXCs</w:t>
      </w:r>
      <w:r w:rsidRPr="003343F0">
        <w:t>: Loops through your existing containers (LXC 100, 102, 103, 104, and 105).</w:t>
      </w:r>
    </w:p>
    <w:p w14:paraId="2EE36F7F" w14:textId="77777777" w:rsidR="003343F0" w:rsidRPr="003343F0" w:rsidRDefault="003343F0">
      <w:pPr>
        <w:numPr>
          <w:ilvl w:val="0"/>
          <w:numId w:val="12"/>
        </w:numPr>
      </w:pPr>
      <w:r w:rsidRPr="003343F0">
        <w:rPr>
          <w:b/>
          <w:bCs/>
        </w:rPr>
        <w:t>Updates Root Profiles</w:t>
      </w:r>
      <w:r w:rsidRPr="003343F0">
        <w:t>: Appends the environment variable to /root/.bashrc for root terminal sessions.</w:t>
      </w:r>
    </w:p>
    <w:p w14:paraId="66392982" w14:textId="5A411C06" w:rsidR="003343F0" w:rsidRPr="003343F0" w:rsidRDefault="003343F0">
      <w:pPr>
        <w:numPr>
          <w:ilvl w:val="0"/>
          <w:numId w:val="12"/>
        </w:numPr>
      </w:pPr>
      <w:r w:rsidRPr="003343F0">
        <w:rPr>
          <w:b/>
          <w:bCs/>
        </w:rPr>
        <w:t>Sets a System-Wide Fallback</w:t>
      </w:r>
      <w:r w:rsidRPr="003343F0">
        <w:t>: Appends the variable to /etc/profile to capture system-wide processes, automation tasks, and alternative shell instances.</w:t>
      </w:r>
      <w:hyperlink r:id="rId15" w:history="1">
        <w:r w:rsidRPr="003343F0">
          <w:rPr>
            <w:rStyle w:val="Hyperlink"/>
          </w:rPr>
          <w:t>(Fiala, 2020)</w:t>
        </w:r>
      </w:hyperlink>
      <w:r>
        <w:fldChar w:fldCharType="begin"/>
      </w:r>
      <w:r>
        <w:instrText xml:space="preserve"> TA \l "Fiala, J. (2020, March 24). Integrating Fedora Toolbox into VS Code (with the help of SSH). Function Over Form. https://jurf.github.io/2020/03/24/vscode-toolbox/" \s "Fiala, 2020" \c 3 </w:instrText>
      </w:r>
      <w:r>
        <w:fldChar w:fldCharType="end"/>
      </w:r>
    </w:p>
    <w:p w14:paraId="39FA6048" w14:textId="77777777" w:rsidR="003343F0" w:rsidRPr="003343F0" w:rsidRDefault="003343F0" w:rsidP="003343F0">
      <w:pPr>
        <w:pStyle w:val="Heading5"/>
      </w:pPr>
      <w:bookmarkStart w:id="58" w:name="_Toc233947786"/>
      <w:r w:rsidRPr="003343F0">
        <w:lastRenderedPageBreak/>
        <w:t>How to Apply It to Future Containers</w:t>
      </w:r>
      <w:bookmarkEnd w:id="58"/>
    </w:p>
    <w:p w14:paraId="554C6DE4" w14:textId="77777777" w:rsidR="003343F0" w:rsidRPr="003343F0" w:rsidRDefault="003343F0" w:rsidP="003343F0">
      <w:r w:rsidRPr="003343F0">
        <w:t xml:space="preserve">To guarantee that any </w:t>
      </w:r>
      <w:r w:rsidRPr="003343F0">
        <w:rPr>
          <w:b/>
          <w:bCs/>
        </w:rPr>
        <w:t>new</w:t>
      </w:r>
      <w:r w:rsidRPr="003343F0">
        <w:t xml:space="preserve"> containers you build in the future also default to vi, run this single command on your Proxmox host to update the global skeleton directory:</w:t>
      </w:r>
    </w:p>
    <w:tbl>
      <w:tblPr>
        <w:tblW w:w="9835"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835"/>
      </w:tblGrid>
      <w:tr w:rsidR="00A760D4" w:rsidRPr="00716848" w14:paraId="3A05C4EA" w14:textId="77777777" w:rsidTr="00A760D4">
        <w:trPr>
          <w:trHeight w:val="210"/>
          <w:tblCellSpacing w:w="15" w:type="dxa"/>
        </w:trPr>
        <w:tc>
          <w:tcPr>
            <w:tcW w:w="0" w:type="auto"/>
            <w:shd w:val="clear" w:color="auto" w:fill="C1F0C7" w:themeFill="accent3" w:themeFillTint="33"/>
            <w:hideMark/>
          </w:tcPr>
          <w:p w14:paraId="77BEF383" w14:textId="77777777" w:rsidR="00054E7D" w:rsidRPr="00B13928" w:rsidRDefault="00A760D4" w:rsidP="00B13928">
            <w:pPr>
              <w:pStyle w:val="PlainText"/>
              <w:rPr>
                <w:rFonts w:ascii="Courier New" w:hAnsi="Courier New" w:cs="Courier New"/>
              </w:rPr>
            </w:pPr>
            <w:r>
              <w:rPr>
                <w:sz w:val="20"/>
                <w:szCs w:val="20"/>
              </w:rPr>
              <w:fldChar w:fldCharType="begin"/>
            </w:r>
            <w:r w:rsidR="00CC3E7D">
              <w:rPr>
                <w:sz w:val="20"/>
                <w:szCs w:val="20"/>
              </w:rPr>
              <w:instrText xml:space="preserve"> INCLUDETEXT  "C:\\Users\\barne\\Documents\\HomeAssistant\\Proxmox\\project_scripts\\ExportVIasDefault.sh" \c 65001  \* MERGEFORMAT </w:instrText>
            </w:r>
            <w:r>
              <w:rPr>
                <w:sz w:val="20"/>
                <w:szCs w:val="20"/>
              </w:rPr>
              <w:fldChar w:fldCharType="separate"/>
            </w:r>
            <w:r w:rsidR="00054E7D" w:rsidRPr="00B13928">
              <w:rPr>
                <w:rFonts w:ascii="Courier New" w:hAnsi="Courier New" w:cs="Courier New"/>
              </w:rPr>
              <w:t>echo 'export EDITOR="vi"' &gt;&gt; /etc/skel/.bashrc</w:t>
            </w:r>
          </w:p>
          <w:p w14:paraId="71BB5055" w14:textId="25356B91" w:rsidR="00A760D4" w:rsidRPr="00716848" w:rsidRDefault="00A760D4" w:rsidP="006A4A92">
            <w:r>
              <w:rPr>
                <w:rFonts w:ascii="Consolas" w:hAnsi="Consolas"/>
                <w:sz w:val="20"/>
                <w:szCs w:val="20"/>
              </w:rPr>
              <w:fldChar w:fldCharType="end"/>
            </w:r>
          </w:p>
        </w:tc>
      </w:tr>
    </w:tbl>
    <w:p w14:paraId="0A601E8D" w14:textId="1AF7F534" w:rsidR="00A760D4" w:rsidRDefault="00A760D4" w:rsidP="009015E4">
      <w:pPr>
        <w:pStyle w:val="Heading4"/>
      </w:pPr>
      <w:bookmarkStart w:id="59" w:name="_Toc233947901"/>
      <w:r>
        <w:t xml:space="preserve">Code </w:t>
      </w:r>
      <w:r w:rsidR="00054E7D">
        <w:fldChar w:fldCharType="begin"/>
      </w:r>
      <w:r w:rsidR="00054E7D">
        <w:instrText xml:space="preserve"> SEQ Code \* ARABIC </w:instrText>
      </w:r>
      <w:r w:rsidR="00054E7D">
        <w:fldChar w:fldCharType="separate"/>
      </w:r>
      <w:r w:rsidR="00054E7D">
        <w:rPr>
          <w:noProof/>
        </w:rPr>
        <w:t>20</w:t>
      </w:r>
      <w:r w:rsidR="00054E7D">
        <w:rPr>
          <w:noProof/>
        </w:rPr>
        <w:fldChar w:fldCharType="end"/>
      </w:r>
      <w:r>
        <w:t xml:space="preserve">: </w:t>
      </w:r>
      <w:r w:rsidRPr="00A760D4">
        <w:t>ExportVIasDefault</w:t>
      </w:r>
      <w:r>
        <w:t>.sh</w:t>
      </w:r>
      <w:bookmarkEnd w:id="59"/>
    </w:p>
    <w:p w14:paraId="1BB4FA60" w14:textId="77777777" w:rsidR="006B1F61" w:rsidRDefault="00D963EB" w:rsidP="00D963EB">
      <w:pPr>
        <w:pStyle w:val="Heading2"/>
      </w:pPr>
      <w:bookmarkStart w:id="60" w:name="_Toc233947787"/>
      <w:r>
        <w:t>Twingate Connector</w:t>
      </w:r>
      <w:bookmarkEnd w:id="60"/>
    </w:p>
    <w:p w14:paraId="08F5FDB6" w14:textId="77777777" w:rsidR="00D963EB" w:rsidRPr="00D963EB" w:rsidRDefault="00D963EB" w:rsidP="00D963EB">
      <w:r w:rsidRPr="00D963EB">
        <w:t xml:space="preserve">To safely disable password-based SSH logins and prevent brute-force attacks on Proxmox, you must </w:t>
      </w:r>
      <w:r w:rsidRPr="00D963EB">
        <w:rPr>
          <w:b/>
          <w:bCs/>
        </w:rPr>
        <w:t>verify your key-based login is working, modify the SSH daemon configuration, and restart the service</w:t>
      </w:r>
      <w:r w:rsidRPr="00D963EB">
        <w:t>.</w:t>
      </w:r>
    </w:p>
    <w:p w14:paraId="6012D182" w14:textId="77777777" w:rsidR="00D963EB" w:rsidRPr="00D963EB" w:rsidRDefault="00D963EB" w:rsidP="00D963EB">
      <w:pPr>
        <w:pStyle w:val="Heading3"/>
      </w:pPr>
      <w:bookmarkStart w:id="61" w:name="_Toc233947788"/>
      <w:r w:rsidRPr="00D963EB">
        <w:t>Phase 1: Verify Your Current Setup</w:t>
      </w:r>
      <w:bookmarkEnd w:id="61"/>
    </w:p>
    <w:p w14:paraId="4CFC5060" w14:textId="77777777" w:rsidR="00D963EB" w:rsidRPr="00D963EB" w:rsidRDefault="00D963EB">
      <w:pPr>
        <w:numPr>
          <w:ilvl w:val="0"/>
          <w:numId w:val="9"/>
        </w:numPr>
      </w:pPr>
      <w:r w:rsidRPr="00D963EB">
        <w:rPr>
          <w:b/>
          <w:bCs/>
        </w:rPr>
        <w:t>Keep your current session open.</w:t>
      </w:r>
      <w:r w:rsidRPr="00D963EB">
        <w:t xml:space="preserve"> Do not close your active SSH window until you verify the new changes work.</w:t>
      </w:r>
    </w:p>
    <w:p w14:paraId="06A45F26" w14:textId="77777777" w:rsidR="00D963EB" w:rsidRPr="00D963EB" w:rsidRDefault="00D963EB">
      <w:pPr>
        <w:numPr>
          <w:ilvl w:val="0"/>
          <w:numId w:val="9"/>
        </w:numPr>
      </w:pPr>
      <w:r w:rsidRPr="00D963EB">
        <w:rPr>
          <w:b/>
          <w:bCs/>
        </w:rPr>
        <w:t>Test the key login in a new window.</w:t>
      </w:r>
      <w:r w:rsidRPr="00D963EB">
        <w:t xml:space="preserve"> Open a second PuTTY window, load your saved session, and click </w:t>
      </w:r>
      <w:r w:rsidRPr="00D963EB">
        <w:rPr>
          <w:b/>
          <w:bCs/>
        </w:rPr>
        <w:t>Open</w:t>
      </w:r>
      <w:r w:rsidRPr="00D963EB">
        <w:t>.</w:t>
      </w:r>
    </w:p>
    <w:p w14:paraId="6AE2FA56" w14:textId="77777777" w:rsidR="00D963EB" w:rsidRPr="00D963EB" w:rsidRDefault="00D963EB">
      <w:pPr>
        <w:numPr>
          <w:ilvl w:val="0"/>
          <w:numId w:val="9"/>
        </w:numPr>
      </w:pPr>
      <w:r w:rsidRPr="00D963EB">
        <w:rPr>
          <w:b/>
          <w:bCs/>
        </w:rPr>
        <w:t>Confirm success.</w:t>
      </w:r>
      <w:r w:rsidRPr="00D963EB">
        <w:t xml:space="preserve"> Ensure you log in automatically without any password prompt before proceeding. </w:t>
      </w:r>
    </w:p>
    <w:p w14:paraId="20AAA4AA" w14:textId="77777777" w:rsidR="00D963EB" w:rsidRPr="00D963EB" w:rsidRDefault="00D963EB" w:rsidP="00D963EB">
      <w:pPr>
        <w:pStyle w:val="Heading3"/>
      </w:pPr>
      <w:bookmarkStart w:id="62" w:name="_Toc233947789"/>
      <w:r w:rsidRPr="00D963EB">
        <w:t>Phase 2: Modify the SSH Configuration File</w:t>
      </w:r>
      <w:bookmarkEnd w:id="62"/>
    </w:p>
    <w:p w14:paraId="4D7BC521" w14:textId="77777777" w:rsidR="00D963EB" w:rsidRPr="00D963EB" w:rsidRDefault="00D963EB">
      <w:pPr>
        <w:numPr>
          <w:ilvl w:val="0"/>
          <w:numId w:val="10"/>
        </w:numPr>
      </w:pPr>
      <w:r w:rsidRPr="00D963EB">
        <w:t>In your active Proxmox terminal, open the SSH configuration file:</w:t>
      </w:r>
    </w:p>
    <w:p w14:paraId="204665BF" w14:textId="77777777" w:rsidR="00D963EB" w:rsidRPr="00D963EB" w:rsidRDefault="00D963EB">
      <w:pPr>
        <w:pStyle w:val="ListParagraph"/>
        <w:numPr>
          <w:ilvl w:val="0"/>
          <w:numId w:val="13"/>
        </w:numPr>
      </w:pPr>
      <w:r>
        <w:t>vi</w:t>
      </w:r>
      <w:r w:rsidRPr="00D963EB">
        <w:t xml:space="preserve"> /etc/ssh/sshd_config</w:t>
      </w:r>
    </w:p>
    <w:p w14:paraId="47BA134C" w14:textId="77777777" w:rsidR="00D963EB" w:rsidRPr="00D963EB" w:rsidRDefault="00D963EB">
      <w:pPr>
        <w:numPr>
          <w:ilvl w:val="0"/>
          <w:numId w:val="10"/>
        </w:numPr>
      </w:pPr>
      <w:r w:rsidRPr="00D963EB">
        <w:t xml:space="preserve">Press Ctrl + W to search for </w:t>
      </w:r>
      <w:r w:rsidRPr="00D963EB">
        <w:rPr>
          <w:b/>
          <w:bCs/>
        </w:rPr>
        <w:t>PasswordAuthentication</w:t>
      </w:r>
      <w:r w:rsidRPr="00D963EB">
        <w:t>.</w:t>
      </w:r>
    </w:p>
    <w:p w14:paraId="48832C51" w14:textId="77777777" w:rsidR="00D963EB" w:rsidRPr="00D963EB" w:rsidRDefault="00D963EB">
      <w:pPr>
        <w:numPr>
          <w:ilvl w:val="0"/>
          <w:numId w:val="10"/>
        </w:numPr>
      </w:pPr>
      <w:r w:rsidRPr="00D963EB">
        <w:t>Remove any # symbol from the beginning of the line to uncomment it.</w:t>
      </w:r>
    </w:p>
    <w:p w14:paraId="6B47F3DE" w14:textId="77777777" w:rsidR="00D963EB" w:rsidRPr="00D963EB" w:rsidRDefault="00D963EB">
      <w:pPr>
        <w:numPr>
          <w:ilvl w:val="0"/>
          <w:numId w:val="10"/>
        </w:numPr>
      </w:pPr>
      <w:r w:rsidRPr="00D963EB">
        <w:t>Change the value from yes to no:</w:t>
      </w:r>
    </w:p>
    <w:p w14:paraId="7E4CAF48" w14:textId="77777777" w:rsidR="00D963EB" w:rsidRPr="00D963EB" w:rsidRDefault="00D963EB" w:rsidP="002D1A8A">
      <w:pPr>
        <w:ind w:left="1152"/>
      </w:pPr>
      <w:r w:rsidRPr="00D963EB">
        <w:t>PasswordAuthentication no</w:t>
      </w:r>
    </w:p>
    <w:p w14:paraId="5EED6B12" w14:textId="77777777" w:rsidR="00D963EB" w:rsidRPr="00D963EB" w:rsidRDefault="00D963EB">
      <w:pPr>
        <w:numPr>
          <w:ilvl w:val="0"/>
          <w:numId w:val="10"/>
        </w:numPr>
      </w:pPr>
      <w:r w:rsidRPr="00D963EB">
        <w:t xml:space="preserve">Press Ctrl + W to search for </w:t>
      </w:r>
      <w:r w:rsidRPr="00D963EB">
        <w:rPr>
          <w:b/>
          <w:bCs/>
        </w:rPr>
        <w:t>ChallengeResponseAuthentication</w:t>
      </w:r>
      <w:r w:rsidRPr="00D963EB">
        <w:t xml:space="preserve"> (or </w:t>
      </w:r>
      <w:r w:rsidRPr="00D963EB">
        <w:rPr>
          <w:b/>
          <w:bCs/>
        </w:rPr>
        <w:t>KbdInteractiveAuthentication</w:t>
      </w:r>
      <w:r w:rsidRPr="00D963EB">
        <w:t xml:space="preserve"> on newer Proxmox versions).</w:t>
      </w:r>
    </w:p>
    <w:p w14:paraId="55316C93" w14:textId="77777777" w:rsidR="00D963EB" w:rsidRPr="00D963EB" w:rsidRDefault="00D963EB">
      <w:pPr>
        <w:numPr>
          <w:ilvl w:val="0"/>
          <w:numId w:val="10"/>
        </w:numPr>
      </w:pPr>
      <w:r w:rsidRPr="00D963EB">
        <w:t>Ensure it is also set to no:</w:t>
      </w:r>
    </w:p>
    <w:p w14:paraId="1CAE1749" w14:textId="77777777" w:rsidR="00D963EB" w:rsidRPr="00D963EB" w:rsidRDefault="00D963EB" w:rsidP="002D1A8A">
      <w:pPr>
        <w:ind w:left="864"/>
      </w:pPr>
      <w:r w:rsidRPr="00D963EB">
        <w:t>ChallengeResponseAuthentication no</w:t>
      </w:r>
    </w:p>
    <w:p w14:paraId="0BB8DB32" w14:textId="70A4288A" w:rsidR="00B85E40" w:rsidRDefault="00000000">
      <w:pPr>
        <w:numPr>
          <w:ilvl w:val="0"/>
          <w:numId w:val="10"/>
        </w:numPr>
      </w:pPr>
      <w:r>
        <w:lastRenderedPageBreak/>
        <w:t>Save and exit the file by pressing Ctrl + O, Enter, then Ctrl + X. (</w:t>
      </w:r>
      <w:hyperlink r:id="rId16" w:history="1">
        <w:r w:rsidR="00B85E40" w:rsidRPr="00D963EB">
          <w:rPr>
            <w:rStyle w:val="Hyperlink"/>
          </w:rPr>
          <w:t>SecureBits, n.d.</w:t>
        </w:r>
      </w:hyperlink>
      <w:r>
        <w:t xml:space="preserve">; </w:t>
      </w:r>
      <w:hyperlink r:id="rId17" w:history="1">
        <w:r w:rsidR="00B85E40" w:rsidRPr="00D963EB">
          <w:rPr>
            <w:rStyle w:val="Hyperlink"/>
          </w:rPr>
          <w:t>Project X, n.d.</w:t>
        </w:r>
      </w:hyperlink>
      <w:r>
        <w:t xml:space="preserve">; </w:t>
      </w:r>
      <w:hyperlink r:id="rId18" w:history="1">
        <w:r w:rsidR="00B85E40" w:rsidRPr="00D963EB">
          <w:rPr>
            <w:rStyle w:val="Hyperlink"/>
          </w:rPr>
          <w:t>Rackspace, n.d.</w:t>
        </w:r>
      </w:hyperlink>
      <w:r>
        <w:t xml:space="preserve">; </w:t>
      </w:r>
      <w:hyperlink r:id="rId19" w:history="1">
        <w:r w:rsidR="00B85E40" w:rsidRPr="00D963EB">
          <w:rPr>
            <w:rStyle w:val="Hyperlink"/>
          </w:rPr>
          <w:t>E2E Networks, n.d.</w:t>
        </w:r>
      </w:hyperlink>
      <w:r>
        <w:t xml:space="preserve">; </w:t>
      </w:r>
      <w:hyperlink r:id="rId20" w:history="1">
        <w:r w:rsidR="00B85E40" w:rsidRPr="00D963EB">
          <w:rPr>
            <w:rStyle w:val="Hyperlink"/>
          </w:rPr>
          <w:t>DigitalOcean, 2021</w:t>
        </w:r>
      </w:hyperlink>
      <w:r>
        <w:t>)</w:t>
      </w:r>
      <w:r>
        <w:fldChar w:fldCharType="begin"/>
      </w:r>
      <w:r>
        <w:instrText xml:space="preserve"> TA \l "SecureBits. (n.d.). Linux SSH absichern [Linux SSH hardening]. SecureBits. https://secure-bits.org/en/posts/linux/linux-ssh-absichern/" \s "SecureBits, n.d." \c 3 </w:instrText>
      </w:r>
      <w:r>
        <w:fldChar w:fldCharType="end"/>
      </w:r>
      <w:r>
        <w:fldChar w:fldCharType="begin"/>
      </w:r>
      <w:r>
        <w:instrText xml:space="preserve"> TA \l "Project X. (n.d.). Security (Level 0, Chapter 4). XTLS. https://xtls.github.io/en/document/level-0/ch04-security.html" \s "Project X, n.d." \c 3 </w:instrText>
      </w:r>
      <w:r>
        <w:fldChar w:fldCharType="end"/>
      </w:r>
      <w:r>
        <w:fldChar w:fldCharType="begin"/>
      </w:r>
      <w:r>
        <w:instrText xml:space="preserve"> TA \l "Rackspace. (n.d.). Linux server security best practices. Rackspace Documentation. https://docs.rackspace.com/docs/linux-server-security-best-practices" \s "Rackspace, n.d." \c 3 </w:instrText>
      </w:r>
      <w:r>
        <w:fldChar w:fldCharType="end"/>
      </w:r>
      <w:r>
        <w:fldChar w:fldCharType="begin"/>
      </w:r>
      <w:r>
        <w:instrText xml:space="preserve"> TA \l "E2E Networks. (n.d.). How to enable/disable password-based authentication. E2E Networks Documentation. https://docs.e2enetworks.com/docs/myaccount/security/enable_disable_passwordbased/" \s "E2E Networks, n.d." \c 3 </w:instrText>
      </w:r>
      <w:r>
        <w:fldChar w:fldCharType="end"/>
      </w:r>
      <w:r>
        <w:fldChar w:fldCharType="begin"/>
      </w:r>
      <w:r>
        <w:instrText xml:space="preserve"> TA \l "DigitalOcean. (2021). Hardening SSH access on Ubuntu 20.04. DigitalOcean Community. https://www.digitalocean.com/community/tutorials/hardening-ssh-fail2ban" \s "DigitalOcean, 2021" \c 3 </w:instrText>
      </w:r>
      <w:r>
        <w:fldChar w:fldCharType="end"/>
      </w:r>
    </w:p>
    <w:p w14:paraId="2E8E75CB" w14:textId="77777777" w:rsidR="00D963EB" w:rsidRPr="00D963EB" w:rsidRDefault="00D963EB" w:rsidP="00D963EB">
      <w:pPr>
        <w:rPr>
          <w:b/>
          <w:bCs/>
        </w:rPr>
      </w:pPr>
      <w:r w:rsidRPr="00D963EB">
        <w:rPr>
          <w:b/>
          <w:bCs/>
        </w:rPr>
        <w:t>Phase 3: Apply and Test the Changes</w:t>
      </w:r>
    </w:p>
    <w:p w14:paraId="2A49C84F" w14:textId="77777777" w:rsidR="00D963EB" w:rsidRPr="00D963EB" w:rsidRDefault="00D963EB">
      <w:pPr>
        <w:numPr>
          <w:ilvl w:val="0"/>
          <w:numId w:val="11"/>
        </w:numPr>
      </w:pPr>
      <w:r w:rsidRPr="00D963EB">
        <w:t>Apply the new settings by restarting the SSH service:</w:t>
      </w:r>
    </w:p>
    <w:p w14:paraId="6B965730" w14:textId="77777777" w:rsidR="00D963EB" w:rsidRPr="00D963EB" w:rsidRDefault="00D963EB">
      <w:pPr>
        <w:pStyle w:val="ListParagraph"/>
        <w:numPr>
          <w:ilvl w:val="0"/>
          <w:numId w:val="13"/>
        </w:numPr>
      </w:pPr>
      <w:r w:rsidRPr="00D963EB">
        <w:t>systemctl restart sshd</w:t>
      </w:r>
    </w:p>
    <w:p w14:paraId="019BBA23" w14:textId="77777777" w:rsidR="00D963EB" w:rsidRPr="00D963EB" w:rsidRDefault="00D963EB">
      <w:pPr>
        <w:numPr>
          <w:ilvl w:val="0"/>
          <w:numId w:val="11"/>
        </w:numPr>
      </w:pPr>
      <w:r w:rsidRPr="00D963EB">
        <w:rPr>
          <w:b/>
          <w:bCs/>
        </w:rPr>
        <w:t>Keep this configuration window open.</w:t>
      </w:r>
    </w:p>
    <w:p w14:paraId="4E408131" w14:textId="77777777" w:rsidR="00D963EB" w:rsidRPr="00D963EB" w:rsidRDefault="00D963EB">
      <w:pPr>
        <w:numPr>
          <w:ilvl w:val="0"/>
          <w:numId w:val="11"/>
        </w:numPr>
      </w:pPr>
      <w:r w:rsidRPr="00D963EB">
        <w:t>Launch a completely new instance of PuTTY.</w:t>
      </w:r>
    </w:p>
    <w:p w14:paraId="1BA922A6" w14:textId="77777777" w:rsidR="00D963EB" w:rsidRPr="00D963EB" w:rsidRDefault="00D963EB">
      <w:pPr>
        <w:numPr>
          <w:ilvl w:val="0"/>
          <w:numId w:val="11"/>
        </w:numPr>
      </w:pPr>
      <w:r w:rsidRPr="00D963EB">
        <w:t xml:space="preserve">Attempt to log in to your Proxmox server </w:t>
      </w:r>
      <w:r w:rsidRPr="00D963EB">
        <w:rPr>
          <w:b/>
          <w:bCs/>
        </w:rPr>
        <w:t>without</w:t>
      </w:r>
      <w:r w:rsidRPr="00D963EB">
        <w:t xml:space="preserve"> loading your private key.</w:t>
      </w:r>
    </w:p>
    <w:p w14:paraId="42A3042F" w14:textId="77777777" w:rsidR="00D963EB" w:rsidRPr="00D963EB" w:rsidRDefault="00D963EB">
      <w:pPr>
        <w:numPr>
          <w:ilvl w:val="0"/>
          <w:numId w:val="11"/>
        </w:numPr>
      </w:pPr>
      <w:r w:rsidRPr="00D963EB">
        <w:t>Confirm the server rejects the connection with a No supported authentication methods available error.</w:t>
      </w:r>
    </w:p>
    <w:p w14:paraId="02E45CAA" w14:textId="77777777" w:rsidR="00D963EB" w:rsidRPr="00D963EB" w:rsidRDefault="00D963EB">
      <w:pPr>
        <w:numPr>
          <w:ilvl w:val="0"/>
          <w:numId w:val="11"/>
        </w:numPr>
      </w:pPr>
      <w:r w:rsidRPr="00D963EB">
        <w:t xml:space="preserve">Open another PuTTY window </w:t>
      </w:r>
      <w:r w:rsidRPr="00D963EB">
        <w:rPr>
          <w:b/>
          <w:bCs/>
        </w:rPr>
        <w:t>with</w:t>
      </w:r>
      <w:r w:rsidRPr="00D963EB">
        <w:t xml:space="preserve"> your private key loaded to confirm you can still access the server. </w:t>
      </w:r>
    </w:p>
    <w:p w14:paraId="0DC39437" w14:textId="77777777" w:rsidR="00D963EB" w:rsidRPr="00D963EB" w:rsidRDefault="00D963EB" w:rsidP="00D963EB">
      <w:r w:rsidRPr="00D963EB">
        <w:t xml:space="preserve">If both tests pass, you can safely close your original terminal window. Your Proxmox host is now immune to password brute-force attacks. </w:t>
      </w:r>
    </w:p>
    <w:p w14:paraId="7FAA980B" w14:textId="7BCFB1AC" w:rsidR="006B1F61" w:rsidRDefault="006B1F61" w:rsidP="005F3E22">
      <w:pPr>
        <w:pStyle w:val="Heading2"/>
      </w:pPr>
      <w:bookmarkStart w:id="63" w:name="_Toc233947790"/>
      <w:r>
        <w:t>Post-Script Configuration Injection</w:t>
      </w:r>
      <w:bookmarkEnd w:id="63"/>
    </w:p>
    <w:p w14:paraId="4E97E205" w14:textId="77777777" w:rsidR="006B1F61" w:rsidRDefault="006B1F61" w:rsidP="00C5619D">
      <w:r>
        <w:t>Because helper scripts typically only create the primary interface (eth0 on vmbr0), you can instantly wire up your isolated backend (vmbr1), lock down your resource caps, and configure your pass-through requirements using these post-install snippets.</w:t>
      </w:r>
    </w:p>
    <w:p w14:paraId="2F116A13" w14:textId="4A1F3737" w:rsidR="00E41282" w:rsidRDefault="00E41282" w:rsidP="00C5619D">
      <w:r>
        <w:t>This is the best way to ensure the entire system is set up correctly.</w:t>
      </w:r>
    </w:p>
    <w:p w14:paraId="33C6B5C1" w14:textId="52E179FB" w:rsidR="006B1F61" w:rsidRDefault="006B1F61" w:rsidP="00C5619D">
      <w:r>
        <w:lastRenderedPageBreak/>
        <w:t>Run these directly on your Proxmox host terminal right after a script finishes:</w:t>
      </w:r>
    </w:p>
    <w:p w14:paraId="69378214" w14:textId="77777777" w:rsidR="006B1F61" w:rsidRDefault="006B1F61" w:rsidP="00CE1051">
      <w:pPr>
        <w:pStyle w:val="Heading3"/>
      </w:pPr>
      <w:bookmarkStart w:id="64" w:name="_Toc233947791"/>
      <w:r>
        <w:t>1. For Home Assistant OS (VM 101)</w:t>
      </w:r>
      <w:bookmarkEnd w:id="64"/>
    </w:p>
    <w:p w14:paraId="591AE272" w14:textId="7F29E606" w:rsidR="00E41282" w:rsidRDefault="006B1F61" w:rsidP="00C5619D">
      <w:r>
        <w:t xml:space="preserve">Run this </w:t>
      </w:r>
      <w:r w:rsidR="00E41282">
        <w:t>because</w:t>
      </w:r>
      <w:r>
        <w:t xml:space="preserve"> you used the HAOS VM installer to attach your second isolated network adapter:</w:t>
      </w:r>
    </w:p>
    <w:tbl>
      <w:tblPr>
        <w:tblW w:w="9835"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835"/>
      </w:tblGrid>
      <w:tr w:rsidR="00AB545C" w:rsidRPr="00716848" w14:paraId="2D7840D5" w14:textId="77777777" w:rsidTr="00AB545C">
        <w:trPr>
          <w:trHeight w:val="1620"/>
          <w:tblCellSpacing w:w="15" w:type="dxa"/>
        </w:trPr>
        <w:tc>
          <w:tcPr>
            <w:tcW w:w="0" w:type="auto"/>
            <w:shd w:val="clear" w:color="auto" w:fill="C1F0C7" w:themeFill="accent3" w:themeFillTint="33"/>
            <w:hideMark/>
          </w:tcPr>
          <w:p w14:paraId="0E277267" w14:textId="77777777" w:rsidR="00AB545C" w:rsidRPr="00274D37" w:rsidRDefault="00AB545C" w:rsidP="00274D37">
            <w:pPr>
              <w:pStyle w:val="PlainText"/>
              <w:rPr>
                <w:rFonts w:ascii="Courier New" w:hAnsi="Courier New" w:cs="Courier New"/>
              </w:rPr>
            </w:pPr>
            <w:r>
              <w:rPr>
                <w:sz w:val="20"/>
                <w:szCs w:val="20"/>
              </w:rPr>
              <w:fldChar w:fldCharType="begin"/>
            </w:r>
            <w:r>
              <w:rPr>
                <w:sz w:val="20"/>
                <w:szCs w:val="20"/>
              </w:rPr>
              <w:instrText xml:space="preserve"> INCLUDETEXT  "C:\\Users\\barne\\Documents\\HomeAssistant\\Proxmox\\project_scripts\\HAOSPost.sh" \c 65001  \* MERGEFORMAT </w:instrText>
            </w:r>
            <w:r>
              <w:rPr>
                <w:sz w:val="20"/>
                <w:szCs w:val="20"/>
              </w:rPr>
              <w:fldChar w:fldCharType="separate"/>
            </w:r>
            <w:r w:rsidRPr="00274D37">
              <w:rPr>
                <w:rFonts w:ascii="Courier New" w:hAnsi="Courier New" w:cs="Courier New"/>
              </w:rPr>
              <w:t>&gt;&gt;&gt; BASH Script start</w:t>
            </w:r>
          </w:p>
          <w:p w14:paraId="1A5C8C39" w14:textId="77777777" w:rsidR="00AB545C" w:rsidRPr="00274D37" w:rsidRDefault="00AB545C" w:rsidP="00274D37">
            <w:pPr>
              <w:pStyle w:val="PlainText"/>
              <w:rPr>
                <w:rFonts w:ascii="Courier New" w:hAnsi="Courier New" w:cs="Courier New"/>
              </w:rPr>
            </w:pPr>
            <w:r w:rsidRPr="00274D37">
              <w:rPr>
                <w:rFonts w:ascii="Courier New" w:hAnsi="Courier New" w:cs="Courier New"/>
              </w:rPr>
              <w:t xml:space="preserve">  # Add the second network interface for the isolated 10.0.10.x backend</w:t>
            </w:r>
          </w:p>
          <w:p w14:paraId="6B7C2006" w14:textId="77777777" w:rsidR="00AB545C" w:rsidRPr="00274D37" w:rsidRDefault="00AB545C" w:rsidP="00274D37">
            <w:pPr>
              <w:pStyle w:val="PlainText"/>
              <w:rPr>
                <w:rFonts w:ascii="Courier New" w:hAnsi="Courier New" w:cs="Courier New"/>
              </w:rPr>
            </w:pPr>
            <w:r w:rsidRPr="00274D37">
              <w:rPr>
                <w:rFonts w:ascii="Courier New" w:hAnsi="Courier New" w:cs="Courier New"/>
              </w:rPr>
              <w:t xml:space="preserve">  qm set 101 --net1 virtio,bridge=vmbr1</w:t>
            </w:r>
          </w:p>
          <w:p w14:paraId="13E584A9" w14:textId="77777777" w:rsidR="00AB545C" w:rsidRPr="00274D37" w:rsidRDefault="00AB545C" w:rsidP="00274D37">
            <w:pPr>
              <w:pStyle w:val="PlainText"/>
              <w:rPr>
                <w:rFonts w:ascii="Courier New" w:hAnsi="Courier New" w:cs="Courier New"/>
              </w:rPr>
            </w:pPr>
            <w:r w:rsidRPr="00274D37">
              <w:rPr>
                <w:rFonts w:ascii="Courier New" w:hAnsi="Courier New" w:cs="Courier New"/>
              </w:rPr>
              <w:t xml:space="preserve">  # Enforce your custom CPU and RAM rules</w:t>
            </w:r>
          </w:p>
          <w:p w14:paraId="671F123F" w14:textId="77777777" w:rsidR="00AB545C" w:rsidRPr="00274D37" w:rsidRDefault="00AB545C" w:rsidP="00274D37">
            <w:pPr>
              <w:pStyle w:val="PlainText"/>
              <w:rPr>
                <w:rFonts w:ascii="Courier New" w:hAnsi="Courier New" w:cs="Courier New"/>
              </w:rPr>
            </w:pPr>
            <w:r w:rsidRPr="00274D37">
              <w:rPr>
                <w:rFonts w:ascii="Courier New" w:hAnsi="Courier New" w:cs="Courier New"/>
              </w:rPr>
              <w:t xml:space="preserve">  qm set 101 --cores 2 --memory 4096</w:t>
            </w:r>
          </w:p>
          <w:p w14:paraId="2E0BE656" w14:textId="77777777" w:rsidR="00AB545C" w:rsidRDefault="00AB545C" w:rsidP="00274D37">
            <w:pPr>
              <w:pStyle w:val="PlainText"/>
              <w:rPr>
                <w:rFonts w:ascii="Courier New" w:hAnsi="Courier New" w:cs="Courier New"/>
              </w:rPr>
            </w:pPr>
            <w:r w:rsidRPr="00274D37">
              <w:rPr>
                <w:rFonts w:ascii="Courier New" w:hAnsi="Courier New" w:cs="Courier New"/>
              </w:rPr>
              <w:t>&gt;&gt;&gt; BASH Script end</w:t>
            </w:r>
          </w:p>
          <w:p w14:paraId="6F15AC19" w14:textId="199036DA" w:rsidR="00AB545C" w:rsidRPr="00716848" w:rsidRDefault="00AB545C" w:rsidP="00A01639">
            <w:r>
              <w:rPr>
                <w:rFonts w:ascii="Consolas" w:hAnsi="Consolas"/>
                <w:sz w:val="20"/>
                <w:szCs w:val="20"/>
              </w:rPr>
              <w:fldChar w:fldCharType="end"/>
            </w:r>
          </w:p>
        </w:tc>
      </w:tr>
    </w:tbl>
    <w:p w14:paraId="795BE7B1" w14:textId="04E64515" w:rsidR="00AB545C" w:rsidRDefault="00AB545C" w:rsidP="00AB545C">
      <w:pPr>
        <w:pStyle w:val="Heading4"/>
      </w:pPr>
      <w:r>
        <w:t xml:space="preserve">Code </w:t>
      </w:r>
      <w:r>
        <w:fldChar w:fldCharType="begin"/>
      </w:r>
      <w:r>
        <w:instrText xml:space="preserve"> SEQ Code \* ARABIC </w:instrText>
      </w:r>
      <w:r>
        <w:fldChar w:fldCharType="separate"/>
      </w:r>
      <w:r>
        <w:rPr>
          <w:noProof/>
        </w:rPr>
        <w:t>20</w:t>
      </w:r>
      <w:r>
        <w:rPr>
          <w:noProof/>
        </w:rPr>
        <w:fldChar w:fldCharType="end"/>
      </w:r>
      <w:r>
        <w:t>: HAOSPost.sh</w:t>
      </w:r>
    </w:p>
    <w:p w14:paraId="09E0745E" w14:textId="76FCD71F" w:rsidR="006B1F61" w:rsidRDefault="00AB545C" w:rsidP="00513191">
      <w:pPr>
        <w:pStyle w:val="Heading3"/>
      </w:pPr>
      <w:bookmarkStart w:id="65" w:name="_Toc233947793"/>
      <w:r>
        <w:t>2</w:t>
      </w:r>
      <w:r w:rsidR="00513191">
        <w:t xml:space="preserve">. </w:t>
      </w:r>
      <w:r w:rsidR="006B1F61">
        <w:t>Pi-Hole Limits (Ensuring it uses the temporary staging IP)</w:t>
      </w:r>
      <w:bookmarkEnd w:id="65"/>
    </w:p>
    <w:tbl>
      <w:tblPr>
        <w:tblW w:w="9835"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835"/>
      </w:tblGrid>
      <w:tr w:rsidR="00AB545C" w:rsidRPr="00716848" w14:paraId="2ACCD7E5" w14:textId="77777777" w:rsidTr="00A01639">
        <w:trPr>
          <w:trHeight w:val="1620"/>
          <w:tblCellSpacing w:w="15" w:type="dxa"/>
        </w:trPr>
        <w:tc>
          <w:tcPr>
            <w:tcW w:w="0" w:type="auto"/>
            <w:shd w:val="clear" w:color="auto" w:fill="C1F0C7" w:themeFill="accent3" w:themeFillTint="33"/>
            <w:hideMark/>
          </w:tcPr>
          <w:bookmarkStart w:id="66" w:name="_Toc233947794"/>
          <w:p w14:paraId="3733D31F" w14:textId="77777777" w:rsidR="00AB545C" w:rsidRPr="0020259A" w:rsidRDefault="00AB545C" w:rsidP="0020259A">
            <w:pPr>
              <w:pStyle w:val="PlainText"/>
              <w:rPr>
                <w:rFonts w:ascii="Courier New" w:hAnsi="Courier New" w:cs="Courier New"/>
              </w:rPr>
            </w:pPr>
            <w:r>
              <w:rPr>
                <w:sz w:val="20"/>
                <w:szCs w:val="20"/>
              </w:rPr>
              <w:fldChar w:fldCharType="begin"/>
            </w:r>
            <w:r>
              <w:rPr>
                <w:sz w:val="20"/>
                <w:szCs w:val="20"/>
              </w:rPr>
              <w:instrText xml:space="preserve"> INCLUDETEXT  "C:\\Users\\barne\\Documents\\HomeAssistant\\Proxmox\\project_scripts\\PiHolePost.sh" \c 65001  \* MERGEFORMAT </w:instrText>
            </w:r>
            <w:r>
              <w:rPr>
                <w:sz w:val="20"/>
                <w:szCs w:val="20"/>
              </w:rPr>
              <w:fldChar w:fldCharType="separate"/>
            </w:r>
            <w:r w:rsidRPr="0020259A">
              <w:rPr>
                <w:rFonts w:ascii="Courier New" w:hAnsi="Courier New" w:cs="Courier New"/>
              </w:rPr>
              <w:t>&gt;&gt;&gt; BASH Script start</w:t>
            </w:r>
          </w:p>
          <w:p w14:paraId="5A372700" w14:textId="77777777" w:rsidR="00AB545C" w:rsidRPr="0020259A" w:rsidRDefault="00AB545C" w:rsidP="0020259A">
            <w:pPr>
              <w:pStyle w:val="PlainText"/>
              <w:rPr>
                <w:rFonts w:ascii="Courier New" w:hAnsi="Courier New" w:cs="Courier New"/>
              </w:rPr>
            </w:pPr>
            <w:r w:rsidRPr="0020259A">
              <w:rPr>
                <w:rFonts w:ascii="Courier New" w:hAnsi="Courier New" w:cs="Courier New"/>
              </w:rPr>
              <w:t xml:space="preserve">  pct set 100 --cores 1 --memory 512 --net0 name=eth0,bridge=vmbr0,ip=192.168.86.249/24,gw=192.168.86.1</w:t>
            </w:r>
          </w:p>
          <w:p w14:paraId="10E00392" w14:textId="77777777" w:rsidR="00AB545C" w:rsidRPr="0020259A" w:rsidRDefault="00AB545C" w:rsidP="0020259A">
            <w:pPr>
              <w:pStyle w:val="PlainText"/>
              <w:rPr>
                <w:rFonts w:ascii="Courier New" w:hAnsi="Courier New" w:cs="Courier New"/>
              </w:rPr>
            </w:pPr>
            <w:r w:rsidRPr="0020259A">
              <w:rPr>
                <w:rFonts w:ascii="Courier New" w:hAnsi="Courier New" w:cs="Courier New"/>
              </w:rPr>
              <w:t xml:space="preserve">  pct restart 102</w:t>
            </w:r>
          </w:p>
          <w:p w14:paraId="7CF59FF9" w14:textId="77777777" w:rsidR="00AB545C" w:rsidRPr="0020259A" w:rsidRDefault="00AB545C" w:rsidP="0020259A">
            <w:pPr>
              <w:pStyle w:val="PlainText"/>
              <w:rPr>
                <w:rFonts w:ascii="Courier New" w:hAnsi="Courier New" w:cs="Courier New"/>
              </w:rPr>
            </w:pPr>
            <w:r w:rsidRPr="0020259A">
              <w:rPr>
                <w:rFonts w:ascii="Courier New" w:hAnsi="Courier New" w:cs="Courier New"/>
              </w:rPr>
              <w:t xml:space="preserve">  pct restart 100</w:t>
            </w:r>
          </w:p>
          <w:p w14:paraId="76070C8A" w14:textId="77777777" w:rsidR="00AB545C" w:rsidRDefault="00AB545C" w:rsidP="0020259A">
            <w:pPr>
              <w:pStyle w:val="PlainText"/>
              <w:rPr>
                <w:rFonts w:ascii="Courier New" w:hAnsi="Courier New" w:cs="Courier New"/>
              </w:rPr>
            </w:pPr>
            <w:r w:rsidRPr="0020259A">
              <w:rPr>
                <w:rFonts w:ascii="Courier New" w:hAnsi="Courier New" w:cs="Courier New"/>
              </w:rPr>
              <w:t>&gt;&gt;&gt; BASH Script end</w:t>
            </w:r>
          </w:p>
          <w:p w14:paraId="37CF67C6" w14:textId="0778F85B" w:rsidR="00AB545C" w:rsidRPr="00716848" w:rsidRDefault="00AB545C" w:rsidP="00A01639">
            <w:r>
              <w:rPr>
                <w:rFonts w:ascii="Consolas" w:hAnsi="Consolas"/>
                <w:sz w:val="20"/>
                <w:szCs w:val="20"/>
              </w:rPr>
              <w:fldChar w:fldCharType="end"/>
            </w:r>
          </w:p>
        </w:tc>
      </w:tr>
    </w:tbl>
    <w:p w14:paraId="0F83322D" w14:textId="3B176371" w:rsidR="00AB545C" w:rsidRDefault="00AB545C" w:rsidP="00AB545C">
      <w:pPr>
        <w:pStyle w:val="Heading4"/>
      </w:pPr>
      <w:r>
        <w:t xml:space="preserve">Code </w:t>
      </w:r>
      <w:r>
        <w:fldChar w:fldCharType="begin"/>
      </w:r>
      <w:r>
        <w:instrText xml:space="preserve"> SEQ Code \* ARABIC </w:instrText>
      </w:r>
      <w:r>
        <w:fldChar w:fldCharType="separate"/>
      </w:r>
      <w:r>
        <w:rPr>
          <w:noProof/>
        </w:rPr>
        <w:t>20</w:t>
      </w:r>
      <w:r>
        <w:rPr>
          <w:noProof/>
        </w:rPr>
        <w:fldChar w:fldCharType="end"/>
      </w:r>
      <w:r>
        <w:t>: PiHolePost.sh</w:t>
      </w:r>
    </w:p>
    <w:p w14:paraId="21600AEB" w14:textId="03BAD6D7" w:rsidR="006B1F61" w:rsidRDefault="00AB545C" w:rsidP="00CE1051">
      <w:pPr>
        <w:pStyle w:val="Heading3"/>
      </w:pPr>
      <w:r>
        <w:t>3</w:t>
      </w:r>
      <w:r w:rsidR="006B1F61">
        <w:t>. For Ollama LLM Engine (LXC 103)</w:t>
      </w:r>
      <w:bookmarkEnd w:id="66"/>
    </w:p>
    <w:p w14:paraId="7C8F9443" w14:textId="77777777" w:rsidR="006B1F61" w:rsidRDefault="006B1F61" w:rsidP="00C5619D">
      <w:r>
        <w:t>Run this right after the Ollama LXC script finishes to attach the isolated segment and map your 13th Gen Intel iGPU:</w:t>
      </w:r>
    </w:p>
    <w:tbl>
      <w:tblPr>
        <w:tblW w:w="9835"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835"/>
      </w:tblGrid>
      <w:tr w:rsidR="00AB545C" w:rsidRPr="00716848" w14:paraId="37DFBD9D" w14:textId="77777777" w:rsidTr="00A01639">
        <w:trPr>
          <w:trHeight w:val="1620"/>
          <w:tblCellSpacing w:w="15" w:type="dxa"/>
        </w:trPr>
        <w:tc>
          <w:tcPr>
            <w:tcW w:w="0" w:type="auto"/>
            <w:shd w:val="clear" w:color="auto" w:fill="C1F0C7" w:themeFill="accent3" w:themeFillTint="33"/>
            <w:hideMark/>
          </w:tcPr>
          <w:p w14:paraId="11318E75" w14:textId="77777777" w:rsidR="00AB545C" w:rsidRPr="008C0BA3" w:rsidRDefault="00AB545C" w:rsidP="008C0BA3">
            <w:pPr>
              <w:pStyle w:val="PlainText"/>
              <w:rPr>
                <w:rFonts w:ascii="Courier New" w:hAnsi="Courier New" w:cs="Courier New"/>
              </w:rPr>
            </w:pPr>
            <w:r>
              <w:rPr>
                <w:sz w:val="20"/>
                <w:szCs w:val="20"/>
              </w:rPr>
              <w:fldChar w:fldCharType="begin"/>
            </w:r>
            <w:r>
              <w:rPr>
                <w:sz w:val="20"/>
                <w:szCs w:val="20"/>
              </w:rPr>
              <w:instrText xml:space="preserve"> INCLUDETEXT  "C:\\Users\\barne\\Documents\\HomeAssistant\\Proxmox\\project_scripts\\OllamaPost.sh" \c 65001  \* MERGEFORMAT </w:instrText>
            </w:r>
            <w:r>
              <w:rPr>
                <w:sz w:val="20"/>
                <w:szCs w:val="20"/>
              </w:rPr>
              <w:fldChar w:fldCharType="separate"/>
            </w:r>
            <w:r w:rsidRPr="008C0BA3">
              <w:rPr>
                <w:rFonts w:ascii="Courier New" w:hAnsi="Courier New" w:cs="Courier New"/>
              </w:rPr>
              <w:t>&gt;&gt;&gt; BASH Script start</w:t>
            </w:r>
          </w:p>
          <w:p w14:paraId="3532E5FD" w14:textId="77777777" w:rsidR="00AB545C" w:rsidRPr="008C0BA3" w:rsidRDefault="00AB545C" w:rsidP="008C0BA3">
            <w:pPr>
              <w:pStyle w:val="PlainText"/>
              <w:rPr>
                <w:rFonts w:ascii="Courier New" w:hAnsi="Courier New" w:cs="Courier New"/>
              </w:rPr>
            </w:pPr>
            <w:r w:rsidRPr="008C0BA3">
              <w:rPr>
                <w:rFonts w:ascii="Courier New" w:hAnsi="Courier New" w:cs="Courier New"/>
              </w:rPr>
              <w:t xml:space="preserve">  # 1. Attach the isolated network backend interface (eth1)</w:t>
            </w:r>
          </w:p>
          <w:p w14:paraId="7CADD952" w14:textId="77777777" w:rsidR="00AB545C" w:rsidRPr="008C0BA3" w:rsidRDefault="00AB545C" w:rsidP="008C0BA3">
            <w:pPr>
              <w:pStyle w:val="PlainText"/>
              <w:rPr>
                <w:rFonts w:ascii="Courier New" w:hAnsi="Courier New" w:cs="Courier New"/>
              </w:rPr>
            </w:pPr>
            <w:r w:rsidRPr="008C0BA3">
              <w:rPr>
                <w:rFonts w:ascii="Courier New" w:hAnsi="Courier New" w:cs="Courier New"/>
              </w:rPr>
              <w:t xml:space="preserve">  pct set 103 --net1 name=eth1,bridge=vmbr1,ip=10.0.10.3/24</w:t>
            </w:r>
          </w:p>
          <w:p w14:paraId="34772AC2" w14:textId="77777777" w:rsidR="00AB545C" w:rsidRPr="008C0BA3" w:rsidRDefault="00AB545C" w:rsidP="008C0BA3">
            <w:pPr>
              <w:pStyle w:val="PlainText"/>
              <w:rPr>
                <w:rFonts w:ascii="Courier New" w:hAnsi="Courier New" w:cs="Courier New"/>
              </w:rPr>
            </w:pPr>
            <w:r w:rsidRPr="008C0BA3">
              <w:rPr>
                <w:rFonts w:ascii="Courier New" w:hAnsi="Courier New" w:cs="Courier New"/>
              </w:rPr>
              <w:t xml:space="preserve">  # 2. Allocate the 6 high-performance vCPUs and 16GB RAM limits</w:t>
            </w:r>
          </w:p>
          <w:p w14:paraId="5AB013A4" w14:textId="77777777" w:rsidR="00AB545C" w:rsidRPr="008C0BA3" w:rsidRDefault="00AB545C" w:rsidP="008C0BA3">
            <w:pPr>
              <w:pStyle w:val="PlainText"/>
              <w:rPr>
                <w:rFonts w:ascii="Courier New" w:hAnsi="Courier New" w:cs="Courier New"/>
              </w:rPr>
            </w:pPr>
            <w:r w:rsidRPr="008C0BA3">
              <w:rPr>
                <w:rFonts w:ascii="Courier New" w:hAnsi="Courier New" w:cs="Courier New"/>
              </w:rPr>
              <w:t xml:space="preserve">  pct set 103 --cores 6 --memory 16384</w:t>
            </w:r>
          </w:p>
          <w:p w14:paraId="2FEE5924" w14:textId="77777777" w:rsidR="00AB545C" w:rsidRPr="008C0BA3" w:rsidRDefault="00AB545C" w:rsidP="008C0BA3">
            <w:pPr>
              <w:pStyle w:val="PlainText"/>
              <w:rPr>
                <w:rFonts w:ascii="Courier New" w:hAnsi="Courier New" w:cs="Courier New"/>
              </w:rPr>
            </w:pPr>
            <w:r w:rsidRPr="008C0BA3">
              <w:rPr>
                <w:rFonts w:ascii="Courier New" w:hAnsi="Courier New" w:cs="Courier New"/>
              </w:rPr>
              <w:t xml:space="preserve">  # 3. Inject the Intel iGPU Passthrough rules into the LXC hardware config</w:t>
            </w:r>
          </w:p>
          <w:p w14:paraId="65DE7665" w14:textId="77777777" w:rsidR="00AB545C" w:rsidRPr="008C0BA3" w:rsidRDefault="00AB545C" w:rsidP="008C0BA3">
            <w:pPr>
              <w:pStyle w:val="PlainText"/>
              <w:rPr>
                <w:rFonts w:ascii="Courier New" w:hAnsi="Courier New" w:cs="Courier New"/>
              </w:rPr>
            </w:pPr>
            <w:r w:rsidRPr="008C0BA3">
              <w:rPr>
                <w:rFonts w:ascii="Courier New" w:hAnsi="Courier New" w:cs="Courier New"/>
              </w:rPr>
              <w:t xml:space="preserve">  cat &lt;&lt;EOF &gt;&gt; /etc/pve/lxc/103.conf</w:t>
            </w:r>
          </w:p>
          <w:p w14:paraId="2270E300" w14:textId="77777777" w:rsidR="00AB545C" w:rsidRPr="008C0BA3" w:rsidRDefault="00AB545C" w:rsidP="008C0BA3">
            <w:pPr>
              <w:pStyle w:val="PlainText"/>
              <w:rPr>
                <w:rFonts w:ascii="Courier New" w:hAnsi="Courier New" w:cs="Courier New"/>
              </w:rPr>
            </w:pPr>
            <w:r w:rsidRPr="008C0BA3">
              <w:rPr>
                <w:rFonts w:ascii="Courier New" w:hAnsi="Courier New" w:cs="Courier New"/>
              </w:rPr>
              <w:t xml:space="preserve">  lxc.cgroup2.devices.allow: c 226:0 rwm</w:t>
            </w:r>
          </w:p>
          <w:p w14:paraId="5FC13676" w14:textId="77777777" w:rsidR="00AB545C" w:rsidRPr="008C0BA3" w:rsidRDefault="00AB545C" w:rsidP="008C0BA3">
            <w:pPr>
              <w:pStyle w:val="PlainText"/>
              <w:rPr>
                <w:rFonts w:ascii="Courier New" w:hAnsi="Courier New" w:cs="Courier New"/>
              </w:rPr>
            </w:pPr>
            <w:r w:rsidRPr="008C0BA3">
              <w:rPr>
                <w:rFonts w:ascii="Courier New" w:hAnsi="Courier New" w:cs="Courier New"/>
              </w:rPr>
              <w:t xml:space="preserve">  lxc.cgroup2.devices.allow: c 226:128 rwm</w:t>
            </w:r>
          </w:p>
          <w:p w14:paraId="1253474E" w14:textId="77777777" w:rsidR="00AB545C" w:rsidRPr="008C0BA3" w:rsidRDefault="00AB545C" w:rsidP="008C0BA3">
            <w:pPr>
              <w:pStyle w:val="PlainText"/>
              <w:rPr>
                <w:rFonts w:ascii="Courier New" w:hAnsi="Courier New" w:cs="Courier New"/>
              </w:rPr>
            </w:pPr>
            <w:r w:rsidRPr="008C0BA3">
              <w:rPr>
                <w:rFonts w:ascii="Courier New" w:hAnsi="Courier New" w:cs="Courier New"/>
              </w:rPr>
              <w:t xml:space="preserve">  lxc.mount.entry: /dev/dri dev/dri none bind,optional,create=dir</w:t>
            </w:r>
          </w:p>
          <w:p w14:paraId="1FE3272C" w14:textId="77777777" w:rsidR="00AB545C" w:rsidRPr="008C0BA3" w:rsidRDefault="00AB545C" w:rsidP="008C0BA3">
            <w:pPr>
              <w:pStyle w:val="PlainText"/>
              <w:rPr>
                <w:rFonts w:ascii="Courier New" w:hAnsi="Courier New" w:cs="Courier New"/>
              </w:rPr>
            </w:pPr>
            <w:r w:rsidRPr="008C0BA3">
              <w:rPr>
                <w:rFonts w:ascii="Courier New" w:hAnsi="Courier New" w:cs="Courier New"/>
              </w:rPr>
              <w:t xml:space="preserve">  lxc.mount.entry: /dev/dri/renderD128 dev/dri/renderD128 none bind,optional,create=file</w:t>
            </w:r>
          </w:p>
          <w:p w14:paraId="6862806C" w14:textId="77777777" w:rsidR="00AB545C" w:rsidRPr="008C0BA3" w:rsidRDefault="00AB545C" w:rsidP="008C0BA3">
            <w:pPr>
              <w:pStyle w:val="PlainText"/>
              <w:rPr>
                <w:rFonts w:ascii="Courier New" w:hAnsi="Courier New" w:cs="Courier New"/>
              </w:rPr>
            </w:pPr>
            <w:r w:rsidRPr="008C0BA3">
              <w:rPr>
                <w:rFonts w:ascii="Courier New" w:hAnsi="Courier New" w:cs="Courier New"/>
              </w:rPr>
              <w:t xml:space="preserve">  EOF</w:t>
            </w:r>
          </w:p>
          <w:p w14:paraId="25E5AD57" w14:textId="77777777" w:rsidR="00AB545C" w:rsidRPr="008C0BA3" w:rsidRDefault="00AB545C" w:rsidP="008C0BA3">
            <w:pPr>
              <w:pStyle w:val="PlainText"/>
              <w:rPr>
                <w:rFonts w:ascii="Courier New" w:hAnsi="Courier New" w:cs="Courier New"/>
              </w:rPr>
            </w:pPr>
            <w:r w:rsidRPr="008C0BA3">
              <w:rPr>
                <w:rFonts w:ascii="Courier New" w:hAnsi="Courier New" w:cs="Courier New"/>
              </w:rPr>
              <w:t xml:space="preserve">  pct restart 103</w:t>
            </w:r>
          </w:p>
          <w:p w14:paraId="7737B0FA" w14:textId="77777777" w:rsidR="00AB545C" w:rsidRDefault="00AB545C" w:rsidP="008C0BA3">
            <w:pPr>
              <w:pStyle w:val="PlainText"/>
              <w:rPr>
                <w:rFonts w:ascii="Courier New" w:hAnsi="Courier New" w:cs="Courier New"/>
              </w:rPr>
            </w:pPr>
            <w:r w:rsidRPr="008C0BA3">
              <w:rPr>
                <w:rFonts w:ascii="Courier New" w:hAnsi="Courier New" w:cs="Courier New"/>
              </w:rPr>
              <w:lastRenderedPageBreak/>
              <w:t>&gt;&gt;&gt; BASH Script end</w:t>
            </w:r>
          </w:p>
          <w:p w14:paraId="252281F1" w14:textId="2E8D66E0" w:rsidR="00AB545C" w:rsidRPr="00716848" w:rsidRDefault="00AB545C" w:rsidP="00A01639">
            <w:r>
              <w:rPr>
                <w:rFonts w:ascii="Consolas" w:hAnsi="Consolas"/>
                <w:sz w:val="20"/>
                <w:szCs w:val="20"/>
              </w:rPr>
              <w:fldChar w:fldCharType="end"/>
            </w:r>
          </w:p>
        </w:tc>
      </w:tr>
    </w:tbl>
    <w:p w14:paraId="1D79F951" w14:textId="7176D4C6" w:rsidR="00AB545C" w:rsidRDefault="00AB545C" w:rsidP="00AB545C">
      <w:pPr>
        <w:pStyle w:val="Heading4"/>
      </w:pPr>
      <w:r>
        <w:lastRenderedPageBreak/>
        <w:t xml:space="preserve">Code </w:t>
      </w:r>
      <w:r>
        <w:fldChar w:fldCharType="begin"/>
      </w:r>
      <w:r>
        <w:instrText xml:space="preserve"> SEQ Code \* ARABIC </w:instrText>
      </w:r>
      <w:r>
        <w:fldChar w:fldCharType="separate"/>
      </w:r>
      <w:r>
        <w:rPr>
          <w:noProof/>
        </w:rPr>
        <w:t>20</w:t>
      </w:r>
      <w:r>
        <w:rPr>
          <w:noProof/>
        </w:rPr>
        <w:fldChar w:fldCharType="end"/>
      </w:r>
      <w:r>
        <w:t>: OllamaHolePost.sh</w:t>
      </w:r>
    </w:p>
    <w:p w14:paraId="33C20BED" w14:textId="119A7DA8" w:rsidR="005F3E22" w:rsidRDefault="005F3E22" w:rsidP="00C5619D">
      <w:r>
        <w:t>New:</w:t>
      </w:r>
    </w:p>
    <w:p w14:paraId="0AA9A545" w14:textId="4B99D704" w:rsidR="005F3E22" w:rsidRPr="00A26168" w:rsidRDefault="005F3E22" w:rsidP="005F3E22">
      <w:pPr>
        <w:ind w:left="288"/>
      </w:pPr>
      <w:r>
        <w:t>A</w:t>
      </w:r>
      <w:r w:rsidRPr="00A26168">
        <w:t>ppend these environment flags directly to your Ollama service definition file (usually found at /etc/systemd/system/ollama.service.d/override.conf or directly inside your LXC startup script environment variables):</w:t>
      </w:r>
    </w:p>
    <w:p w14:paraId="29360103" w14:textId="77777777" w:rsidR="005F3E22" w:rsidRPr="00A26168" w:rsidRDefault="00000000" w:rsidP="005F3E22">
      <w:pPr>
        <w:ind w:left="288"/>
      </w:pPr>
      <w:r>
        <w:pict w14:anchorId="4E4A1237">
          <v:rect id="_x0000_i1025" style="width:0;height:1.5pt" o:hralign="center" o:hrstd="t" o:hr="t" fillcolor="#a0a0a0" stroked="f"/>
        </w:pict>
      </w:r>
    </w:p>
    <w:p w14:paraId="17D1ABBB" w14:textId="2E62D8CF" w:rsidR="005F3E22" w:rsidRPr="00A26168" w:rsidRDefault="005F3E22" w:rsidP="005F3E22">
      <w:pPr>
        <w:ind w:left="288"/>
        <w:rPr>
          <w:b/>
          <w:bCs/>
        </w:rPr>
      </w:pPr>
      <w:r w:rsidRPr="00A26168">
        <w:rPr>
          <w:b/>
          <w:bCs/>
        </w:rPr>
        <w:t>Advanced Intel oneAPI &amp; SYCL Tuning Flags</w:t>
      </w:r>
    </w:p>
    <w:p w14:paraId="61B5DE07" w14:textId="77777777" w:rsidR="005F3E22" w:rsidRPr="00A26168" w:rsidRDefault="005F3E22" w:rsidP="005F3E22">
      <w:pPr>
        <w:ind w:left="288"/>
      </w:pPr>
      <w:r w:rsidRPr="00A26168">
        <w:t>Add the following environment lines to your deployment:</w:t>
      </w:r>
    </w:p>
    <w:p w14:paraId="19139C1F" w14:textId="77777777" w:rsidR="005F3E22" w:rsidRPr="00A26168" w:rsidRDefault="005F3E22" w:rsidP="005F3E22">
      <w:pPr>
        <w:ind w:left="288"/>
      </w:pPr>
      <w:r w:rsidRPr="00A26168">
        <w:t># Force the Intel driver to bypass aggressive power savings and keep execution units alert</w:t>
      </w:r>
    </w:p>
    <w:p w14:paraId="2059021E" w14:textId="77777777" w:rsidR="005F3E22" w:rsidRPr="00A26168" w:rsidRDefault="005F3E22" w:rsidP="005F3E22">
      <w:pPr>
        <w:ind w:left="288"/>
      </w:pPr>
      <w:r w:rsidRPr="00A26168">
        <w:t>NEOReadDebugKeys=1</w:t>
      </w:r>
    </w:p>
    <w:p w14:paraId="1A9B5419" w14:textId="2B30C7AB" w:rsidR="005F3E22" w:rsidRPr="00A26168" w:rsidRDefault="005F3E22" w:rsidP="005F3E22">
      <w:pPr>
        <w:ind w:left="288"/>
      </w:pPr>
      <w:r w:rsidRPr="00A26168">
        <w:t>OverrideGpuAddressSpace=48</w:t>
      </w:r>
    </w:p>
    <w:p w14:paraId="53F60432" w14:textId="77777777" w:rsidR="005F3E22" w:rsidRPr="00A26168" w:rsidRDefault="005F3E22" w:rsidP="005F3E22">
      <w:pPr>
        <w:ind w:left="288"/>
      </w:pPr>
      <w:r w:rsidRPr="00A26168">
        <w:t># Tell the SYCL backend to strictly optimize for low-latency single-batch generation</w:t>
      </w:r>
    </w:p>
    <w:p w14:paraId="200BC616" w14:textId="77777777" w:rsidR="005F3E22" w:rsidRPr="00A26168" w:rsidRDefault="005F3E22" w:rsidP="005F3E22">
      <w:pPr>
        <w:ind w:left="288"/>
      </w:pPr>
      <w:r w:rsidRPr="00A26168">
        <w:t># This prevents the thread-pool from waiting for data batches during quick autocomplete requests</w:t>
      </w:r>
    </w:p>
    <w:p w14:paraId="66B8C94B" w14:textId="46AE63A0" w:rsidR="005F3E22" w:rsidRPr="00A26168" w:rsidRDefault="005F3E22" w:rsidP="005F3E22">
      <w:pPr>
        <w:ind w:left="288"/>
      </w:pPr>
      <w:r w:rsidRPr="00A26168">
        <w:t>CL_PROGRAM_OPTS="-cl-mad-enable -cl-fast-relaxed-math"</w:t>
      </w:r>
    </w:p>
    <w:p w14:paraId="5A0F3FC0" w14:textId="77777777" w:rsidR="005F3E22" w:rsidRPr="00A26168" w:rsidRDefault="005F3E22" w:rsidP="005F3E22">
      <w:pPr>
        <w:ind w:left="288"/>
      </w:pPr>
      <w:r w:rsidRPr="00A26168">
        <w:t># Direct the GGML backend to pin memory mappings across the virtualized container bridge</w:t>
      </w:r>
    </w:p>
    <w:p w14:paraId="160D8C1C" w14:textId="77777777" w:rsidR="005F3E22" w:rsidRPr="00A26168" w:rsidRDefault="005F3E22" w:rsidP="005F3E22">
      <w:pPr>
        <w:ind w:left="288"/>
      </w:pPr>
      <w:r w:rsidRPr="00A26168">
        <w:t>OLLAMA_NUM_GPU=999</w:t>
      </w:r>
    </w:p>
    <w:p w14:paraId="394222B6" w14:textId="67DA8F0A" w:rsidR="005F3E22" w:rsidRDefault="005F3E22" w:rsidP="005F3E22">
      <w:pPr>
        <w:ind w:left="288"/>
      </w:pPr>
      <w:r w:rsidRPr="00A26168">
        <w:t>GGML_OPENCL_PLATFORM=Intel</w:t>
      </w:r>
    </w:p>
    <w:p w14:paraId="7C539443" w14:textId="2012F4E8" w:rsidR="006B1F61" w:rsidRDefault="00AB545C" w:rsidP="00CE1051">
      <w:pPr>
        <w:pStyle w:val="Heading3"/>
      </w:pPr>
      <w:bookmarkStart w:id="67" w:name="_Toc233947795"/>
      <w:r>
        <w:t>4</w:t>
      </w:r>
      <w:r w:rsidR="006B1F61">
        <w:t>. For Wyoming Docker (LXC 104)</w:t>
      </w:r>
      <w:bookmarkEnd w:id="67"/>
    </w:p>
    <w:p w14:paraId="2D6BC926" w14:textId="77777777" w:rsidR="006B1F61" w:rsidRDefault="006B1F61" w:rsidP="00C5619D">
      <w:r>
        <w:t>Run this to map the isolated network switch so it can talk privately to the Ollama API:</w:t>
      </w:r>
    </w:p>
    <w:tbl>
      <w:tblPr>
        <w:tblW w:w="9835"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835"/>
      </w:tblGrid>
      <w:tr w:rsidR="008A34E5" w:rsidRPr="00716848" w14:paraId="08A2ED94" w14:textId="77777777" w:rsidTr="00A01639">
        <w:trPr>
          <w:trHeight w:val="1620"/>
          <w:tblCellSpacing w:w="15" w:type="dxa"/>
        </w:trPr>
        <w:tc>
          <w:tcPr>
            <w:tcW w:w="0" w:type="auto"/>
            <w:shd w:val="clear" w:color="auto" w:fill="C1F0C7" w:themeFill="accent3" w:themeFillTint="33"/>
            <w:hideMark/>
          </w:tcPr>
          <w:bookmarkStart w:id="68" w:name="_Toc233947796"/>
          <w:p w14:paraId="72745D04" w14:textId="77777777" w:rsidR="008A34E5" w:rsidRPr="00CE795F" w:rsidRDefault="008A34E5" w:rsidP="00CE795F">
            <w:pPr>
              <w:pStyle w:val="PlainText"/>
              <w:rPr>
                <w:rFonts w:ascii="Courier New" w:hAnsi="Courier New" w:cs="Courier New"/>
              </w:rPr>
            </w:pPr>
            <w:r>
              <w:rPr>
                <w:sz w:val="20"/>
                <w:szCs w:val="20"/>
              </w:rPr>
              <w:lastRenderedPageBreak/>
              <w:fldChar w:fldCharType="begin"/>
            </w:r>
            <w:r>
              <w:rPr>
                <w:sz w:val="20"/>
                <w:szCs w:val="20"/>
              </w:rPr>
              <w:instrText xml:space="preserve"> INCLUDETEXT  "C:\\Users\\barne\\Documents\\HomeAssistant\\Proxmox\\project_scripts\\WyomingPost.sh" \c 65001  \* MERGEFORMAT </w:instrText>
            </w:r>
            <w:r>
              <w:rPr>
                <w:sz w:val="20"/>
                <w:szCs w:val="20"/>
              </w:rPr>
              <w:fldChar w:fldCharType="separate"/>
            </w:r>
            <w:r w:rsidRPr="00CE795F">
              <w:rPr>
                <w:rFonts w:ascii="Courier New" w:hAnsi="Courier New" w:cs="Courier New"/>
              </w:rPr>
              <w:t>&gt;&gt;&gt; BASH Script start</w:t>
            </w:r>
          </w:p>
          <w:p w14:paraId="75214DF9"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Attach the isolated network backend interface (eth1)</w:t>
            </w:r>
          </w:p>
          <w:p w14:paraId="19B93C7A"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pct set 104 --net1 name=eth1,bridge=vmbr1,ip=10.0.10.4/24</w:t>
            </w:r>
          </w:p>
          <w:p w14:paraId="7251C0E6"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Enforce your 2 Cores and 2GB RAM blueprint</w:t>
            </w:r>
          </w:p>
          <w:p w14:paraId="45623AAE"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pct set 104 --cores 2 --memory 2048</w:t>
            </w:r>
          </w:p>
          <w:p w14:paraId="6471FA41"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pct restart 104</w:t>
            </w:r>
          </w:p>
          <w:p w14:paraId="039A6FAD"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&gt;&gt;&gt; BASH Script end</w:t>
            </w:r>
          </w:p>
          <w:p w14:paraId="56BAEE14"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NOTES</w:t>
            </w:r>
          </w:p>
          <w:p w14:paraId="5C4C51E0"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Change the subscription keys at the Proxmox level</w:t>
            </w:r>
          </w:p>
          <w:p w14:paraId="76EDEBB1"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w:t>
            </w:r>
            <w:r w:rsidRPr="00CE795F">
              <w:rPr>
                <w:rFonts w:ascii="Courier New" w:hAnsi="Courier New" w:cs="Courier New"/>
              </w:rPr>
              <w:tab/>
              <w:t>echo "Enabled: no" &gt;&gt; /etc/apt/sources.list.d/pve-enterprise.sources</w:t>
            </w:r>
          </w:p>
          <w:p w14:paraId="2077E608"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w:t>
            </w:r>
            <w:r w:rsidRPr="00CE795F">
              <w:rPr>
                <w:rFonts w:ascii="Courier New" w:hAnsi="Courier New" w:cs="Courier New"/>
              </w:rPr>
              <w:tab/>
              <w:t>echo "Enabled: no" &gt;&gt; /etc/apt/sources.list.d/ceph.sources</w:t>
            </w:r>
          </w:p>
          <w:p w14:paraId="32C076C8"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w:t>
            </w:r>
            <w:r w:rsidRPr="00CE795F">
              <w:rPr>
                <w:rFonts w:ascii="Courier New" w:hAnsi="Courier New" w:cs="Courier New"/>
              </w:rPr>
              <w:tab/>
              <w:t>cat &lt;&lt;EOF &gt; /etc/apt/sources.list.d/pve-enterprise.sources</w:t>
            </w:r>
          </w:p>
          <w:p w14:paraId="1C99A123"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Types: deb</w:t>
            </w:r>
          </w:p>
          <w:p w14:paraId="4CC78452"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URIs: https://enterprise.proxmox.com/debian/pve</w:t>
            </w:r>
          </w:p>
          <w:p w14:paraId="1D2C1801"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Suites: trixie</w:t>
            </w:r>
          </w:p>
          <w:p w14:paraId="3FA1AC84"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Components: pve-enterprise</w:t>
            </w:r>
          </w:p>
          <w:p w14:paraId="386408BD"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Signed-By: /usr/share/keyrings/proxmox-archive-keyring.gpg</w:t>
            </w:r>
          </w:p>
          <w:p w14:paraId="70B00AC1"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Enabled: no</w:t>
            </w:r>
          </w:p>
          <w:p w14:paraId="2C9994FC"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EOF</w:t>
            </w:r>
          </w:p>
          <w:p w14:paraId="1AF55F97"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w:t>
            </w:r>
            <w:r w:rsidRPr="00CE795F">
              <w:rPr>
                <w:rFonts w:ascii="Courier New" w:hAnsi="Courier New" w:cs="Courier New"/>
              </w:rPr>
              <w:tab/>
              <w:t>cat &lt;&lt;EOF &gt; /etc/apt/sources.list.d/ceph.sources</w:t>
            </w:r>
          </w:p>
          <w:p w14:paraId="5260E7BD"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Types: deb</w:t>
            </w:r>
          </w:p>
          <w:p w14:paraId="6AA72D3A"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URIs: https://enterprise.proxmox.com/debian/ceph-squid</w:t>
            </w:r>
          </w:p>
          <w:p w14:paraId="2A7EF5AB"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Suites: trixie</w:t>
            </w:r>
          </w:p>
          <w:p w14:paraId="63A374AA"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Components: main</w:t>
            </w:r>
          </w:p>
          <w:p w14:paraId="10BF8BE8"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Signed-By: /usr/share/keyrings/proxmox-archive-keyring.gpg</w:t>
            </w:r>
          </w:p>
          <w:p w14:paraId="1F66F735"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Enabled: no</w:t>
            </w:r>
          </w:p>
          <w:p w14:paraId="4C26815F"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EOF</w:t>
            </w:r>
          </w:p>
          <w:p w14:paraId="7C3E0089" w14:textId="77777777" w:rsidR="008A34E5" w:rsidRPr="00CE795F" w:rsidRDefault="008A34E5" w:rsidP="00CE795F">
            <w:pPr>
              <w:pStyle w:val="PlainText"/>
              <w:rPr>
                <w:rFonts w:ascii="Courier New" w:hAnsi="Courier New" w:cs="Courier New"/>
              </w:rPr>
            </w:pPr>
          </w:p>
          <w:p w14:paraId="71A77E9A"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w:t>
            </w:r>
            <w:r w:rsidRPr="00CE795F">
              <w:rPr>
                <w:rFonts w:ascii="Courier New" w:hAnsi="Courier New" w:cs="Courier New"/>
              </w:rPr>
              <w:tab/>
              <w:t>vi /etc/apt/sources.list.d/pve-no-subscription.sources</w:t>
            </w:r>
          </w:p>
          <w:p w14:paraId="41B0DD72"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Enter 'i' in the window, then paste in the following lines.</w:t>
            </w:r>
          </w:p>
          <w:p w14:paraId="392C2FDD"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Types: deb</w:t>
            </w:r>
          </w:p>
          <w:p w14:paraId="6F34F5C4"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URIs: http://download.proxmox.com/debian/pve</w:t>
            </w:r>
          </w:p>
          <w:p w14:paraId="5DC56127"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Suites: trixie</w:t>
            </w:r>
          </w:p>
          <w:p w14:paraId="782D063B"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Components: pve-no-subscription</w:t>
            </w:r>
          </w:p>
          <w:p w14:paraId="7255094E"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 xml:space="preserve">  Signed-By: /usr/share/keyrings/proxmox-archive-keyring.gpg</w:t>
            </w:r>
          </w:p>
          <w:p w14:paraId="4352E98D"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Then entera ":!wq" wo save and exit the vi editor</w:t>
            </w:r>
          </w:p>
          <w:p w14:paraId="5ED69592" w14:textId="77777777" w:rsidR="008A34E5" w:rsidRPr="00CE795F" w:rsidRDefault="008A34E5" w:rsidP="00CE795F">
            <w:pPr>
              <w:pStyle w:val="PlainText"/>
              <w:rPr>
                <w:rFonts w:ascii="Courier New" w:hAnsi="Courier New" w:cs="Courier New"/>
              </w:rPr>
            </w:pPr>
            <w:r w:rsidRPr="00CE795F">
              <w:rPr>
                <w:rFonts w:ascii="Courier New" w:hAnsi="Courier New" w:cs="Courier New"/>
              </w:rPr>
              <w:t>Execute the following:</w:t>
            </w:r>
          </w:p>
          <w:p w14:paraId="6934E996" w14:textId="77777777" w:rsidR="008A34E5" w:rsidRDefault="008A34E5" w:rsidP="00CE795F">
            <w:pPr>
              <w:pStyle w:val="PlainText"/>
              <w:rPr>
                <w:rFonts w:ascii="Courier New" w:hAnsi="Courier New" w:cs="Courier New"/>
              </w:rPr>
            </w:pPr>
            <w:r w:rsidRPr="00CE795F">
              <w:rPr>
                <w:rFonts w:ascii="Courier New" w:hAnsi="Courier New" w:cs="Courier New"/>
              </w:rPr>
              <w:t xml:space="preserve">  •</w:t>
            </w:r>
            <w:r w:rsidRPr="00CE795F">
              <w:rPr>
                <w:rFonts w:ascii="Courier New" w:hAnsi="Courier New" w:cs="Courier New"/>
              </w:rPr>
              <w:tab/>
              <w:t>apt dist-upgrade -y</w:t>
            </w:r>
          </w:p>
          <w:p w14:paraId="00C7B622" w14:textId="2DF220BF" w:rsidR="008A34E5" w:rsidRPr="00716848" w:rsidRDefault="008A34E5" w:rsidP="00A01639">
            <w:r>
              <w:rPr>
                <w:rFonts w:ascii="Consolas" w:hAnsi="Consolas"/>
                <w:sz w:val="20"/>
                <w:szCs w:val="20"/>
              </w:rPr>
              <w:fldChar w:fldCharType="end"/>
            </w:r>
          </w:p>
        </w:tc>
      </w:tr>
    </w:tbl>
    <w:p w14:paraId="6D80F538" w14:textId="3D48F087" w:rsidR="008A34E5" w:rsidRDefault="008A34E5" w:rsidP="008A34E5">
      <w:pPr>
        <w:pStyle w:val="Heading4"/>
      </w:pPr>
      <w:r>
        <w:t xml:space="preserve">Code </w:t>
      </w:r>
      <w:r>
        <w:fldChar w:fldCharType="begin"/>
      </w:r>
      <w:r>
        <w:instrText xml:space="preserve"> SEQ Code \* ARABIC </w:instrText>
      </w:r>
      <w:r>
        <w:fldChar w:fldCharType="separate"/>
      </w:r>
      <w:r>
        <w:rPr>
          <w:noProof/>
        </w:rPr>
        <w:t>20</w:t>
      </w:r>
      <w:r>
        <w:rPr>
          <w:noProof/>
        </w:rPr>
        <w:fldChar w:fldCharType="end"/>
      </w:r>
      <w:r>
        <w:t>: WyomingPost.sh</w:t>
      </w:r>
    </w:p>
    <w:p w14:paraId="4EC0A97A" w14:textId="77777777" w:rsidR="00FB3FB8" w:rsidRDefault="006B1F61" w:rsidP="00FB3FB8">
      <w:pPr>
        <w:pStyle w:val="Heading1"/>
      </w:pPr>
      <w:r>
        <w:t>Disaster Recovery:</w:t>
      </w:r>
      <w:bookmarkEnd w:id="68"/>
      <w:r>
        <w:t xml:space="preserve"> </w:t>
      </w:r>
    </w:p>
    <w:p w14:paraId="50327ED7" w14:textId="77777777" w:rsidR="006B1F61" w:rsidRDefault="006B1F61" w:rsidP="00FB3FB8">
      <w:pPr>
        <w:pStyle w:val="Heading2"/>
      </w:pPr>
      <w:bookmarkStart w:id="69" w:name="_Toc233947797"/>
      <w:r>
        <w:t>Text Configuration Backup Script</w:t>
      </w:r>
      <w:bookmarkEnd w:id="69"/>
    </w:p>
    <w:p w14:paraId="3C38EFEC" w14:textId="77777777" w:rsidR="006B1F61" w:rsidRDefault="006B1F61" w:rsidP="00C5619D">
      <w:r>
        <w:t>To secure your precise resource layouts, network definitions, and maps, keep this custom backup tool saved on your host.</w:t>
      </w:r>
    </w:p>
    <w:p w14:paraId="6F590733" w14:textId="77777777" w:rsidR="006B1F61" w:rsidRDefault="006B1F61" w:rsidP="00C5619D">
      <w:r>
        <w:lastRenderedPageBreak/>
        <w:t>Creating the Host Backup Automator</w:t>
      </w:r>
    </w:p>
    <w:p w14:paraId="457620E5" w14:textId="77777777" w:rsidR="006B1F61" w:rsidRDefault="006B1F61" w:rsidP="00C5619D">
      <w:r>
        <w:t>Log into your Proxmox Host Shell.</w:t>
      </w:r>
    </w:p>
    <w:p w14:paraId="66FBF53B" w14:textId="77777777" w:rsidR="00A60C33" w:rsidRDefault="006B1F61" w:rsidP="00C5619D">
      <w:r>
        <w:t>Create the script file:</w:t>
      </w:r>
    </w:p>
    <w:p w14:paraId="5FD8C449" w14:textId="39CC2032" w:rsidR="006B1F61" w:rsidRDefault="006B1F61">
      <w:pPr>
        <w:pStyle w:val="ListParagraph"/>
        <w:numPr>
          <w:ilvl w:val="0"/>
          <w:numId w:val="14"/>
        </w:numPr>
      </w:pPr>
      <w:r>
        <w:t>vi /root/backup_all_configs.sh</w:t>
      </w:r>
    </w:p>
    <w:p w14:paraId="19EF0F38" w14:textId="77777777" w:rsidR="006B1F61" w:rsidRDefault="006B1F61" w:rsidP="00C5619D">
      <w:r>
        <w:t>Paste the following code:</w:t>
      </w:r>
    </w:p>
    <w:tbl>
      <w:tblPr>
        <w:tblW w:w="10139" w:type="dxa"/>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10139"/>
      </w:tblGrid>
      <w:tr w:rsidR="00A60C33" w:rsidRPr="00716848" w14:paraId="60D8C40C" w14:textId="77777777" w:rsidTr="006A4A92">
        <w:trPr>
          <w:trHeight w:val="80"/>
          <w:tblCellSpacing w:w="15" w:type="dxa"/>
        </w:trPr>
        <w:tc>
          <w:tcPr>
            <w:tcW w:w="0" w:type="auto"/>
            <w:shd w:val="clear" w:color="auto" w:fill="C1F0C7" w:themeFill="accent3" w:themeFillTint="33"/>
            <w:hideMark/>
          </w:tcPr>
          <w:p w14:paraId="5708FB10" w14:textId="77777777" w:rsidR="00054E7D" w:rsidRPr="00BA07D6" w:rsidRDefault="00A60C33" w:rsidP="00BA07D6">
            <w:pPr>
              <w:pStyle w:val="PlainText"/>
              <w:rPr>
                <w:rFonts w:ascii="Courier New" w:hAnsi="Courier New" w:cs="Courier New"/>
              </w:rPr>
            </w:pPr>
            <w:r>
              <w:rPr>
                <w:sz w:val="20"/>
                <w:szCs w:val="20"/>
              </w:rPr>
              <w:fldChar w:fldCharType="begin"/>
            </w:r>
            <w:r w:rsidR="00CC3E7D">
              <w:rPr>
                <w:sz w:val="20"/>
                <w:szCs w:val="20"/>
              </w:rPr>
              <w:instrText xml:space="preserve"> INCLUDETEXT  "C:\\Users\\barne\\Documents\\HomeAssistant\\Proxmox\\project_scripts\\backup_all_configs.sh" \c 65001  \* MERGEFORMAT </w:instrText>
            </w:r>
            <w:r>
              <w:rPr>
                <w:sz w:val="20"/>
                <w:szCs w:val="20"/>
              </w:rPr>
              <w:fldChar w:fldCharType="separate"/>
            </w:r>
            <w:r w:rsidR="00054E7D" w:rsidRPr="00BA07D6">
              <w:rPr>
                <w:rFonts w:ascii="Courier New" w:hAnsi="Courier New" w:cs="Courier New"/>
              </w:rPr>
              <w:t>#!/bin/bash</w:t>
            </w:r>
          </w:p>
          <w:p w14:paraId="0E9482BC"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 Configuration</w:t>
            </w:r>
          </w:p>
          <w:p w14:paraId="72682BAD"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BACKUP_DIR="/var/lib/vz/dump/config_backups"</w:t>
            </w:r>
          </w:p>
          <w:p w14:paraId="216093B2"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TIMESTAMP=$(date +"%Y%m%d_%H%M%S")</w:t>
            </w:r>
          </w:p>
          <w:p w14:paraId="110ED348"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ARCHIVE_NAME="${BACKUP_DIR}/ed_proxmox_configs_${TIMESTAMP}.tar.gz"</w:t>
            </w:r>
          </w:p>
          <w:p w14:paraId="00CC2CCE"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TEMP_DIR="/tmp/unified_config_backup"</w:t>
            </w:r>
          </w:p>
          <w:p w14:paraId="33DF7E6E"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 Your specific Node IDs</w:t>
            </w:r>
          </w:p>
          <w:p w14:paraId="20020028"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LXCS=(100 102 103 104)</w:t>
            </w:r>
          </w:p>
          <w:p w14:paraId="07CCB45F"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VMS=(101)</w:t>
            </w:r>
          </w:p>
          <w:p w14:paraId="53305453"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echo "===================================================="</w:t>
            </w:r>
          </w:p>
          <w:p w14:paraId="001FD201"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echo "Starting Configuration Backup for Ed's KAMRUI PC..."</w:t>
            </w:r>
          </w:p>
          <w:p w14:paraId="5FC82410"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echo "===================================================="</w:t>
            </w:r>
          </w:p>
          <w:p w14:paraId="1C1C6065"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 Initialize clean workspace</w:t>
            </w:r>
          </w:p>
          <w:p w14:paraId="07AAB7BF"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mkdir -p "$BACKUP_DIR"</w:t>
            </w:r>
          </w:p>
          <w:p w14:paraId="3B57BE94"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mkdir -p "$TEMP_DIR"</w:t>
            </w:r>
          </w:p>
          <w:p w14:paraId="30370357"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echo "[1/3] Copying Proxmox host system parameters..."</w:t>
            </w:r>
          </w:p>
          <w:p w14:paraId="4987F6B3"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cp -r /etc/pve/ "$TEMP_DIR/pve_cluster_virtual_fs/"</w:t>
            </w:r>
          </w:p>
          <w:p w14:paraId="000FFF8E"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cp /etc/network/interfaces "$TEMP_DIR/host_network_interfaces"</w:t>
            </w:r>
          </w:p>
          <w:p w14:paraId="00CBABDA"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cp /etc/passwd /etc/group "$TEMP_DIR/"</w:t>
            </w:r>
          </w:p>
          <w:p w14:paraId="208C85B1"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echo "-&gt; Host network, storage definitions, and clusters copied successfully."</w:t>
            </w:r>
          </w:p>
          <w:p w14:paraId="49F1A0F9"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echo "[2/3] Copying individual Container &amp; VM .conf files..."</w:t>
            </w:r>
          </w:p>
          <w:p w14:paraId="55B951E6"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for id in "${LXCS[@]}"; do</w:t>
            </w:r>
          </w:p>
          <w:p w14:paraId="4187DA31"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ab/>
            </w:r>
            <w:r w:rsidRPr="00BA07D6">
              <w:rPr>
                <w:rFonts w:ascii="Courier New" w:hAnsi="Courier New" w:cs="Courier New"/>
              </w:rPr>
              <w:tab/>
              <w:t>if [ -f "/etc/pve/lxc/${id}.conf" ]; then</w:t>
            </w:r>
          </w:p>
          <w:p w14:paraId="13CA6A63"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ab/>
            </w:r>
            <w:r w:rsidRPr="00BA07D6">
              <w:rPr>
                <w:rFonts w:ascii="Courier New" w:hAnsi="Courier New" w:cs="Courier New"/>
              </w:rPr>
              <w:tab/>
            </w:r>
            <w:r w:rsidRPr="00BA07D6">
              <w:rPr>
                <w:rFonts w:ascii="Courier New" w:hAnsi="Courier New" w:cs="Courier New"/>
              </w:rPr>
              <w:tab/>
            </w:r>
            <w:r w:rsidRPr="00BA07D6">
              <w:rPr>
                <w:rFonts w:ascii="Courier New" w:hAnsi="Courier New" w:cs="Courier New"/>
              </w:rPr>
              <w:tab/>
              <w:t>echo "</w:t>
            </w:r>
            <w:r w:rsidRPr="00BA07D6">
              <w:rPr>
                <w:rFonts w:ascii="Courier New" w:hAnsi="Courier New" w:cs="Courier New"/>
              </w:rPr>
              <w:tab/>
              <w:t xml:space="preserve"> -&gt; Copying LXC ${id}.conf..."</w:t>
            </w:r>
          </w:p>
          <w:p w14:paraId="5760109C"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ab/>
            </w:r>
            <w:r w:rsidRPr="00BA07D6">
              <w:rPr>
                <w:rFonts w:ascii="Courier New" w:hAnsi="Courier New" w:cs="Courier New"/>
              </w:rPr>
              <w:tab/>
            </w:r>
            <w:r w:rsidRPr="00BA07D6">
              <w:rPr>
                <w:rFonts w:ascii="Courier New" w:hAnsi="Courier New" w:cs="Courier New"/>
              </w:rPr>
              <w:tab/>
            </w:r>
            <w:r w:rsidRPr="00BA07D6">
              <w:rPr>
                <w:rFonts w:ascii="Courier New" w:hAnsi="Courier New" w:cs="Courier New"/>
              </w:rPr>
              <w:tab/>
              <w:t>cp "/etc/pve/lxc/${id}.conf" "$TEMP_DIR/"</w:t>
            </w:r>
          </w:p>
          <w:p w14:paraId="1B6A16CD"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ab/>
            </w:r>
            <w:r w:rsidRPr="00BA07D6">
              <w:rPr>
                <w:rFonts w:ascii="Courier New" w:hAnsi="Courier New" w:cs="Courier New"/>
              </w:rPr>
              <w:tab/>
              <w:t>else</w:t>
            </w:r>
          </w:p>
          <w:p w14:paraId="4FF9800D"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ab/>
            </w:r>
            <w:r w:rsidRPr="00BA07D6">
              <w:rPr>
                <w:rFonts w:ascii="Courier New" w:hAnsi="Courier New" w:cs="Courier New"/>
              </w:rPr>
              <w:tab/>
            </w:r>
            <w:r w:rsidRPr="00BA07D6">
              <w:rPr>
                <w:rFonts w:ascii="Courier New" w:hAnsi="Courier New" w:cs="Courier New"/>
              </w:rPr>
              <w:tab/>
            </w:r>
            <w:r w:rsidRPr="00BA07D6">
              <w:rPr>
                <w:rFonts w:ascii="Courier New" w:hAnsi="Courier New" w:cs="Courier New"/>
              </w:rPr>
              <w:tab/>
              <w:t>echo "</w:t>
            </w:r>
            <w:r w:rsidRPr="00BA07D6">
              <w:rPr>
                <w:rFonts w:ascii="Courier New" w:hAnsi="Courier New" w:cs="Courier New"/>
              </w:rPr>
              <w:tab/>
              <w:t xml:space="preserve"> -&gt; WARNING: LXC ${id}.conf file was not found!"</w:t>
            </w:r>
          </w:p>
          <w:p w14:paraId="31B25ACD"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ab/>
            </w:r>
            <w:r w:rsidRPr="00BA07D6">
              <w:rPr>
                <w:rFonts w:ascii="Courier New" w:hAnsi="Courier New" w:cs="Courier New"/>
              </w:rPr>
              <w:tab/>
              <w:t>fi</w:t>
            </w:r>
          </w:p>
          <w:p w14:paraId="2252296A"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done</w:t>
            </w:r>
          </w:p>
          <w:p w14:paraId="450B912A"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for id in "${VMS[@]}"; do</w:t>
            </w:r>
          </w:p>
          <w:p w14:paraId="67CCC0F0"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ab/>
            </w:r>
            <w:r w:rsidRPr="00BA07D6">
              <w:rPr>
                <w:rFonts w:ascii="Courier New" w:hAnsi="Courier New" w:cs="Courier New"/>
              </w:rPr>
              <w:tab/>
              <w:t>if [ -f "/etc/pve/qemu-server/${id}.conf" ]; then</w:t>
            </w:r>
          </w:p>
          <w:p w14:paraId="3512985F"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ab/>
            </w:r>
            <w:r w:rsidRPr="00BA07D6">
              <w:rPr>
                <w:rFonts w:ascii="Courier New" w:hAnsi="Courier New" w:cs="Courier New"/>
              </w:rPr>
              <w:tab/>
            </w:r>
            <w:r w:rsidRPr="00BA07D6">
              <w:rPr>
                <w:rFonts w:ascii="Courier New" w:hAnsi="Courier New" w:cs="Courier New"/>
              </w:rPr>
              <w:tab/>
            </w:r>
            <w:r w:rsidRPr="00BA07D6">
              <w:rPr>
                <w:rFonts w:ascii="Courier New" w:hAnsi="Courier New" w:cs="Courier New"/>
              </w:rPr>
              <w:tab/>
              <w:t>echo "</w:t>
            </w:r>
            <w:r w:rsidRPr="00BA07D6">
              <w:rPr>
                <w:rFonts w:ascii="Courier New" w:hAnsi="Courier New" w:cs="Courier New"/>
              </w:rPr>
              <w:tab/>
              <w:t xml:space="preserve"> -&gt; Copying VM ${id}.conf..."</w:t>
            </w:r>
          </w:p>
          <w:p w14:paraId="256C3E8B"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ab/>
            </w:r>
            <w:r w:rsidRPr="00BA07D6">
              <w:rPr>
                <w:rFonts w:ascii="Courier New" w:hAnsi="Courier New" w:cs="Courier New"/>
              </w:rPr>
              <w:tab/>
            </w:r>
            <w:r w:rsidRPr="00BA07D6">
              <w:rPr>
                <w:rFonts w:ascii="Courier New" w:hAnsi="Courier New" w:cs="Courier New"/>
              </w:rPr>
              <w:tab/>
            </w:r>
            <w:r w:rsidRPr="00BA07D6">
              <w:rPr>
                <w:rFonts w:ascii="Courier New" w:hAnsi="Courier New" w:cs="Courier New"/>
              </w:rPr>
              <w:tab/>
              <w:t>cp "/etc/pve/qemu-server/${id}.conf" "$TEMP_DIR/"</w:t>
            </w:r>
          </w:p>
          <w:p w14:paraId="44A81FA8"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ab/>
            </w:r>
            <w:r w:rsidRPr="00BA07D6">
              <w:rPr>
                <w:rFonts w:ascii="Courier New" w:hAnsi="Courier New" w:cs="Courier New"/>
              </w:rPr>
              <w:tab/>
              <w:t>else</w:t>
            </w:r>
          </w:p>
          <w:p w14:paraId="00D33C9D"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ab/>
            </w:r>
            <w:r w:rsidRPr="00BA07D6">
              <w:rPr>
                <w:rFonts w:ascii="Courier New" w:hAnsi="Courier New" w:cs="Courier New"/>
              </w:rPr>
              <w:tab/>
            </w:r>
            <w:r w:rsidRPr="00BA07D6">
              <w:rPr>
                <w:rFonts w:ascii="Courier New" w:hAnsi="Courier New" w:cs="Courier New"/>
              </w:rPr>
              <w:tab/>
            </w:r>
            <w:r w:rsidRPr="00BA07D6">
              <w:rPr>
                <w:rFonts w:ascii="Courier New" w:hAnsi="Courier New" w:cs="Courier New"/>
              </w:rPr>
              <w:tab/>
              <w:t>echo "</w:t>
            </w:r>
            <w:r w:rsidRPr="00BA07D6">
              <w:rPr>
                <w:rFonts w:ascii="Courier New" w:hAnsi="Courier New" w:cs="Courier New"/>
              </w:rPr>
              <w:tab/>
              <w:t xml:space="preserve"> -&gt; WARNING: VM ${id}.conf file was not found!"</w:t>
            </w:r>
          </w:p>
          <w:p w14:paraId="42C8F893"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ab/>
            </w:r>
            <w:r w:rsidRPr="00BA07D6">
              <w:rPr>
                <w:rFonts w:ascii="Courier New" w:hAnsi="Courier New" w:cs="Courier New"/>
              </w:rPr>
              <w:tab/>
              <w:t>fi</w:t>
            </w:r>
          </w:p>
          <w:p w14:paraId="32F4F952"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done</w:t>
            </w:r>
          </w:p>
          <w:p w14:paraId="7B0D7C87"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echo "[3/3] Packing everything into gzip archive..."</w:t>
            </w:r>
          </w:p>
          <w:p w14:paraId="4F6F3AA8"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tar -czf "$ARCHIVE_NAME" -C "$TEMP_DIR" .</w:t>
            </w:r>
          </w:p>
          <w:p w14:paraId="792A235B"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rm -rf "$TEMP_DIR"</w:t>
            </w:r>
          </w:p>
          <w:p w14:paraId="609B6294" w14:textId="77777777" w:rsidR="00054E7D" w:rsidRPr="00BA07D6" w:rsidRDefault="00054E7D" w:rsidP="00BA07D6">
            <w:pPr>
              <w:pStyle w:val="PlainText"/>
              <w:rPr>
                <w:rFonts w:ascii="Courier New" w:hAnsi="Courier New" w:cs="Courier New"/>
              </w:rPr>
            </w:pPr>
          </w:p>
          <w:p w14:paraId="44219FCE"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echo "===================================================="</w:t>
            </w:r>
          </w:p>
          <w:p w14:paraId="58FC8C15" w14:textId="77777777" w:rsidR="00054E7D" w:rsidRPr="00BA07D6" w:rsidRDefault="00054E7D" w:rsidP="00BA07D6">
            <w:pPr>
              <w:pStyle w:val="PlainText"/>
              <w:rPr>
                <w:rFonts w:ascii="Courier New" w:hAnsi="Courier New" w:cs="Courier New"/>
              </w:rPr>
            </w:pPr>
            <w:r w:rsidRPr="00BA07D6">
              <w:rPr>
                <w:rFonts w:ascii="Courier New" w:hAnsi="Courier New" w:cs="Courier New"/>
              </w:rPr>
              <w:lastRenderedPageBreak/>
              <w:t>echo "SUCCESS! All text configurations backed up cleanly."</w:t>
            </w:r>
          </w:p>
          <w:p w14:paraId="6B96F132" w14:textId="77777777" w:rsidR="00054E7D" w:rsidRPr="00BA07D6" w:rsidRDefault="00054E7D" w:rsidP="00BA07D6">
            <w:pPr>
              <w:pStyle w:val="PlainText"/>
              <w:rPr>
                <w:rFonts w:ascii="Courier New" w:hAnsi="Courier New" w:cs="Courier New"/>
              </w:rPr>
            </w:pPr>
            <w:r w:rsidRPr="00BA07D6">
              <w:rPr>
                <w:rFonts w:ascii="Courier New" w:hAnsi="Courier New" w:cs="Courier New"/>
              </w:rPr>
              <w:t>echo "Archive saved to: $ARCHIVE_NAME"</w:t>
            </w:r>
          </w:p>
          <w:p w14:paraId="18AFF6C4" w14:textId="77777777" w:rsidR="00054E7D" w:rsidRDefault="00054E7D" w:rsidP="00BA07D6">
            <w:pPr>
              <w:pStyle w:val="PlainText"/>
              <w:rPr>
                <w:rFonts w:ascii="Courier New" w:hAnsi="Courier New" w:cs="Courier New"/>
              </w:rPr>
            </w:pPr>
            <w:r w:rsidRPr="00BA07D6">
              <w:rPr>
                <w:rFonts w:ascii="Courier New" w:hAnsi="Courier New" w:cs="Courier New"/>
              </w:rPr>
              <w:t>echo "===================================================="</w:t>
            </w:r>
          </w:p>
          <w:p w14:paraId="50156BE3" w14:textId="1EC2CCBD" w:rsidR="00A60C33" w:rsidRPr="00716848" w:rsidRDefault="00A60C33" w:rsidP="006A4A92">
            <w:r>
              <w:rPr>
                <w:rFonts w:ascii="Consolas" w:hAnsi="Consolas"/>
                <w:sz w:val="20"/>
                <w:szCs w:val="20"/>
              </w:rPr>
              <w:fldChar w:fldCharType="end"/>
            </w:r>
          </w:p>
        </w:tc>
      </w:tr>
    </w:tbl>
    <w:p w14:paraId="76E5DF5E" w14:textId="37D37D76" w:rsidR="00A60C33" w:rsidRDefault="00A60C33" w:rsidP="009015E4">
      <w:pPr>
        <w:pStyle w:val="Heading4"/>
      </w:pPr>
      <w:bookmarkStart w:id="70" w:name="_Toc233947902"/>
      <w:r>
        <w:lastRenderedPageBreak/>
        <w:t xml:space="preserve">Code </w:t>
      </w:r>
      <w:r w:rsidR="00054E7D">
        <w:fldChar w:fldCharType="begin"/>
      </w:r>
      <w:r w:rsidR="00054E7D">
        <w:instrText xml:space="preserve"> SEQ Code \* ARABIC </w:instrText>
      </w:r>
      <w:r w:rsidR="00054E7D">
        <w:fldChar w:fldCharType="separate"/>
      </w:r>
      <w:r w:rsidR="00054E7D">
        <w:rPr>
          <w:noProof/>
        </w:rPr>
        <w:t>21</w:t>
      </w:r>
      <w:r w:rsidR="00054E7D">
        <w:rPr>
          <w:noProof/>
        </w:rPr>
        <w:fldChar w:fldCharType="end"/>
      </w:r>
      <w:r>
        <w:t xml:space="preserve">: </w:t>
      </w:r>
      <w:r w:rsidRPr="00A60C33">
        <w:t>backup_all_configs</w:t>
      </w:r>
      <w:r>
        <w:t>.sh</w:t>
      </w:r>
      <w:bookmarkEnd w:id="70"/>
    </w:p>
    <w:p w14:paraId="08F51420" w14:textId="77777777" w:rsidR="006B1F61" w:rsidRDefault="006B1F61" w:rsidP="00C5619D">
      <w:r>
        <w:t>Save and exit (ESC, :wq, Enter).</w:t>
      </w:r>
    </w:p>
    <w:p w14:paraId="3D11CE0A" w14:textId="77777777" w:rsidR="006B1F61" w:rsidRDefault="006B1F61" w:rsidP="00C5619D">
      <w:r>
        <w:t>Make the script executable:</w:t>
      </w:r>
    </w:p>
    <w:p w14:paraId="5C5F5253" w14:textId="77777777" w:rsidR="006B1F61" w:rsidRDefault="006B1F61">
      <w:pPr>
        <w:pStyle w:val="ListParagraph"/>
        <w:numPr>
          <w:ilvl w:val="0"/>
          <w:numId w:val="14"/>
        </w:numPr>
      </w:pPr>
      <w:r>
        <w:t>chmod +x /root/backup_all_configs.sh</w:t>
      </w:r>
    </w:p>
    <w:p w14:paraId="08FFADE8" w14:textId="77777777" w:rsidR="00A60C33" w:rsidRDefault="006B1F61" w:rsidP="00C5619D">
      <w:r>
        <w:t xml:space="preserve">Execute it at any time to output a fresh, timestamped config snapshot to your host storage directory: </w:t>
      </w:r>
    </w:p>
    <w:p w14:paraId="4951C0AB" w14:textId="2EB24B4E" w:rsidR="006B1F61" w:rsidRDefault="006B1F61" w:rsidP="00A60C33">
      <w:pPr>
        <w:ind w:left="576"/>
      </w:pPr>
      <w:r>
        <w:t>/var/lib/vz/dump/config_backups/</w:t>
      </w:r>
    </w:p>
    <w:p w14:paraId="30A65F5F" w14:textId="77777777" w:rsidR="00747F52" w:rsidRPr="00FB3FB8" w:rsidRDefault="00747F52" w:rsidP="00FB3FB8">
      <w:pPr>
        <w:pStyle w:val="Heading1"/>
      </w:pPr>
      <w:bookmarkStart w:id="71" w:name="_Toc233947798"/>
      <w:r w:rsidRPr="00FB3FB8">
        <w:t>Tools to verify Installation and functionality</w:t>
      </w:r>
      <w:bookmarkEnd w:id="71"/>
    </w:p>
    <w:p w14:paraId="79A57DEC" w14:textId="77777777" w:rsidR="00747F52" w:rsidRDefault="00747F52" w:rsidP="00747F52">
      <w:pPr>
        <w:pStyle w:val="Heading2"/>
      </w:pPr>
      <w:bookmarkStart w:id="72" w:name="_Toc233947799"/>
      <w:r>
        <w:t>How to Quickly Verify Promox Container Configurations:</w:t>
      </w:r>
      <w:bookmarkEnd w:id="72"/>
    </w:p>
    <w:p w14:paraId="5CDCD2B3" w14:textId="77777777" w:rsidR="00747F52" w:rsidRDefault="00747F52" w:rsidP="00747F52">
      <w:r>
        <w:t>Sometimes a quick check is needed to verify if there is a problem. For example, you may want to know if a specific Proxmox container can see all your other containers.</w:t>
      </w:r>
    </w:p>
    <w:p w14:paraId="1E8C028F" w14:textId="77777777" w:rsidR="00747F52" w:rsidRPr="00ED0797" w:rsidRDefault="00747F52" w:rsidP="00747F52">
      <w:r>
        <w:t>You can log into any Promox container via Putty ssh or the Promox web page.  In the Promox container select Console and paste in the following code.  Or you can open Putty and select the Container you want.  In that shell paste in the following code:</w:t>
      </w:r>
    </w:p>
    <w:tbl>
      <w:tblPr>
        <w:tblW w:w="0" w:type="auto"/>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clear" w:color="auto" w:fill="C1F0C7" w:themeFill="accent3" w:themeFillTint="33"/>
        <w:tblCellMar>
          <w:top w:w="15" w:type="dxa"/>
          <w:left w:w="15" w:type="dxa"/>
          <w:bottom w:w="15" w:type="dxa"/>
          <w:right w:w="15" w:type="dxa"/>
        </w:tblCellMar>
        <w:tblLook w:val="04A0" w:firstRow="1" w:lastRow="0" w:firstColumn="1" w:lastColumn="0" w:noHBand="0" w:noVBand="1"/>
      </w:tblPr>
      <w:tblGrid>
        <w:gridCol w:w="9314"/>
      </w:tblGrid>
      <w:tr w:rsidR="00747F52" w:rsidRPr="00716848" w14:paraId="1FB7473D" w14:textId="77777777" w:rsidTr="00A73DB9">
        <w:trPr>
          <w:tblCellSpacing w:w="15" w:type="dxa"/>
        </w:trPr>
        <w:tc>
          <w:tcPr>
            <w:tcW w:w="0" w:type="auto"/>
            <w:shd w:val="clear" w:color="auto" w:fill="C1F0C7" w:themeFill="accent3" w:themeFillTint="33"/>
            <w:hideMark/>
          </w:tcPr>
          <w:p w14:paraId="5FD96408" w14:textId="77777777" w:rsidR="00D2274D" w:rsidRPr="00804249" w:rsidRDefault="00747F52" w:rsidP="00D2274D">
            <w:pPr>
              <w:rPr>
                <w:rFonts w:ascii="Courier New" w:hAnsi="Courier New" w:cs="Courier New"/>
                <w:sz w:val="21"/>
                <w:szCs w:val="21"/>
              </w:rPr>
            </w:pPr>
            <w:r>
              <w:rPr>
                <w:rFonts w:ascii="Consolas" w:hAnsi="Consolas"/>
                <w:sz w:val="20"/>
                <w:szCs w:val="20"/>
              </w:rPr>
              <w:fldChar w:fldCharType="begin"/>
            </w:r>
            <w:r w:rsidR="00CC3E7D">
              <w:rPr>
                <w:rFonts w:ascii="Consolas" w:hAnsi="Consolas"/>
                <w:sz w:val="20"/>
                <w:szCs w:val="20"/>
              </w:rPr>
              <w:instrText>INCLUDETEXT  "C:\\Users\\barne\\Documents\\HomeAssistant\\Proxmox\\project_scripts\\QuickSystemTest.sh" \c EncodedText  \* MERGEFORMAT \c 65001</w:instrText>
            </w:r>
            <w:r>
              <w:rPr>
                <w:rFonts w:ascii="Consolas" w:hAnsi="Consolas"/>
                <w:sz w:val="20"/>
                <w:szCs w:val="20"/>
              </w:rPr>
              <w:fldChar w:fldCharType="separate"/>
            </w:r>
            <w:r w:rsidR="00D2274D" w:rsidRPr="00D2274D">
              <w:rPr>
                <w:rFonts w:ascii="Consolas" w:hAnsi="Consolas"/>
                <w:b/>
                <w:bCs/>
                <w:sz w:val="20"/>
                <w:szCs w:val="20"/>
              </w:rPr>
              <w:t>#!/bin/</w:t>
            </w:r>
            <w:r w:rsidR="00D2274D" w:rsidRPr="00804249">
              <w:rPr>
                <w:rFonts w:ascii="Courier New" w:hAnsi="Courier New" w:cs="Courier New"/>
                <w:sz w:val="21"/>
                <w:szCs w:val="21"/>
              </w:rPr>
              <w:t>bash</w:t>
            </w:r>
          </w:p>
          <w:p w14:paraId="31DF5F53" w14:textId="77777777" w:rsidR="00D2274D" w:rsidRPr="00804249" w:rsidRDefault="00D2274D" w:rsidP="00D2274D">
            <w:pPr>
              <w:rPr>
                <w:rFonts w:ascii="Courier New" w:hAnsi="Courier New" w:cs="Courier New"/>
                <w:sz w:val="21"/>
                <w:szCs w:val="21"/>
              </w:rPr>
            </w:pPr>
            <w:r w:rsidRPr="00D2274D">
              <w:rPr>
                <w:rFonts w:ascii="Consolas" w:hAnsi="Consolas"/>
                <w:b/>
                <w:bCs/>
                <w:sz w:val="20"/>
                <w:szCs w:val="20"/>
              </w:rPr>
              <w:tab/>
              <w:t xml:space="preserve">declare -A </w:t>
            </w:r>
            <w:r w:rsidRPr="00804249">
              <w:rPr>
                <w:rFonts w:ascii="Courier New" w:hAnsi="Courier New" w:cs="Courier New"/>
                <w:sz w:val="21"/>
                <w:szCs w:val="21"/>
              </w:rPr>
              <w:t>nodes=(</w:t>
            </w:r>
          </w:p>
          <w:p w14:paraId="6158B384"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r>
            <w:r w:rsidRPr="00804249">
              <w:rPr>
                <w:rFonts w:ascii="Courier New" w:hAnsi="Courier New" w:cs="Courier New"/>
              </w:rPr>
              <w:tab/>
              <w:t>["Wyoming Docker"]="192.168.86.248"</w:t>
            </w:r>
          </w:p>
          <w:p w14:paraId="22EBA9EB"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r>
            <w:r w:rsidRPr="00804249">
              <w:rPr>
                <w:rFonts w:ascii="Courier New" w:hAnsi="Courier New" w:cs="Courier New"/>
              </w:rPr>
              <w:tab/>
              <w:t>["Pi-hole"]="192.168.86.249"</w:t>
            </w:r>
          </w:p>
          <w:p w14:paraId="45E2637A"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r>
            <w:r w:rsidRPr="00804249">
              <w:rPr>
                <w:rFonts w:ascii="Courier New" w:hAnsi="Courier New" w:cs="Courier New"/>
              </w:rPr>
              <w:tab/>
              <w:t>["Home Assistant"]="192.168.86.251"</w:t>
            </w:r>
          </w:p>
          <w:p w14:paraId="190F27A0"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r>
            <w:r w:rsidRPr="00804249">
              <w:rPr>
                <w:rFonts w:ascii="Courier New" w:hAnsi="Courier New" w:cs="Courier New"/>
              </w:rPr>
              <w:tab/>
              <w:t>["NGINX"]="192.168.86.252"</w:t>
            </w:r>
          </w:p>
          <w:p w14:paraId="756FD29B"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r>
            <w:r w:rsidRPr="00804249">
              <w:rPr>
                <w:rFonts w:ascii="Courier New" w:hAnsi="Courier New" w:cs="Courier New"/>
              </w:rPr>
              <w:tab/>
              <w:t>["Ollama Engine"]="192.168.86.253"</w:t>
            </w:r>
          </w:p>
          <w:p w14:paraId="5DEF67F6"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r>
            <w:r w:rsidRPr="00804249">
              <w:rPr>
                <w:rFonts w:ascii="Courier New" w:hAnsi="Courier New" w:cs="Courier New"/>
              </w:rPr>
              <w:tab/>
              <w:t>["Surveillance NAS"]="192.168.86.104"</w:t>
            </w:r>
          </w:p>
          <w:p w14:paraId="447438AF"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r>
            <w:r w:rsidRPr="00804249">
              <w:rPr>
                <w:rFonts w:ascii="Courier New" w:hAnsi="Courier New" w:cs="Courier New"/>
              </w:rPr>
              <w:tab/>
              <w:t>["Primary NAS"]="192.168.86.93"</w:t>
            </w:r>
          </w:p>
          <w:p w14:paraId="39AF7621"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r>
            <w:r w:rsidRPr="00804249">
              <w:rPr>
                <w:rFonts w:ascii="Courier New" w:hAnsi="Courier New" w:cs="Courier New"/>
              </w:rPr>
              <w:tab/>
              <w:t>["EdsDesktop"]="192.168.86.246"</w:t>
            </w:r>
          </w:p>
          <w:p w14:paraId="1B53A0B0"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 xml:space="preserve"> </w:t>
            </w:r>
            <w:r w:rsidRPr="00804249">
              <w:rPr>
                <w:rFonts w:ascii="Courier New" w:hAnsi="Courier New" w:cs="Courier New"/>
              </w:rPr>
              <w:tab/>
            </w:r>
            <w:r w:rsidRPr="00804249">
              <w:rPr>
                <w:rFonts w:ascii="Courier New" w:hAnsi="Courier New" w:cs="Courier New"/>
              </w:rPr>
              <w:tab/>
              <w:t>["Home Assistant Backend"]="10.0.10.1"</w:t>
            </w:r>
          </w:p>
          <w:p w14:paraId="72484B76"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r>
            <w:r w:rsidRPr="00804249">
              <w:rPr>
                <w:rFonts w:ascii="Courier New" w:hAnsi="Courier New" w:cs="Courier New"/>
              </w:rPr>
              <w:tab/>
              <w:t>["Pi-hole Backend"]="10.0.10.4"</w:t>
            </w:r>
          </w:p>
          <w:p w14:paraId="5A83F1AA"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 xml:space="preserve"> </w:t>
            </w:r>
            <w:r w:rsidRPr="00804249">
              <w:rPr>
                <w:rFonts w:ascii="Courier New" w:hAnsi="Courier New" w:cs="Courier New"/>
              </w:rPr>
              <w:tab/>
            </w:r>
            <w:r w:rsidRPr="00804249">
              <w:rPr>
                <w:rFonts w:ascii="Courier New" w:hAnsi="Courier New" w:cs="Courier New"/>
              </w:rPr>
              <w:tab/>
              <w:t>["Pi-hole Backup"]="192.168.86.254"</w:t>
            </w:r>
          </w:p>
          <w:p w14:paraId="12DAF415"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t>)</w:t>
            </w:r>
          </w:p>
          <w:p w14:paraId="74D27DA0" w14:textId="77777777" w:rsidR="00D2274D" w:rsidRPr="00804249" w:rsidRDefault="00D2274D" w:rsidP="00804249">
            <w:pPr>
              <w:pStyle w:val="PlainText"/>
              <w:rPr>
                <w:rFonts w:ascii="Courier New" w:hAnsi="Courier New" w:cs="Courier New"/>
              </w:rPr>
            </w:pPr>
          </w:p>
          <w:p w14:paraId="4A2A6593"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t>echo "=== VERIFYING HOME LAB NETWORK INTERCONNECTS ==="</w:t>
            </w:r>
          </w:p>
          <w:p w14:paraId="57879B62" w14:textId="77777777" w:rsidR="00D2274D" w:rsidRPr="00804249" w:rsidRDefault="00D2274D" w:rsidP="00804249">
            <w:pPr>
              <w:pStyle w:val="PlainText"/>
              <w:rPr>
                <w:rFonts w:ascii="Courier New" w:hAnsi="Courier New" w:cs="Courier New"/>
              </w:rPr>
            </w:pPr>
            <w:r w:rsidRPr="00804249">
              <w:rPr>
                <w:rFonts w:ascii="Courier New" w:hAnsi="Courier New" w:cs="Courier New"/>
              </w:rPr>
              <w:lastRenderedPageBreak/>
              <w:tab/>
              <w:t>for name in "${!nodes[@]}"; do</w:t>
            </w:r>
          </w:p>
          <w:p w14:paraId="0860D66C"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r>
            <w:r w:rsidRPr="00804249">
              <w:rPr>
                <w:rFonts w:ascii="Courier New" w:hAnsi="Courier New" w:cs="Courier New"/>
              </w:rPr>
              <w:tab/>
              <w:t>ip=${nodes[$name]}</w:t>
            </w:r>
          </w:p>
          <w:p w14:paraId="060E9C38"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r>
            <w:r w:rsidRPr="00804249">
              <w:rPr>
                <w:rFonts w:ascii="Courier New" w:hAnsi="Courier New" w:cs="Courier New"/>
              </w:rPr>
              <w:tab/>
              <w:t>if ping -c 1 -W 1 "$ip" &gt; /dev/null; then</w:t>
            </w:r>
          </w:p>
          <w:p w14:paraId="798BBF8C"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r>
            <w:r w:rsidRPr="00804249">
              <w:rPr>
                <w:rFonts w:ascii="Courier New" w:hAnsi="Courier New" w:cs="Courier New"/>
              </w:rPr>
              <w:tab/>
            </w:r>
            <w:r w:rsidRPr="00804249">
              <w:rPr>
                <w:rFonts w:ascii="Courier New" w:hAnsi="Courier New" w:cs="Courier New"/>
              </w:rPr>
              <w:tab/>
              <w:t>echo -e "</w:t>
            </w:r>
            <w:r w:rsidRPr="00804249">
              <w:rPr>
                <w:rFonts w:ascii="Segoe UI Emoji" w:hAnsi="Segoe UI Emoji" w:cs="Segoe UI Emoji"/>
              </w:rPr>
              <w:t>✅</w:t>
            </w:r>
            <w:r w:rsidRPr="00804249">
              <w:rPr>
                <w:rFonts w:ascii="Courier New" w:hAnsi="Courier New" w:cs="Courier New"/>
              </w:rPr>
              <w:t xml:space="preserve"> [ONLINE]</w:t>
            </w:r>
            <w:r w:rsidRPr="00804249">
              <w:rPr>
                <w:rFonts w:ascii="Courier New" w:hAnsi="Courier New" w:cs="Courier New"/>
              </w:rPr>
              <w:tab/>
              <w:t>$name matches configuration at $ip"</w:t>
            </w:r>
          </w:p>
          <w:p w14:paraId="01404856"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r>
            <w:r w:rsidRPr="00804249">
              <w:rPr>
                <w:rFonts w:ascii="Courier New" w:hAnsi="Courier New" w:cs="Courier New"/>
              </w:rPr>
              <w:tab/>
              <w:t>else</w:t>
            </w:r>
          </w:p>
          <w:p w14:paraId="1A23C311"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r>
            <w:r w:rsidRPr="00804249">
              <w:rPr>
                <w:rFonts w:ascii="Courier New" w:hAnsi="Courier New" w:cs="Courier New"/>
              </w:rPr>
              <w:tab/>
            </w:r>
            <w:r w:rsidRPr="00804249">
              <w:rPr>
                <w:rFonts w:ascii="Courier New" w:hAnsi="Courier New" w:cs="Courier New"/>
              </w:rPr>
              <w:tab/>
              <w:t>echo -e "</w:t>
            </w:r>
            <w:r w:rsidRPr="00804249">
              <w:rPr>
                <w:rFonts w:ascii="Segoe UI Emoji" w:hAnsi="Segoe UI Emoji" w:cs="Segoe UI Emoji"/>
              </w:rPr>
              <w:t>❌</w:t>
            </w:r>
            <w:r w:rsidRPr="00804249">
              <w:rPr>
                <w:rFonts w:ascii="Courier New" w:hAnsi="Courier New" w:cs="Courier New"/>
              </w:rPr>
              <w:t xml:space="preserve"> [OFFLINE] $name failed to respond at $ip"</w:t>
            </w:r>
          </w:p>
          <w:p w14:paraId="68FF2304"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r>
            <w:r w:rsidRPr="00804249">
              <w:rPr>
                <w:rFonts w:ascii="Courier New" w:hAnsi="Courier New" w:cs="Courier New"/>
              </w:rPr>
              <w:tab/>
              <w:t>fi</w:t>
            </w:r>
          </w:p>
          <w:p w14:paraId="1EEF2C81"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t>done</w:t>
            </w:r>
          </w:p>
          <w:p w14:paraId="588B1D24"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t># ollama model verification</w:t>
            </w:r>
          </w:p>
          <w:p w14:paraId="6BE9C478"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ab/>
              <w:t>curl -s http://192.168.86.253:11434/api/tags | grep -o '"name":"[^"]*"' | sed 's/"name":"//;s/"//'</w:t>
            </w:r>
          </w:p>
          <w:p w14:paraId="022319FF" w14:textId="77777777" w:rsidR="00D2274D" w:rsidRPr="00804249" w:rsidRDefault="00D2274D" w:rsidP="00804249">
            <w:pPr>
              <w:pStyle w:val="PlainText"/>
              <w:rPr>
                <w:rFonts w:ascii="Courier New" w:hAnsi="Courier New" w:cs="Courier New"/>
              </w:rPr>
            </w:pPr>
          </w:p>
          <w:p w14:paraId="17A8FC6B" w14:textId="77777777" w:rsidR="00D2274D" w:rsidRPr="00804249" w:rsidRDefault="00D2274D" w:rsidP="00804249">
            <w:pPr>
              <w:pStyle w:val="PlainText"/>
              <w:rPr>
                <w:rFonts w:ascii="Courier New" w:hAnsi="Courier New" w:cs="Courier New"/>
              </w:rPr>
            </w:pPr>
            <w:r w:rsidRPr="00804249">
              <w:rPr>
                <w:rFonts w:ascii="Courier New" w:hAnsi="Courier New" w:cs="Courier New"/>
              </w:rPr>
              <w:t>echo -e "\n=== VM 101 (HAOS) CONFIG ===" &amp;&amp; cat /etc/pve/qemu-server/101.conf | grep -E "cores|memory|scsi|sata|virtio" &amp;&amp; echo -e "\n=== LXC CONFIGURATIONS ===" &amp;&amp; for id in 100 101 102 103 104 105; do echo -e "\n--- Container $id ---"; cat /etc/pve/lxc/$id.conf | grep -E "cores|memory|rootfs|mp"; done</w:t>
            </w:r>
          </w:p>
          <w:p w14:paraId="51A41B47" w14:textId="77777777" w:rsidR="00747F52" w:rsidRPr="00716848" w:rsidRDefault="00747F52" w:rsidP="00A73DB9">
            <w:pPr>
              <w:keepNext/>
              <w:rPr>
                <w:b/>
                <w:bCs/>
                <w:i/>
                <w:iCs/>
                <w:sz w:val="20"/>
                <w:szCs w:val="20"/>
              </w:rPr>
            </w:pPr>
            <w:r>
              <w:rPr>
                <w:rFonts w:ascii="Consolas" w:hAnsi="Consolas"/>
                <w:sz w:val="20"/>
                <w:szCs w:val="20"/>
              </w:rPr>
              <w:fldChar w:fldCharType="end"/>
            </w:r>
          </w:p>
        </w:tc>
      </w:tr>
    </w:tbl>
    <w:p w14:paraId="5534BDD5" w14:textId="6AF6ABF1" w:rsidR="00747F52" w:rsidRDefault="00747F52" w:rsidP="009015E4">
      <w:pPr>
        <w:pStyle w:val="Heading4"/>
      </w:pPr>
      <w:bookmarkStart w:id="73" w:name="_Toc233947903"/>
      <w:r>
        <w:lastRenderedPageBreak/>
        <w:t xml:space="preserve">Code </w:t>
      </w:r>
      <w:r w:rsidR="00054E7D">
        <w:fldChar w:fldCharType="begin"/>
      </w:r>
      <w:r w:rsidR="00054E7D">
        <w:instrText xml:space="preserve"> SEQ Code \* ARABIC </w:instrText>
      </w:r>
      <w:r w:rsidR="00054E7D">
        <w:fldChar w:fldCharType="separate"/>
      </w:r>
      <w:r w:rsidR="00054E7D">
        <w:rPr>
          <w:noProof/>
        </w:rPr>
        <w:t>22</w:t>
      </w:r>
      <w:r w:rsidR="00054E7D">
        <w:rPr>
          <w:noProof/>
        </w:rPr>
        <w:fldChar w:fldCharType="end"/>
      </w:r>
      <w:r>
        <w:t>: QuickSystemTest.sh</w:t>
      </w:r>
      <w:bookmarkEnd w:id="73"/>
    </w:p>
    <w:p w14:paraId="636389F1" w14:textId="77777777" w:rsidR="00747F52" w:rsidRDefault="00747F52" w:rsidP="00747F52">
      <w:r>
        <w:t>When you copy and run this simple script in a terminal of your Putty Shell, Proxmox host, or any Linux-based container it automatically verifies that every IP in your config is alive and responsive on your subnet.  It will also tell you specific configuration items for each container that you can verify against this output.</w:t>
      </w:r>
      <w:r>
        <w:tab/>
      </w:r>
      <w:r>
        <w:tab/>
      </w:r>
      <w:r>
        <w:tab/>
      </w:r>
    </w:p>
    <w:p w14:paraId="7CAFBC29" w14:textId="77777777" w:rsidR="00747F52" w:rsidRPr="00ED0797" w:rsidRDefault="00747F52" w:rsidP="00747F52">
      <w:r>
        <w:t>After you run the above code block you will get an output like this.</w:t>
      </w:r>
    </w:p>
    <w:tbl>
      <w:tblPr>
        <w:tblW w:w="0" w:type="auto"/>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pct5" w:color="C1E4F5" w:themeColor="accent1" w:themeTint="33" w:fill="C1E4F5" w:themeFill="accent1" w:themeFillTint="33"/>
        <w:tblCellMar>
          <w:top w:w="15" w:type="dxa"/>
          <w:left w:w="15" w:type="dxa"/>
          <w:bottom w:w="15" w:type="dxa"/>
          <w:right w:w="15" w:type="dxa"/>
        </w:tblCellMar>
        <w:tblLook w:val="04A0" w:firstRow="1" w:lastRow="0" w:firstColumn="1" w:lastColumn="0" w:noHBand="0" w:noVBand="1"/>
      </w:tblPr>
      <w:tblGrid>
        <w:gridCol w:w="9097"/>
      </w:tblGrid>
      <w:tr w:rsidR="00747F52" w:rsidRPr="00716848" w14:paraId="49D42292" w14:textId="77777777" w:rsidTr="00A73DB9">
        <w:trPr>
          <w:tblCellSpacing w:w="15" w:type="dxa"/>
        </w:trPr>
        <w:tc>
          <w:tcPr>
            <w:tcW w:w="0" w:type="auto"/>
            <w:shd w:val="pct5" w:color="C1E4F5" w:themeColor="accent1" w:themeTint="33" w:fill="C1E4F5" w:themeFill="accent1" w:themeFillTint="33"/>
            <w:hideMark/>
          </w:tcPr>
          <w:p w14:paraId="526B70D0" w14:textId="77777777" w:rsidR="00D2274D" w:rsidRPr="00D2274D" w:rsidRDefault="00747F52" w:rsidP="00315ED7">
            <w:pPr>
              <w:pStyle w:val="PlainText"/>
              <w:rPr>
                <w:rFonts w:ascii="Courier New" w:hAnsi="Courier New" w:cs="Courier New"/>
                <w:sz w:val="20"/>
                <w:szCs w:val="20"/>
              </w:rPr>
            </w:pPr>
            <w:r w:rsidRPr="00D2274D">
              <w:rPr>
                <w:sz w:val="18"/>
                <w:szCs w:val="18"/>
              </w:rPr>
              <w:fldChar w:fldCharType="begin"/>
            </w:r>
            <w:r w:rsidR="00CC3E7D" w:rsidRPr="00D2274D">
              <w:rPr>
                <w:sz w:val="18"/>
                <w:szCs w:val="18"/>
              </w:rPr>
              <w:instrText>INCLUDETEXT  "C:\\Users\\barne\\Documents\\HomeAssistant\\Proxmox\\project_snipets\\QuickSystemTestResponse.txt" \c EncodedText  \* MERGEFORMAT \c 65001</w:instrText>
            </w:r>
            <w:r w:rsidRPr="00D2274D">
              <w:rPr>
                <w:sz w:val="18"/>
                <w:szCs w:val="18"/>
              </w:rPr>
              <w:fldChar w:fldCharType="separate"/>
            </w:r>
            <w:r w:rsidR="00D2274D" w:rsidRPr="00D2274D">
              <w:rPr>
                <w:rFonts w:ascii="Courier New" w:hAnsi="Courier New" w:cs="Courier New"/>
                <w:sz w:val="20"/>
                <w:szCs w:val="20"/>
              </w:rPr>
              <w:t>=== VERIFYING HOME LAB NETWORK INTERCONNECTS ===</w:t>
            </w:r>
          </w:p>
          <w:p w14:paraId="7ED3B22D" w14:textId="77777777" w:rsidR="00D2274D" w:rsidRPr="00D2274D" w:rsidRDefault="00D2274D" w:rsidP="00315ED7">
            <w:pPr>
              <w:pStyle w:val="PlainText"/>
              <w:rPr>
                <w:rFonts w:ascii="Courier New" w:hAnsi="Courier New" w:cs="Courier New"/>
                <w:sz w:val="20"/>
                <w:szCs w:val="20"/>
              </w:rPr>
            </w:pPr>
            <w:r w:rsidRPr="00D2274D">
              <w:rPr>
                <w:rFonts w:ascii="Segoe UI Emoji" w:hAnsi="Segoe UI Emoji" w:cs="Segoe UI Emoji"/>
                <w:sz w:val="20"/>
                <w:szCs w:val="20"/>
              </w:rPr>
              <w:t>✅</w:t>
            </w:r>
            <w:r w:rsidRPr="00D2274D">
              <w:rPr>
                <w:rFonts w:ascii="Courier New" w:hAnsi="Courier New" w:cs="Courier New"/>
                <w:sz w:val="20"/>
                <w:szCs w:val="20"/>
              </w:rPr>
              <w:t xml:space="preserve"> [ONLINE]      Primary NAS matches configuration at 192.168.86.93</w:t>
            </w:r>
          </w:p>
          <w:p w14:paraId="1A6767A7" w14:textId="77777777" w:rsidR="00D2274D" w:rsidRPr="00D2274D" w:rsidRDefault="00D2274D" w:rsidP="00315ED7">
            <w:pPr>
              <w:pStyle w:val="PlainText"/>
              <w:rPr>
                <w:rFonts w:ascii="Courier New" w:hAnsi="Courier New" w:cs="Courier New"/>
                <w:sz w:val="20"/>
                <w:szCs w:val="20"/>
              </w:rPr>
            </w:pPr>
            <w:r w:rsidRPr="00D2274D">
              <w:rPr>
                <w:rFonts w:ascii="Segoe UI Emoji" w:hAnsi="Segoe UI Emoji" w:cs="Segoe UI Emoji"/>
                <w:sz w:val="20"/>
                <w:szCs w:val="20"/>
              </w:rPr>
              <w:t>✅</w:t>
            </w:r>
            <w:r w:rsidRPr="00D2274D">
              <w:rPr>
                <w:rFonts w:ascii="Courier New" w:hAnsi="Courier New" w:cs="Courier New"/>
                <w:sz w:val="20"/>
                <w:szCs w:val="20"/>
              </w:rPr>
              <w:t xml:space="preserve"> [ONLINE]      Home Assistant matches configuration at 192.168.86.251</w:t>
            </w:r>
          </w:p>
          <w:p w14:paraId="0C003C86" w14:textId="77777777" w:rsidR="00D2274D" w:rsidRPr="00D2274D" w:rsidRDefault="00D2274D" w:rsidP="00315ED7">
            <w:pPr>
              <w:pStyle w:val="PlainText"/>
              <w:rPr>
                <w:rFonts w:ascii="Courier New" w:hAnsi="Courier New" w:cs="Courier New"/>
                <w:sz w:val="20"/>
                <w:szCs w:val="20"/>
              </w:rPr>
            </w:pPr>
            <w:r w:rsidRPr="00D2274D">
              <w:rPr>
                <w:rFonts w:ascii="Segoe UI Emoji" w:hAnsi="Segoe UI Emoji" w:cs="Segoe UI Emoji"/>
                <w:sz w:val="20"/>
                <w:szCs w:val="20"/>
              </w:rPr>
              <w:t>✅</w:t>
            </w:r>
            <w:r w:rsidRPr="00D2274D">
              <w:rPr>
                <w:rFonts w:ascii="Courier New" w:hAnsi="Courier New" w:cs="Courier New"/>
                <w:sz w:val="20"/>
                <w:szCs w:val="20"/>
              </w:rPr>
              <w:t xml:space="preserve"> [ONLINE]      Pi-hole Backend matches configuration at 10.0.10.4</w:t>
            </w:r>
          </w:p>
          <w:p w14:paraId="001EA5C5" w14:textId="77777777" w:rsidR="00D2274D" w:rsidRPr="00D2274D" w:rsidRDefault="00D2274D" w:rsidP="00315ED7">
            <w:pPr>
              <w:pStyle w:val="PlainText"/>
              <w:rPr>
                <w:rFonts w:ascii="Courier New" w:hAnsi="Courier New" w:cs="Courier New"/>
                <w:sz w:val="20"/>
                <w:szCs w:val="20"/>
              </w:rPr>
            </w:pPr>
            <w:r w:rsidRPr="00D2274D">
              <w:rPr>
                <w:rFonts w:ascii="Segoe UI Emoji" w:hAnsi="Segoe UI Emoji" w:cs="Segoe UI Emoji"/>
                <w:sz w:val="20"/>
                <w:szCs w:val="20"/>
              </w:rPr>
              <w:t>✅</w:t>
            </w:r>
            <w:r w:rsidRPr="00D2274D">
              <w:rPr>
                <w:rFonts w:ascii="Courier New" w:hAnsi="Courier New" w:cs="Courier New"/>
                <w:sz w:val="20"/>
                <w:szCs w:val="20"/>
              </w:rPr>
              <w:t xml:space="preserve"> [ONLINE]      Ollama Engine matches configuration at 192.168.86.253</w:t>
            </w:r>
          </w:p>
          <w:p w14:paraId="32CA15D0" w14:textId="77777777" w:rsidR="00D2274D" w:rsidRPr="00D2274D" w:rsidRDefault="00D2274D" w:rsidP="00315ED7">
            <w:pPr>
              <w:pStyle w:val="PlainText"/>
              <w:rPr>
                <w:rFonts w:ascii="Courier New" w:hAnsi="Courier New" w:cs="Courier New"/>
                <w:sz w:val="20"/>
                <w:szCs w:val="20"/>
              </w:rPr>
            </w:pPr>
            <w:r w:rsidRPr="00D2274D">
              <w:rPr>
                <w:rFonts w:ascii="Segoe UI Emoji" w:hAnsi="Segoe UI Emoji" w:cs="Segoe UI Emoji"/>
                <w:sz w:val="20"/>
                <w:szCs w:val="20"/>
              </w:rPr>
              <w:t>✅</w:t>
            </w:r>
            <w:r w:rsidRPr="00D2274D">
              <w:rPr>
                <w:rFonts w:ascii="Courier New" w:hAnsi="Courier New" w:cs="Courier New"/>
                <w:sz w:val="20"/>
                <w:szCs w:val="20"/>
              </w:rPr>
              <w:t xml:space="preserve"> [ONLINE]      Pi-hole matches configuration at 192.168.86.249</w:t>
            </w:r>
          </w:p>
          <w:p w14:paraId="0DB39C97" w14:textId="77777777" w:rsidR="00D2274D" w:rsidRPr="00D2274D" w:rsidRDefault="00D2274D" w:rsidP="00315ED7">
            <w:pPr>
              <w:pStyle w:val="PlainText"/>
              <w:rPr>
                <w:rFonts w:ascii="Courier New" w:hAnsi="Courier New" w:cs="Courier New"/>
                <w:sz w:val="20"/>
                <w:szCs w:val="20"/>
              </w:rPr>
            </w:pPr>
            <w:r w:rsidRPr="00D2274D">
              <w:rPr>
                <w:rFonts w:ascii="Segoe UI Emoji" w:hAnsi="Segoe UI Emoji" w:cs="Segoe UI Emoji"/>
                <w:sz w:val="20"/>
                <w:szCs w:val="20"/>
              </w:rPr>
              <w:t>✅</w:t>
            </w:r>
            <w:r w:rsidRPr="00D2274D">
              <w:rPr>
                <w:rFonts w:ascii="Courier New" w:hAnsi="Courier New" w:cs="Courier New"/>
                <w:sz w:val="20"/>
                <w:szCs w:val="20"/>
              </w:rPr>
              <w:t xml:space="preserve"> [ONLINE]      Home Assistant Backend matches configuration at 10.0.10.1</w:t>
            </w:r>
          </w:p>
          <w:p w14:paraId="3E8B0E6B" w14:textId="77777777" w:rsidR="00D2274D" w:rsidRPr="00D2274D" w:rsidRDefault="00D2274D" w:rsidP="00315ED7">
            <w:pPr>
              <w:pStyle w:val="PlainText"/>
              <w:rPr>
                <w:rFonts w:ascii="Courier New" w:hAnsi="Courier New" w:cs="Courier New"/>
                <w:sz w:val="20"/>
                <w:szCs w:val="20"/>
              </w:rPr>
            </w:pPr>
            <w:r w:rsidRPr="00D2274D">
              <w:rPr>
                <w:rFonts w:ascii="Segoe UI Emoji" w:hAnsi="Segoe UI Emoji" w:cs="Segoe UI Emoji"/>
                <w:sz w:val="20"/>
                <w:szCs w:val="20"/>
              </w:rPr>
              <w:t>✅</w:t>
            </w:r>
            <w:r w:rsidRPr="00D2274D">
              <w:rPr>
                <w:rFonts w:ascii="Courier New" w:hAnsi="Courier New" w:cs="Courier New"/>
                <w:sz w:val="20"/>
                <w:szCs w:val="20"/>
              </w:rPr>
              <w:t xml:space="preserve"> [ONLINE]      Surveillance NAS matches configuration at 192.168.86.104</w:t>
            </w:r>
          </w:p>
          <w:p w14:paraId="77B4F63C" w14:textId="77777777" w:rsidR="00D2274D" w:rsidRPr="00D2274D" w:rsidRDefault="00D2274D" w:rsidP="00315ED7">
            <w:pPr>
              <w:pStyle w:val="PlainText"/>
              <w:rPr>
                <w:rFonts w:ascii="Courier New" w:hAnsi="Courier New" w:cs="Courier New"/>
                <w:sz w:val="20"/>
                <w:szCs w:val="20"/>
              </w:rPr>
            </w:pPr>
            <w:r w:rsidRPr="00D2274D">
              <w:rPr>
                <w:rFonts w:ascii="Segoe UI Emoji" w:hAnsi="Segoe UI Emoji" w:cs="Segoe UI Emoji"/>
                <w:sz w:val="20"/>
                <w:szCs w:val="20"/>
              </w:rPr>
              <w:t>✅</w:t>
            </w:r>
            <w:r w:rsidRPr="00D2274D">
              <w:rPr>
                <w:rFonts w:ascii="Courier New" w:hAnsi="Courier New" w:cs="Courier New"/>
                <w:sz w:val="20"/>
                <w:szCs w:val="20"/>
              </w:rPr>
              <w:t xml:space="preserve"> [ONLINE]      Wyoming Docker matches configuration at 192.168.86.248</w:t>
            </w:r>
          </w:p>
          <w:p w14:paraId="7457540E" w14:textId="77777777" w:rsidR="00D2274D" w:rsidRPr="00D2274D" w:rsidRDefault="00D2274D" w:rsidP="00315ED7">
            <w:pPr>
              <w:pStyle w:val="PlainText"/>
              <w:rPr>
                <w:rFonts w:ascii="Courier New" w:hAnsi="Courier New" w:cs="Courier New"/>
                <w:sz w:val="20"/>
                <w:szCs w:val="20"/>
              </w:rPr>
            </w:pPr>
            <w:r w:rsidRPr="00D2274D">
              <w:rPr>
                <w:rFonts w:ascii="Segoe UI Emoji" w:hAnsi="Segoe UI Emoji" w:cs="Segoe UI Emoji"/>
                <w:sz w:val="20"/>
                <w:szCs w:val="20"/>
              </w:rPr>
              <w:t>✅</w:t>
            </w:r>
            <w:r w:rsidRPr="00D2274D">
              <w:rPr>
                <w:rFonts w:ascii="Courier New" w:hAnsi="Courier New" w:cs="Courier New"/>
                <w:sz w:val="20"/>
                <w:szCs w:val="20"/>
              </w:rPr>
              <w:t xml:space="preserve"> [ONLINE]      EdsDesktop matches configuration at 192.168.86.246</w:t>
            </w:r>
          </w:p>
          <w:p w14:paraId="55408B74" w14:textId="77777777" w:rsidR="00D2274D" w:rsidRPr="00D2274D" w:rsidRDefault="00D2274D" w:rsidP="00315ED7">
            <w:pPr>
              <w:pStyle w:val="PlainText"/>
              <w:rPr>
                <w:rFonts w:ascii="Courier New" w:hAnsi="Courier New" w:cs="Courier New"/>
                <w:sz w:val="20"/>
                <w:szCs w:val="20"/>
              </w:rPr>
            </w:pPr>
            <w:r w:rsidRPr="00D2274D">
              <w:rPr>
                <w:rFonts w:ascii="Segoe UI Emoji" w:hAnsi="Segoe UI Emoji" w:cs="Segoe UI Emoji"/>
                <w:sz w:val="20"/>
                <w:szCs w:val="20"/>
              </w:rPr>
              <w:t>✅</w:t>
            </w:r>
            <w:r w:rsidRPr="00D2274D">
              <w:rPr>
                <w:rFonts w:ascii="Courier New" w:hAnsi="Courier New" w:cs="Courier New"/>
                <w:sz w:val="20"/>
                <w:szCs w:val="20"/>
              </w:rPr>
              <w:t xml:space="preserve"> [ONLINE]      Pi-hole Backup matches configuration at 192.168.86.254</w:t>
            </w:r>
          </w:p>
          <w:p w14:paraId="2832D069" w14:textId="77777777" w:rsidR="00D2274D" w:rsidRPr="00D2274D" w:rsidRDefault="00D2274D" w:rsidP="00315ED7">
            <w:pPr>
              <w:pStyle w:val="PlainText"/>
              <w:rPr>
                <w:rFonts w:ascii="Courier New" w:hAnsi="Courier New" w:cs="Courier New"/>
                <w:sz w:val="20"/>
                <w:szCs w:val="20"/>
              </w:rPr>
            </w:pPr>
            <w:r w:rsidRPr="00D2274D">
              <w:rPr>
                <w:rFonts w:ascii="Segoe UI Emoji" w:hAnsi="Segoe UI Emoji" w:cs="Segoe UI Emoji"/>
                <w:sz w:val="20"/>
                <w:szCs w:val="20"/>
              </w:rPr>
              <w:t>✅</w:t>
            </w:r>
            <w:r w:rsidRPr="00D2274D">
              <w:rPr>
                <w:rFonts w:ascii="Courier New" w:hAnsi="Courier New" w:cs="Courier New"/>
                <w:sz w:val="20"/>
                <w:szCs w:val="20"/>
              </w:rPr>
              <w:t xml:space="preserve"> [ONLINE]      NGINX matches configuration at 192.168.86.252</w:t>
            </w:r>
          </w:p>
          <w:p w14:paraId="40721BDE"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gemma3:4b</w:t>
            </w:r>
          </w:p>
          <w:p w14:paraId="74A3F7AD" w14:textId="77777777" w:rsidR="00D2274D" w:rsidRPr="00D2274D" w:rsidRDefault="00D2274D" w:rsidP="00315ED7">
            <w:pPr>
              <w:pStyle w:val="PlainText"/>
              <w:rPr>
                <w:rFonts w:ascii="Courier New" w:hAnsi="Courier New" w:cs="Courier New"/>
                <w:sz w:val="20"/>
                <w:szCs w:val="20"/>
              </w:rPr>
            </w:pPr>
            <w:r w:rsidRPr="00D2274D">
              <w:rPr>
                <w:rFonts w:ascii="Segoe UI Emoji" w:hAnsi="Segoe UI Emoji" w:cs="Segoe UI Emoji"/>
                <w:sz w:val="20"/>
                <w:szCs w:val="20"/>
              </w:rPr>
              <w:t>phi4-mini</w:t>
            </w:r>
            <w:r w:rsidRPr="00D2274D">
              <w:rPr>
                <w:rFonts w:ascii="Courier New" w:hAnsi="Courier New" w:cs="Courier New"/>
                <w:sz w:val="20"/>
                <w:szCs w:val="20"/>
              </w:rPr>
              <w:t>:latest</w:t>
            </w:r>
          </w:p>
          <w:p w14:paraId="5161947E"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nomic-embed-text:latest</w:t>
            </w:r>
          </w:p>
          <w:p w14:paraId="278A8E4D"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qwen2.5-coder:1.5b</w:t>
            </w:r>
          </w:p>
          <w:p w14:paraId="0981E25D"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qwen2.5-coder:7b</w:t>
            </w:r>
          </w:p>
          <w:p w14:paraId="56D5BAB6" w14:textId="77777777" w:rsidR="00D2274D" w:rsidRPr="00D2274D" w:rsidRDefault="00D2274D" w:rsidP="00315ED7">
            <w:pPr>
              <w:pStyle w:val="PlainText"/>
              <w:rPr>
                <w:rFonts w:ascii="Courier New" w:hAnsi="Courier New" w:cs="Courier New"/>
                <w:sz w:val="20"/>
                <w:szCs w:val="20"/>
              </w:rPr>
            </w:pPr>
          </w:p>
          <w:p w14:paraId="6068C968"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 VM 101 (HAOS) CONFIG ===</w:t>
            </w:r>
          </w:p>
          <w:p w14:paraId="2F038D33"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boot: order=scsi0</w:t>
            </w:r>
          </w:p>
          <w:p w14:paraId="364C9F04"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cores: 2</w:t>
            </w:r>
          </w:p>
          <w:p w14:paraId="347D2CDA"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lastRenderedPageBreak/>
              <w:t>memory: 5120</w:t>
            </w:r>
          </w:p>
          <w:p w14:paraId="412E7D37"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net0: virtio=02:93:F8:A8:3A:88,bridge=vmbr0</w:t>
            </w:r>
          </w:p>
          <w:p w14:paraId="2F866E8A"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net1: virtio=BC:24:11:3F:40:50,bridge=vmbr1</w:t>
            </w:r>
          </w:p>
          <w:p w14:paraId="534B6984"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scsi0: local-lvm:vm-101-disk-0,discard=on,size=32G,ssd=1</w:t>
            </w:r>
          </w:p>
          <w:p w14:paraId="0F1BCE70"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scsihw: virtio-scsi-pci</w:t>
            </w:r>
          </w:p>
          <w:p w14:paraId="38CB5E3A" w14:textId="77777777" w:rsidR="00D2274D" w:rsidRPr="00D2274D" w:rsidRDefault="00D2274D" w:rsidP="00315ED7">
            <w:pPr>
              <w:pStyle w:val="PlainText"/>
              <w:rPr>
                <w:rFonts w:ascii="Courier New" w:hAnsi="Courier New" w:cs="Courier New"/>
                <w:sz w:val="20"/>
                <w:szCs w:val="20"/>
              </w:rPr>
            </w:pPr>
          </w:p>
          <w:p w14:paraId="6CEAB21B"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 LXC CONFIGURATIONS ===</w:t>
            </w:r>
          </w:p>
          <w:p w14:paraId="02BFAA40" w14:textId="77777777" w:rsidR="00D2274D" w:rsidRPr="00D2274D" w:rsidRDefault="00D2274D" w:rsidP="00315ED7">
            <w:pPr>
              <w:pStyle w:val="PlainText"/>
              <w:rPr>
                <w:rFonts w:ascii="Courier New" w:hAnsi="Courier New" w:cs="Courier New"/>
                <w:sz w:val="20"/>
                <w:szCs w:val="20"/>
              </w:rPr>
            </w:pPr>
          </w:p>
          <w:p w14:paraId="0DF31738"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 Container 100 ---</w:t>
            </w:r>
          </w:p>
          <w:p w14:paraId="41CE7B24"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cores: 1</w:t>
            </w:r>
          </w:p>
          <w:p w14:paraId="2956DC9C"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memory: 256</w:t>
            </w:r>
          </w:p>
          <w:p w14:paraId="045A1FEC"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rootfs: local-lvm:vm-100-disk-0,size=2G</w:t>
            </w:r>
          </w:p>
          <w:p w14:paraId="10874CA5" w14:textId="77777777" w:rsidR="00D2274D" w:rsidRPr="00D2274D" w:rsidRDefault="00D2274D" w:rsidP="00315ED7">
            <w:pPr>
              <w:pStyle w:val="PlainText"/>
              <w:rPr>
                <w:rFonts w:ascii="Courier New" w:hAnsi="Courier New" w:cs="Courier New"/>
                <w:sz w:val="20"/>
                <w:szCs w:val="20"/>
              </w:rPr>
            </w:pPr>
          </w:p>
          <w:p w14:paraId="31941A5A"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 Container 102 ---</w:t>
            </w:r>
          </w:p>
          <w:p w14:paraId="19C3C251"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cores: 2</w:t>
            </w:r>
          </w:p>
          <w:p w14:paraId="06026C2E"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memory: 1024</w:t>
            </w:r>
          </w:p>
          <w:p w14:paraId="25FCD084"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rootfs: local-lvm:vm-102-disk-0,size=8G</w:t>
            </w:r>
          </w:p>
          <w:p w14:paraId="6ED82D72" w14:textId="77777777" w:rsidR="00D2274D" w:rsidRPr="00D2274D" w:rsidRDefault="00D2274D" w:rsidP="00315ED7">
            <w:pPr>
              <w:pStyle w:val="PlainText"/>
              <w:rPr>
                <w:rFonts w:ascii="Courier New" w:hAnsi="Courier New" w:cs="Courier New"/>
                <w:sz w:val="20"/>
                <w:szCs w:val="20"/>
              </w:rPr>
            </w:pPr>
          </w:p>
          <w:p w14:paraId="765451EA"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 Container 103 ---</w:t>
            </w:r>
          </w:p>
          <w:p w14:paraId="1BD7869B"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cores: 6</w:t>
            </w:r>
          </w:p>
          <w:p w14:paraId="3653A0E1"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memory: 16384</w:t>
            </w:r>
          </w:p>
          <w:p w14:paraId="414FB6E6"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rootfs: local-lvm:vm-103-disk-0,size=60G</w:t>
            </w:r>
          </w:p>
          <w:p w14:paraId="2A286342" w14:textId="77777777" w:rsidR="00D2274D" w:rsidRPr="00D2274D" w:rsidRDefault="00D2274D" w:rsidP="00315ED7">
            <w:pPr>
              <w:pStyle w:val="PlainText"/>
              <w:rPr>
                <w:rFonts w:ascii="Courier New" w:hAnsi="Courier New" w:cs="Courier New"/>
                <w:sz w:val="20"/>
                <w:szCs w:val="20"/>
              </w:rPr>
            </w:pPr>
          </w:p>
          <w:p w14:paraId="6A749C50"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 Container 104 ---</w:t>
            </w:r>
          </w:p>
          <w:p w14:paraId="169D91E4"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cores: 4</w:t>
            </w:r>
          </w:p>
          <w:p w14:paraId="35F28FBA"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memory: 2048</w:t>
            </w:r>
          </w:p>
          <w:p w14:paraId="35809961"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rootfs: local-lvm:vm-104-disk-0,size=10G</w:t>
            </w:r>
          </w:p>
          <w:p w14:paraId="2188EAAB" w14:textId="77777777" w:rsidR="00D2274D" w:rsidRPr="00D2274D" w:rsidRDefault="00D2274D" w:rsidP="00315ED7">
            <w:pPr>
              <w:pStyle w:val="PlainText"/>
              <w:rPr>
                <w:rFonts w:ascii="Courier New" w:hAnsi="Courier New" w:cs="Courier New"/>
                <w:sz w:val="20"/>
                <w:szCs w:val="20"/>
              </w:rPr>
            </w:pPr>
          </w:p>
          <w:p w14:paraId="1C9F6017"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 Container 105 ---</w:t>
            </w:r>
          </w:p>
          <w:p w14:paraId="29360E26"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cores: 1</w:t>
            </w:r>
          </w:p>
          <w:p w14:paraId="19C99FB3"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memory: 1024</w:t>
            </w:r>
          </w:p>
          <w:p w14:paraId="67004BF9"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rootfs: local-lvm:vm-105-disk-0,size=5G</w:t>
            </w:r>
          </w:p>
          <w:p w14:paraId="116F8745" w14:textId="77777777" w:rsidR="00D2274D" w:rsidRPr="00D2274D" w:rsidRDefault="00D2274D" w:rsidP="00315ED7">
            <w:pPr>
              <w:pStyle w:val="PlainText"/>
              <w:rPr>
                <w:rFonts w:ascii="Courier New" w:hAnsi="Courier New" w:cs="Courier New"/>
                <w:sz w:val="20"/>
                <w:szCs w:val="20"/>
              </w:rPr>
            </w:pPr>
            <w:r w:rsidRPr="00D2274D">
              <w:rPr>
                <w:rFonts w:ascii="Courier New" w:hAnsi="Courier New" w:cs="Courier New"/>
                <w:sz w:val="20"/>
                <w:szCs w:val="20"/>
              </w:rPr>
              <w:t xml:space="preserve">root@Promox:~# </w:t>
            </w:r>
          </w:p>
          <w:p w14:paraId="2D379ECE" w14:textId="77777777" w:rsidR="00747F52" w:rsidRPr="00716848" w:rsidRDefault="00747F52" w:rsidP="00A73DB9">
            <w:pPr>
              <w:keepNext/>
              <w:rPr>
                <w:b/>
                <w:bCs/>
                <w:i/>
                <w:iCs/>
                <w:sz w:val="20"/>
                <w:szCs w:val="20"/>
              </w:rPr>
            </w:pPr>
            <w:r w:rsidRPr="00D2274D">
              <w:rPr>
                <w:rFonts w:ascii="Consolas" w:hAnsi="Consolas"/>
                <w:sz w:val="18"/>
                <w:szCs w:val="18"/>
              </w:rPr>
              <w:fldChar w:fldCharType="end"/>
            </w:r>
          </w:p>
        </w:tc>
      </w:tr>
    </w:tbl>
    <w:p w14:paraId="6A3F1DCB" w14:textId="1ABA6709" w:rsidR="00747F52" w:rsidRDefault="00747F52" w:rsidP="009015E4">
      <w:pPr>
        <w:pStyle w:val="Heading4"/>
      </w:pPr>
      <w:bookmarkStart w:id="74" w:name="_Toc233947904"/>
      <w:r>
        <w:lastRenderedPageBreak/>
        <w:t xml:space="preserve">Code </w:t>
      </w:r>
      <w:r w:rsidR="00054E7D">
        <w:fldChar w:fldCharType="begin"/>
      </w:r>
      <w:r w:rsidR="00054E7D">
        <w:instrText xml:space="preserve"> SEQ Code \* ARABIC </w:instrText>
      </w:r>
      <w:r w:rsidR="00054E7D">
        <w:fldChar w:fldCharType="separate"/>
      </w:r>
      <w:r w:rsidR="00054E7D">
        <w:rPr>
          <w:noProof/>
        </w:rPr>
        <w:t>23</w:t>
      </w:r>
      <w:r w:rsidR="00054E7D">
        <w:rPr>
          <w:noProof/>
        </w:rPr>
        <w:fldChar w:fldCharType="end"/>
      </w:r>
      <w:r>
        <w:t xml:space="preserve">: </w:t>
      </w:r>
      <w:r w:rsidRPr="008112F9">
        <w:t>Quick</w:t>
      </w:r>
      <w:r>
        <w:t xml:space="preserve"> </w:t>
      </w:r>
      <w:r w:rsidRPr="008112F9">
        <w:t>System</w:t>
      </w:r>
      <w:r>
        <w:t xml:space="preserve"> </w:t>
      </w:r>
      <w:r w:rsidRPr="008112F9">
        <w:t>Test</w:t>
      </w:r>
      <w:r>
        <w:t xml:space="preserve"> </w:t>
      </w:r>
      <w:r w:rsidRPr="008112F9">
        <w:t>Response</w:t>
      </w:r>
      <w:bookmarkEnd w:id="74"/>
    </w:p>
    <w:p w14:paraId="1266DE06" w14:textId="77777777" w:rsidR="00747F52" w:rsidRDefault="00747F52" w:rsidP="00C5619D">
      <w:r>
        <w:t>The check boxes show the hosts are correctly configured and can communicate with each other.</w:t>
      </w:r>
    </w:p>
    <w:p w14:paraId="4DBDBBD8" w14:textId="77777777" w:rsidR="00B85E40" w:rsidRDefault="00000000">
      <w:pPr>
        <w:pStyle w:val="Heading1"/>
      </w:pPr>
      <w:bookmarkStart w:id="75" w:name="_Toc233947800"/>
      <w:r>
        <w:t>References</w:t>
      </w:r>
      <w:bookmarkEnd w:id="75"/>
    </w:p>
    <w:p w14:paraId="32551249" w14:textId="77777777" w:rsidR="009931A6" w:rsidRPr="009931A6" w:rsidRDefault="009931A6" w:rsidP="009931A6">
      <w:pPr>
        <w:ind w:left="720" w:hanging="360"/>
        <w:rPr>
          <w:b/>
          <w:bCs/>
        </w:rPr>
      </w:pPr>
      <w:r w:rsidRPr="009931A6">
        <w:rPr>
          <w:rFonts w:ascii="Segoe UI Emoji" w:hAnsi="Segoe UI Emoji" w:cs="Segoe UI Emoji"/>
          <w:b/>
          <w:bCs/>
        </w:rPr>
        <w:t>🌐</w:t>
      </w:r>
      <w:r w:rsidRPr="009931A6">
        <w:rPr>
          <w:b/>
          <w:bCs/>
        </w:rPr>
        <w:t xml:space="preserve"> Cloudflare Resources</w:t>
      </w:r>
    </w:p>
    <w:p w14:paraId="04AB46F3" w14:textId="77777777" w:rsidR="009931A6" w:rsidRPr="009931A6" w:rsidRDefault="009931A6">
      <w:pPr>
        <w:numPr>
          <w:ilvl w:val="0"/>
          <w:numId w:val="16"/>
        </w:numPr>
      </w:pPr>
      <w:hyperlink r:id="rId21" w:tgtFrame="_blank" w:history="1">
        <w:r w:rsidRPr="009931A6">
          <w:rPr>
            <w:rStyle w:val="Hyperlink"/>
          </w:rPr>
          <w:t>Cloudflare Docs: Manage DNS Records</w:t>
        </w:r>
      </w:hyperlink>
    </w:p>
    <w:p w14:paraId="39CD963E" w14:textId="77777777" w:rsidR="009931A6" w:rsidRPr="009931A6" w:rsidRDefault="009931A6">
      <w:pPr>
        <w:numPr>
          <w:ilvl w:val="0"/>
          <w:numId w:val="16"/>
        </w:numPr>
      </w:pPr>
      <w:hyperlink r:id="rId22" w:tgtFrame="_blank" w:history="1">
        <w:r w:rsidRPr="009931A6">
          <w:rPr>
            <w:rStyle w:val="Hyperlink"/>
          </w:rPr>
          <w:t>Cloudflare Docs: Post-Onboarding Domain Configuration</w:t>
        </w:r>
      </w:hyperlink>
    </w:p>
    <w:p w14:paraId="1F09AAAF" w14:textId="77777777" w:rsidR="009931A6" w:rsidRPr="009931A6" w:rsidRDefault="009931A6">
      <w:pPr>
        <w:numPr>
          <w:ilvl w:val="0"/>
          <w:numId w:val="16"/>
        </w:numPr>
      </w:pPr>
      <w:hyperlink r:id="rId23" w:tgtFrame="_blank" w:history="1">
        <w:r w:rsidRPr="009931A6">
          <w:rPr>
            <w:rStyle w:val="Hyperlink"/>
          </w:rPr>
          <w:t>Cloudflare Docs: Route Incoming Emails with Email Routing</w:t>
        </w:r>
      </w:hyperlink>
    </w:p>
    <w:p w14:paraId="50E5AD1A" w14:textId="77777777" w:rsidR="009931A6" w:rsidRPr="009931A6" w:rsidRDefault="009931A6" w:rsidP="009931A6">
      <w:pPr>
        <w:ind w:left="720" w:hanging="360"/>
        <w:rPr>
          <w:b/>
          <w:bCs/>
        </w:rPr>
      </w:pPr>
      <w:r w:rsidRPr="009931A6">
        <w:rPr>
          <w:rFonts w:ascii="Segoe UI Emoji" w:hAnsi="Segoe UI Emoji" w:cs="Segoe UI Emoji"/>
          <w:b/>
          <w:bCs/>
        </w:rPr>
        <w:t>🐧</w:t>
      </w:r>
      <w:r w:rsidRPr="009931A6">
        <w:rPr>
          <w:b/>
          <w:bCs/>
        </w:rPr>
        <w:t xml:space="preserve"> Linux &amp; Proxmox VE Resources</w:t>
      </w:r>
    </w:p>
    <w:p w14:paraId="162E9AC3" w14:textId="77777777" w:rsidR="009931A6" w:rsidRPr="009931A6" w:rsidRDefault="009931A6">
      <w:pPr>
        <w:numPr>
          <w:ilvl w:val="0"/>
          <w:numId w:val="17"/>
        </w:numPr>
      </w:pPr>
      <w:hyperlink r:id="rId24" w:tgtFrame="_blank" w:history="1">
        <w:r w:rsidRPr="009931A6">
          <w:rPr>
            <w:rStyle w:val="Hyperlink"/>
          </w:rPr>
          <w:t>Proxmox VE Admin Guide: Package Repositories Reference</w:t>
        </w:r>
      </w:hyperlink>
    </w:p>
    <w:p w14:paraId="14F3D5ED" w14:textId="77777777" w:rsidR="009931A6" w:rsidRPr="009931A6" w:rsidRDefault="009931A6">
      <w:pPr>
        <w:numPr>
          <w:ilvl w:val="0"/>
          <w:numId w:val="17"/>
        </w:numPr>
      </w:pPr>
      <w:hyperlink r:id="rId25" w:tgtFrame="_blank" w:history="1">
        <w:r w:rsidRPr="009931A6">
          <w:rPr>
            <w:rStyle w:val="Hyperlink"/>
          </w:rPr>
          <w:t>Proxmox VE Admin Guide: Documentation Index</w:t>
        </w:r>
      </w:hyperlink>
    </w:p>
    <w:p w14:paraId="6962A994" w14:textId="77777777" w:rsidR="009931A6" w:rsidRPr="009931A6" w:rsidRDefault="009931A6">
      <w:pPr>
        <w:numPr>
          <w:ilvl w:val="0"/>
          <w:numId w:val="17"/>
        </w:numPr>
      </w:pPr>
      <w:hyperlink r:id="rId26" w:tgtFrame="_blank" w:history="1">
        <w:r w:rsidRPr="009931A6">
          <w:rPr>
            <w:rStyle w:val="Hyperlink"/>
          </w:rPr>
          <w:t>Ubuntu Server Guide: Network Configuration</w:t>
        </w:r>
      </w:hyperlink>
    </w:p>
    <w:p w14:paraId="091093B9" w14:textId="77777777" w:rsidR="009931A6" w:rsidRPr="009931A6" w:rsidRDefault="009931A6" w:rsidP="009931A6">
      <w:pPr>
        <w:ind w:left="720" w:hanging="360"/>
        <w:rPr>
          <w:b/>
          <w:bCs/>
        </w:rPr>
      </w:pPr>
      <w:r w:rsidRPr="009931A6">
        <w:rPr>
          <w:rFonts w:ascii="Segoe UI Emoji" w:hAnsi="Segoe UI Emoji" w:cs="Segoe UI Emoji"/>
          <w:b/>
          <w:bCs/>
        </w:rPr>
        <w:t>🐳</w:t>
      </w:r>
      <w:r w:rsidRPr="009931A6">
        <w:rPr>
          <w:b/>
          <w:bCs/>
        </w:rPr>
        <w:t xml:space="preserve"> Docker &amp; Containerization Resources</w:t>
      </w:r>
    </w:p>
    <w:p w14:paraId="5BFFC479" w14:textId="77777777" w:rsidR="009931A6" w:rsidRPr="009931A6" w:rsidRDefault="009931A6">
      <w:pPr>
        <w:numPr>
          <w:ilvl w:val="0"/>
          <w:numId w:val="18"/>
        </w:numPr>
      </w:pPr>
      <w:hyperlink r:id="rId27" w:tgtFrame="_blank" w:history="1">
        <w:r w:rsidRPr="009931A6">
          <w:rPr>
            <w:rStyle w:val="Hyperlink"/>
          </w:rPr>
          <w:t>Docker Docs: Product Manuals and Core Technical Overview</w:t>
        </w:r>
      </w:hyperlink>
    </w:p>
    <w:p w14:paraId="7E212C7F" w14:textId="77777777" w:rsidR="009931A6" w:rsidRPr="009931A6" w:rsidRDefault="009931A6">
      <w:pPr>
        <w:numPr>
          <w:ilvl w:val="0"/>
          <w:numId w:val="18"/>
        </w:numPr>
      </w:pPr>
      <w:hyperlink r:id="rId28" w:tgtFrame="_blank" w:history="1">
        <w:r w:rsidRPr="009931A6">
          <w:rPr>
            <w:rStyle w:val="Hyperlink"/>
          </w:rPr>
          <w:t>Docker Docs: Multi-Container Orchestration via Docker Compose</w:t>
        </w:r>
      </w:hyperlink>
    </w:p>
    <w:p w14:paraId="59B4FC78" w14:textId="77777777" w:rsidR="009931A6" w:rsidRPr="009931A6" w:rsidRDefault="009931A6" w:rsidP="009931A6">
      <w:pPr>
        <w:ind w:left="720" w:hanging="360"/>
        <w:rPr>
          <w:b/>
          <w:bCs/>
        </w:rPr>
      </w:pPr>
      <w:r w:rsidRPr="009931A6">
        <w:rPr>
          <w:rFonts w:ascii="Segoe UI Emoji" w:hAnsi="Segoe UI Emoji" w:cs="Segoe UI Emoji"/>
          <w:b/>
          <w:bCs/>
        </w:rPr>
        <w:t>🏠</w:t>
      </w:r>
      <w:r w:rsidRPr="009931A6">
        <w:rPr>
          <w:b/>
          <w:bCs/>
        </w:rPr>
        <w:t xml:space="preserve"> Home Assistant &amp; Wyoming Protocols</w:t>
      </w:r>
    </w:p>
    <w:p w14:paraId="0F467D02" w14:textId="77777777" w:rsidR="009931A6" w:rsidRPr="009931A6" w:rsidRDefault="009931A6">
      <w:pPr>
        <w:numPr>
          <w:ilvl w:val="0"/>
          <w:numId w:val="19"/>
        </w:numPr>
      </w:pPr>
      <w:hyperlink r:id="rId29" w:tgtFrame="_blank" w:history="1">
        <w:r w:rsidRPr="009931A6">
          <w:rPr>
            <w:rStyle w:val="Hyperlink"/>
          </w:rPr>
          <w:t>Home Assistant Docs: Operating System Installation Guide</w:t>
        </w:r>
      </w:hyperlink>
    </w:p>
    <w:p w14:paraId="1E368168" w14:textId="77777777" w:rsidR="009931A6" w:rsidRPr="009931A6" w:rsidRDefault="009931A6">
      <w:pPr>
        <w:numPr>
          <w:ilvl w:val="0"/>
          <w:numId w:val="19"/>
        </w:numPr>
      </w:pPr>
      <w:hyperlink r:id="rId30" w:tgtFrame="_blank" w:history="1">
        <w:r w:rsidRPr="009931A6">
          <w:rPr>
            <w:rStyle w:val="Hyperlink"/>
          </w:rPr>
          <w:t>Home Assistant Docs: Core Configuration Options and YAML Syntax</w:t>
        </w:r>
      </w:hyperlink>
    </w:p>
    <w:p w14:paraId="2C0F37CB" w14:textId="77777777" w:rsidR="009931A6" w:rsidRPr="009931A6" w:rsidRDefault="009931A6" w:rsidP="009931A6">
      <w:pPr>
        <w:ind w:left="720" w:hanging="360"/>
        <w:rPr>
          <w:b/>
          <w:bCs/>
        </w:rPr>
      </w:pPr>
      <w:r w:rsidRPr="009931A6">
        <w:rPr>
          <w:rFonts w:ascii="Segoe UI Emoji" w:hAnsi="Segoe UI Emoji" w:cs="Segoe UI Emoji"/>
          <w:b/>
          <w:bCs/>
        </w:rPr>
        <w:t>🛑</w:t>
      </w:r>
      <w:r w:rsidRPr="009931A6">
        <w:rPr>
          <w:b/>
          <w:bCs/>
        </w:rPr>
        <w:t xml:space="preserve"> Network Filtering, Remote Access &amp; Security Resources</w:t>
      </w:r>
    </w:p>
    <w:p w14:paraId="5EDC2562" w14:textId="77777777" w:rsidR="009931A6" w:rsidRPr="009931A6" w:rsidRDefault="009931A6">
      <w:pPr>
        <w:numPr>
          <w:ilvl w:val="0"/>
          <w:numId w:val="20"/>
        </w:numPr>
      </w:pPr>
      <w:hyperlink r:id="rId31" w:tgtFrame="_blank" w:history="1">
        <w:r w:rsidRPr="009931A6">
          <w:rPr>
            <w:rStyle w:val="Hyperlink"/>
          </w:rPr>
          <w:t>Pi-hole Docs: Deployment and Core Network Configuration Guide</w:t>
        </w:r>
      </w:hyperlink>
    </w:p>
    <w:p w14:paraId="3E931B1C" w14:textId="77777777" w:rsidR="009931A6" w:rsidRPr="009931A6" w:rsidRDefault="009931A6">
      <w:pPr>
        <w:numPr>
          <w:ilvl w:val="0"/>
          <w:numId w:val="20"/>
        </w:numPr>
      </w:pPr>
      <w:hyperlink r:id="rId32" w:tgtFrame="_blank" w:history="1">
        <w:r w:rsidRPr="009931A6">
          <w:rPr>
            <w:rStyle w:val="Hyperlink"/>
          </w:rPr>
          <w:t>Twingate Docs: Secure Remote Access Architecture</w:t>
        </w:r>
      </w:hyperlink>
    </w:p>
    <w:p w14:paraId="2C83DA57" w14:textId="77777777" w:rsidR="009931A6" w:rsidRPr="009931A6" w:rsidRDefault="009931A6">
      <w:pPr>
        <w:numPr>
          <w:ilvl w:val="0"/>
          <w:numId w:val="20"/>
        </w:numPr>
      </w:pPr>
      <w:r w:rsidRPr="009931A6">
        <w:t>DigitalOcean Community: Hardening SSH Access via Fail2Ban, Nftables, and Cloud Firewalls</w:t>
      </w:r>
    </w:p>
    <w:p w14:paraId="595BF4ED" w14:textId="77777777" w:rsidR="009931A6" w:rsidRPr="009931A6" w:rsidRDefault="009931A6" w:rsidP="009931A6">
      <w:pPr>
        <w:ind w:left="720" w:hanging="360"/>
        <w:rPr>
          <w:b/>
          <w:bCs/>
        </w:rPr>
      </w:pPr>
      <w:r w:rsidRPr="009931A6">
        <w:rPr>
          <w:rFonts w:ascii="Segoe UI Emoji" w:hAnsi="Segoe UI Emoji" w:cs="Segoe UI Emoji"/>
          <w:b/>
          <w:bCs/>
        </w:rPr>
        <w:t>🖥️</w:t>
      </w:r>
      <w:r w:rsidRPr="009931A6">
        <w:rPr>
          <w:b/>
          <w:bCs/>
        </w:rPr>
        <w:t xml:space="preserve"> Developer Tools &amp; Productivity Systems</w:t>
      </w:r>
    </w:p>
    <w:p w14:paraId="37D00037" w14:textId="77777777" w:rsidR="009931A6" w:rsidRPr="009931A6" w:rsidRDefault="009931A6">
      <w:pPr>
        <w:numPr>
          <w:ilvl w:val="0"/>
          <w:numId w:val="21"/>
        </w:numPr>
      </w:pPr>
      <w:hyperlink r:id="rId33" w:tgtFrame="_blank" w:history="1">
        <w:r w:rsidRPr="009931A6">
          <w:rPr>
            <w:rStyle w:val="Hyperlink"/>
          </w:rPr>
          <w:t>Git Documentation: Reference Manual and Control Workflows</w:t>
        </w:r>
      </w:hyperlink>
    </w:p>
    <w:p w14:paraId="41A508D6" w14:textId="77777777" w:rsidR="009931A6" w:rsidRPr="009931A6" w:rsidRDefault="009931A6">
      <w:pPr>
        <w:numPr>
          <w:ilvl w:val="0"/>
          <w:numId w:val="21"/>
        </w:numPr>
      </w:pPr>
      <w:hyperlink r:id="rId34" w:tgtFrame="_blank" w:history="1">
        <w:r w:rsidRPr="009931A6">
          <w:rPr>
            <w:rStyle w:val="Hyperlink"/>
          </w:rPr>
          <w:t>Visual Studio Code Docs: Getting Started and Workspace Management</w:t>
        </w:r>
      </w:hyperlink>
    </w:p>
    <w:p w14:paraId="7350BED3" w14:textId="77777777" w:rsidR="009931A6" w:rsidRPr="009931A6" w:rsidRDefault="009931A6">
      <w:pPr>
        <w:numPr>
          <w:ilvl w:val="0"/>
          <w:numId w:val="21"/>
        </w:numPr>
      </w:pPr>
      <w:hyperlink r:id="rId35" w:tgtFrame="_blank" w:history="1">
        <w:r w:rsidRPr="009931A6">
          <w:rPr>
            <w:rStyle w:val="Hyperlink"/>
          </w:rPr>
          <w:t>Microsoft Support: Advanced Find and Replace with Wildcard Syntax</w:t>
        </w:r>
      </w:hyperlink>
    </w:p>
    <w:p w14:paraId="7BB5909F" w14:textId="77777777" w:rsidR="009931A6" w:rsidRPr="009931A6" w:rsidRDefault="009931A6">
      <w:pPr>
        <w:numPr>
          <w:ilvl w:val="0"/>
          <w:numId w:val="21"/>
        </w:numPr>
      </w:pPr>
      <w:hyperlink r:id="rId36" w:tgtFrame="_blank" w:history="1">
        <w:r w:rsidRPr="009931A6">
          <w:rPr>
            <w:rStyle w:val="Hyperlink"/>
          </w:rPr>
          <w:t>Google Gemini API: Developer Overview and Integration Docs</w:t>
        </w:r>
      </w:hyperlink>
    </w:p>
    <w:p w14:paraId="7F7A1A38" w14:textId="77777777" w:rsidR="009931A6" w:rsidRPr="009931A6" w:rsidRDefault="009931A6" w:rsidP="009931A6">
      <w:pPr>
        <w:ind w:left="720" w:hanging="360"/>
        <w:rPr>
          <w:b/>
          <w:bCs/>
        </w:rPr>
      </w:pPr>
      <w:r w:rsidRPr="009931A6">
        <w:rPr>
          <w:rFonts w:ascii="Segoe UI Emoji" w:hAnsi="Segoe UI Emoji" w:cs="Segoe UI Emoji"/>
          <w:b/>
          <w:bCs/>
        </w:rPr>
        <w:t>⚙️</w:t>
      </w:r>
      <w:r w:rsidRPr="009931A6">
        <w:rPr>
          <w:b/>
          <w:bCs/>
        </w:rPr>
        <w:t xml:space="preserve"> Web Servers &amp; Local AI Engines</w:t>
      </w:r>
    </w:p>
    <w:p w14:paraId="0A4CDD4B" w14:textId="77777777" w:rsidR="009931A6" w:rsidRPr="009931A6" w:rsidRDefault="009931A6">
      <w:pPr>
        <w:numPr>
          <w:ilvl w:val="0"/>
          <w:numId w:val="22"/>
        </w:numPr>
      </w:pPr>
      <w:hyperlink r:id="rId37" w:tgtFrame="_blank" w:history="1">
        <w:r w:rsidRPr="009931A6">
          <w:rPr>
            <w:rStyle w:val="Hyperlink"/>
          </w:rPr>
          <w:t>NGINX Core Docs: Reverse Proxy and Web Server Administration</w:t>
        </w:r>
      </w:hyperlink>
    </w:p>
    <w:p w14:paraId="41D23EF8" w14:textId="77777777" w:rsidR="009931A6" w:rsidRPr="009931A6" w:rsidRDefault="009931A6">
      <w:pPr>
        <w:numPr>
          <w:ilvl w:val="0"/>
          <w:numId w:val="22"/>
        </w:numPr>
      </w:pPr>
      <w:hyperlink r:id="rId38" w:tgtFrame="_blank" w:history="1">
        <w:r w:rsidRPr="009931A6">
          <w:rPr>
            <w:rStyle w:val="Hyperlink"/>
          </w:rPr>
          <w:t>Ollama Docs: Frequently Asked Questions and Configuration Flags</w:t>
        </w:r>
      </w:hyperlink>
    </w:p>
    <w:p w14:paraId="39C676D4" w14:textId="77777777" w:rsidR="009931A6" w:rsidRPr="009931A6" w:rsidRDefault="009931A6">
      <w:pPr>
        <w:numPr>
          <w:ilvl w:val="0"/>
          <w:numId w:val="22"/>
        </w:numPr>
      </w:pPr>
      <w:hyperlink r:id="rId39" w:tgtFrame="_blank" w:history="1">
        <w:r w:rsidRPr="009931A6">
          <w:rPr>
            <w:rStyle w:val="Hyperlink"/>
          </w:rPr>
          <w:t>Intel® Graphics Compute Runtime for GitHub Codebase (NEO)</w:t>
        </w:r>
      </w:hyperlink>
    </w:p>
    <w:p w14:paraId="0DC9687A" w14:textId="77777777" w:rsidR="009931A6" w:rsidRPr="009931A6" w:rsidRDefault="009931A6" w:rsidP="009931A6">
      <w:pPr>
        <w:ind w:left="720" w:hanging="360"/>
        <w:rPr>
          <w:b/>
          <w:bCs/>
        </w:rPr>
      </w:pPr>
      <w:r w:rsidRPr="009931A6">
        <w:rPr>
          <w:rFonts w:ascii="Segoe UI Emoji" w:hAnsi="Segoe UI Emoji" w:cs="Segoe UI Emoji"/>
          <w:b/>
          <w:bCs/>
        </w:rPr>
        <w:t>💻</w:t>
      </w:r>
      <w:r w:rsidRPr="009931A6">
        <w:rPr>
          <w:b/>
          <w:bCs/>
        </w:rPr>
        <w:t xml:space="preserve"> Hardware Specifications &amp; Vendor Documentation</w:t>
      </w:r>
    </w:p>
    <w:p w14:paraId="02B9D269" w14:textId="77777777" w:rsidR="009931A6" w:rsidRPr="009931A6" w:rsidRDefault="009931A6">
      <w:pPr>
        <w:numPr>
          <w:ilvl w:val="0"/>
          <w:numId w:val="23"/>
        </w:numPr>
      </w:pPr>
      <w:hyperlink r:id="rId40" w:tgtFrame="_blank" w:history="1">
        <w:r w:rsidRPr="009931A6">
          <w:rPr>
            <w:rStyle w:val="Hyperlink"/>
          </w:rPr>
          <w:t>Intel Support: Core i7 Processor Series Technical Reference</w:t>
        </w:r>
      </w:hyperlink>
    </w:p>
    <w:p w14:paraId="4AA1E800" w14:textId="56D89A66" w:rsidR="00B85E40" w:rsidRDefault="009931A6">
      <w:pPr>
        <w:numPr>
          <w:ilvl w:val="0"/>
          <w:numId w:val="23"/>
        </w:numPr>
      </w:pPr>
      <w:hyperlink r:id="rId41" w:tgtFrame="_blank" w:history="1">
        <w:r w:rsidRPr="009931A6">
          <w:rPr>
            <w:rStyle w:val="Hyperlink"/>
          </w:rPr>
          <w:t>Kamrui Support: Mini PC Support and Systems Overview</w:t>
        </w:r>
      </w:hyperlink>
    </w:p>
    <w:sectPr w:rsidR="00B85E40" w:rsidSect="00461D4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Edwin Barnes" w:date="2026-06-21T07:13:00Z" w:initials="EB">
    <w:p w14:paraId="3E650EAC" w14:textId="77777777" w:rsidR="00E56993" w:rsidRDefault="00E56993" w:rsidP="00E56993">
      <w:pPr>
        <w:pStyle w:val="CommentText"/>
      </w:pPr>
      <w:r>
        <w:rPr>
          <w:rStyle w:val="CommentReference"/>
        </w:rPr>
        <w:annotationRef/>
      </w:r>
      <w:r>
        <w:t>Created with </w:t>
      </w:r>
      <w:r>
        <w:rPr>
          <w:b/>
          <w:bCs/>
        </w:rPr>
        <w:t>3 Flash</w:t>
      </w:r>
      <w:r>
        <w:t> June 21, 2026 at 06:38 AM</w:t>
      </w:r>
    </w:p>
    <w:p w14:paraId="45F0B8A5" w14:textId="77777777" w:rsidR="00E56993" w:rsidRDefault="00E56993" w:rsidP="00E56993">
      <w:pPr>
        <w:pStyle w:val="CommentText"/>
      </w:pPr>
      <w:r>
        <w:t>Published June 21, 2026 at 07:09 AM</w:t>
      </w:r>
    </w:p>
  </w:comment>
  <w:comment w:id="11" w:author="Edwin Barnes" w:date="2026-06-19T15:14:00Z" w:initials="EB">
    <w:p w14:paraId="5E8B8368" w14:textId="77777777" w:rsidR="00324F76" w:rsidRDefault="00324F76" w:rsidP="002B0E9D">
      <w:pPr>
        <w:pStyle w:val="CommentText"/>
      </w:pPr>
      <w:r>
        <w:rPr>
          <w:rStyle w:val="CommentReference"/>
        </w:rPr>
        <w:annotationRef/>
      </w:r>
      <w:r>
        <w:t>F9 will update links and references</w:t>
      </w:r>
    </w:p>
  </w:comment>
  <w:comment w:id="12" w:author="Edwin Barnes" w:date="2026-06-22T08:23:00Z" w:initials="EB">
    <w:p w14:paraId="293D269E" w14:textId="77777777" w:rsidR="00324F76" w:rsidRDefault="00324F76" w:rsidP="0068739F">
      <w:pPr>
        <w:pStyle w:val="CommentText"/>
      </w:pPr>
      <w:r>
        <w:rPr>
          <w:rStyle w:val="CommentReference"/>
        </w:rPr>
        <w:annotationRef/>
      </w:r>
      <w:r>
        <w:t>Macros have been inserted. Refer to My Macros to do this via File &gt; Options &gt; Customize Ribbon. To edit the macros, press Alt+F11, then open Module &gt; Module1.</w:t>
      </w:r>
    </w:p>
  </w:comment>
  <w:comment w:id="13" w:author="Edwin Barnes" w:date="2026-06-20T07:24:00Z" w:initials="EB">
    <w:p w14:paraId="3EE87BD1" w14:textId="77777777" w:rsidR="00843420" w:rsidRDefault="00843420">
      <w:pPr>
        <w:pStyle w:val="CommentText"/>
      </w:pPr>
      <w:r>
        <w:rPr>
          <w:rStyle w:val="CommentReference"/>
        </w:rPr>
        <w:annotationRef/>
      </w:r>
      <w:r>
        <w:t>To insert a new Code Block It is easier to just copy and paste this block</w:t>
      </w:r>
      <w:r w:rsidR="009131B4">
        <w:t xml:space="preserve"> in.  Make sure you paste special (entire cell) to maintain formatting</w:t>
      </w:r>
      <w:r>
        <w:t>.  Once you do that you can change the background color (blue for text and Green for bash).  To do that you need to select the text and change the color under Paragraph.</w:t>
      </w:r>
    </w:p>
  </w:comment>
  <w:comment w:id="14" w:author="Edwin Barnes" w:date="2026-06-20T07:28:00Z" w:initials="EB">
    <w:p w14:paraId="77E2CDA6" w14:textId="77777777" w:rsidR="00843420" w:rsidRDefault="00843420">
      <w:pPr>
        <w:pStyle w:val="CommentText"/>
      </w:pPr>
      <w:r>
        <w:rPr>
          <w:rStyle w:val="CommentReference"/>
        </w:rPr>
        <w:annotationRef/>
      </w:r>
      <w:r>
        <w:t xml:space="preserve">You will also need to change the Caption under the Frame.  </w:t>
      </w:r>
      <w:r w:rsidR="009131B4">
        <w:t>For a Text file I copy the filename and insert Initial Caps and spaces as needed to make it Human Friendly</w:t>
      </w:r>
    </w:p>
  </w:comment>
  <w:comment w:id="15" w:author="Edwin Barnes" w:date="2026-06-20T07:31:00Z" w:initials="EB">
    <w:p w14:paraId="52F85982" w14:textId="77777777" w:rsidR="009131B4" w:rsidRDefault="009131B4">
      <w:pPr>
        <w:pStyle w:val="CommentText"/>
      </w:pPr>
      <w:r>
        <w:rPr>
          <w:rStyle w:val="CommentReference"/>
        </w:rPr>
        <w:annotationRef/>
      </w:r>
      <w:r>
        <w:t>For code I just paste in the file name exactly like it is on the file system.</w:t>
      </w:r>
    </w:p>
  </w:comment>
  <w:comment w:id="16" w:author="Edwin Barnes" w:date="2026-06-20T07:35:00Z" w:initials="EB">
    <w:p w14:paraId="1C8EA1FA" w14:textId="77777777" w:rsidR="009131B4" w:rsidRDefault="009131B4">
      <w:pPr>
        <w:pStyle w:val="CommentText"/>
      </w:pPr>
      <w:r>
        <w:rPr>
          <w:rStyle w:val="CommentReference"/>
        </w:rPr>
        <w:annotationRef/>
      </w:r>
      <w:r>
        <w:t>For editing these txt or sh files, Notepad++ is recommended, as it has the correct settings to maintain proper structure. Convert any tabs to 2 spaces for a proper code structure.</w:t>
      </w:r>
    </w:p>
  </w:comment>
  <w:comment w:id="17" w:author="Edwin Barnes" w:date="2026-06-20T07:55:00Z" w:initials="EB">
    <w:p w14:paraId="26E8ADD1" w14:textId="77777777" w:rsidR="002510AD" w:rsidRDefault="00A865A5" w:rsidP="002510AD">
      <w:pPr>
        <w:pStyle w:val="CommentText"/>
      </w:pPr>
      <w:r>
        <w:rPr>
          <w:rStyle w:val="CommentReference"/>
        </w:rPr>
        <w:annotationRef/>
      </w:r>
      <w:r w:rsidR="002510AD">
        <w:t>If you select some text in the newly created frame you can right click the text and say edit field.  In there change just the name of the file and keep all the other location info the same.  After you click okay press F9 to update the field.  It should contain the new text.</w:t>
      </w:r>
    </w:p>
  </w:comment>
  <w:comment w:id="26" w:author="Edwin Barnes" w:date="2026-06-20T11:26:00Z" w:initials="EB">
    <w:p w14:paraId="4760F508" w14:textId="77777777" w:rsidR="00FD7E98" w:rsidRDefault="00FD7E98" w:rsidP="009677B9">
      <w:pPr>
        <w:pStyle w:val="CommentText"/>
      </w:pPr>
      <w:r>
        <w:rPr>
          <w:rStyle w:val="CommentReference"/>
        </w:rPr>
        <w:annotationRef/>
      </w:r>
      <w:r>
        <w:t>This must be updated with an other -&gt;  Unicode (UTF-8) type</w:t>
      </w:r>
    </w:p>
  </w:comment>
  <w:comment w:id="29" w:author="Edwin Barnes" w:date="2026-06-20T11:26:00Z" w:initials="EB">
    <w:p w14:paraId="6DA50008" w14:textId="77777777" w:rsidR="0019771A" w:rsidRDefault="0019771A" w:rsidP="009677B9">
      <w:pPr>
        <w:pStyle w:val="CommentText"/>
      </w:pPr>
      <w:r>
        <w:rPr>
          <w:rStyle w:val="CommentReference"/>
        </w:rPr>
        <w:annotationRef/>
      </w:r>
      <w:r>
        <w:t>This must be updated with an other -&gt;  Unicode (UTF-8) type</w:t>
      </w:r>
    </w:p>
  </w:comment>
  <w:comment w:id="32" w:author="Edwin Barnes" w:date="2026-06-20T11:26:00Z" w:initials="EB">
    <w:p w14:paraId="6DFF21B9" w14:textId="77777777" w:rsidR="008C7116" w:rsidRDefault="008C7116" w:rsidP="009677B9">
      <w:pPr>
        <w:pStyle w:val="CommentText"/>
      </w:pPr>
      <w:r>
        <w:rPr>
          <w:rStyle w:val="CommentReference"/>
        </w:rPr>
        <w:annotationRef/>
      </w:r>
      <w:r>
        <w:t>This must be updated with an other -&gt;  Unicode (UTF-8) type</w:t>
      </w:r>
    </w:p>
  </w:comment>
  <w:comment w:id="35" w:author="Edwin Barnes" w:date="2026-06-20T11:26:00Z" w:initials="EB">
    <w:p w14:paraId="6FBDA8EB" w14:textId="77777777" w:rsidR="00ED2015" w:rsidRDefault="00ED2015" w:rsidP="009677B9">
      <w:pPr>
        <w:pStyle w:val="CommentText"/>
      </w:pPr>
      <w:r>
        <w:rPr>
          <w:rStyle w:val="CommentReference"/>
        </w:rPr>
        <w:annotationRef/>
      </w:r>
      <w:r>
        <w:t>This must be updated with an other -&gt;  Unicode (UTF-8) type</w:t>
      </w:r>
    </w:p>
  </w:comment>
  <w:comment w:id="41" w:author="Edwin Barnes" w:date="2026-06-20T11:26:00Z" w:initials="EB">
    <w:p w14:paraId="5A06432B" w14:textId="77777777" w:rsidR="00747F52" w:rsidRDefault="00747F52" w:rsidP="009677B9">
      <w:pPr>
        <w:pStyle w:val="CommentText"/>
      </w:pPr>
      <w:r>
        <w:rPr>
          <w:rStyle w:val="CommentReference"/>
        </w:rPr>
        <w:annotationRef/>
      </w:r>
      <w:r>
        <w:t>This must be updated with an other -&gt;  Unicode (UTF-8) type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F0B8A5" w15:done="0"/>
  <w15:commentEx w15:paraId="5E8B8368" w15:done="0"/>
  <w15:commentEx w15:paraId="293D269E" w15:paraIdParent="5E8B8368" w15:done="0"/>
  <w15:commentEx w15:paraId="3EE87BD1" w15:done="0"/>
  <w15:commentEx w15:paraId="77E2CDA6" w15:paraIdParent="3EE87BD1" w15:done="0"/>
  <w15:commentEx w15:paraId="52F85982" w15:paraIdParent="3EE87BD1" w15:done="0"/>
  <w15:commentEx w15:paraId="1C8EA1FA" w15:paraIdParent="3EE87BD1" w15:done="0"/>
  <w15:commentEx w15:paraId="26E8ADD1" w15:paraIdParent="3EE87BD1" w15:done="0"/>
  <w15:commentEx w15:paraId="4760F508" w15:done="0"/>
  <w15:commentEx w15:paraId="6DA50008" w15:done="0"/>
  <w15:commentEx w15:paraId="6DFF21B9" w15:done="0"/>
  <w15:commentEx w15:paraId="6FBDA8EB" w15:done="0"/>
  <w15:commentEx w15:paraId="5A0643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6267E5" w16cex:dateUtc="2026-06-21T13:13:00Z"/>
  <w16cex:commentExtensible w16cex:durableId="2D9A14D4" w16cex:dateUtc="2026-06-19T21:14:00Z"/>
  <w16cex:commentExtensible w16cex:durableId="457EA081" w16cex:dateUtc="2026-06-22T14:23:00Z"/>
  <w16cex:commentExtensible w16cex:durableId="6C8662E5" w16cex:dateUtc="2026-06-20T13:24:00Z"/>
  <w16cex:commentExtensible w16cex:durableId="0CD20694" w16cex:dateUtc="2026-06-20T13:28:00Z"/>
  <w16cex:commentExtensible w16cex:durableId="76823FB1" w16cex:dateUtc="2026-06-20T13:31:00Z"/>
  <w16cex:commentExtensible w16cex:durableId="0935C0A3" w16cex:dateUtc="2026-06-20T13:35:00Z"/>
  <w16cex:commentExtensible w16cex:durableId="1E554E61" w16cex:dateUtc="2026-06-20T13:55:00Z"/>
  <w16cex:commentExtensible w16cex:durableId="5E783A81" w16cex:dateUtc="2026-06-20T17:26:00Z"/>
  <w16cex:commentExtensible w16cex:durableId="2F09EE6B" w16cex:dateUtc="2026-06-20T17:26:00Z"/>
  <w16cex:commentExtensible w16cex:durableId="5ADD203B" w16cex:dateUtc="2026-06-20T17:26:00Z"/>
  <w16cex:commentExtensible w16cex:durableId="198D6E09" w16cex:dateUtc="2026-06-20T17:26:00Z"/>
  <w16cex:commentExtensible w16cex:durableId="692B592E" w16cex:dateUtc="2026-06-20T17: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F0B8A5" w16cid:durableId="126267E5"/>
  <w16cid:commentId w16cid:paraId="5E8B8368" w16cid:durableId="2D9A14D4"/>
  <w16cid:commentId w16cid:paraId="293D269E" w16cid:durableId="457EA081"/>
  <w16cid:commentId w16cid:paraId="3EE87BD1" w16cid:durableId="6C8662E5"/>
  <w16cid:commentId w16cid:paraId="77E2CDA6" w16cid:durableId="0CD20694"/>
  <w16cid:commentId w16cid:paraId="52F85982" w16cid:durableId="76823FB1"/>
  <w16cid:commentId w16cid:paraId="1C8EA1FA" w16cid:durableId="0935C0A3"/>
  <w16cid:commentId w16cid:paraId="26E8ADD1" w16cid:durableId="1E554E61"/>
  <w16cid:commentId w16cid:paraId="4760F508" w16cid:durableId="5E783A81"/>
  <w16cid:commentId w16cid:paraId="6DA50008" w16cid:durableId="2F09EE6B"/>
  <w16cid:commentId w16cid:paraId="6DFF21B9" w16cid:durableId="5ADD203B"/>
  <w16cid:commentId w16cid:paraId="6FBDA8EB" w16cid:durableId="198D6E09"/>
  <w16cid:commentId w16cid:paraId="5A06432B" w16cid:durableId="692B592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2EC"/>
    <w:multiLevelType w:val="multilevel"/>
    <w:tmpl w:val="E2A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27378"/>
    <w:multiLevelType w:val="hybridMultilevel"/>
    <w:tmpl w:val="25801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8A4580"/>
    <w:multiLevelType w:val="multilevel"/>
    <w:tmpl w:val="0966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23CFA"/>
    <w:multiLevelType w:val="hybridMultilevel"/>
    <w:tmpl w:val="DAA8D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F8D1FED"/>
    <w:multiLevelType w:val="multilevel"/>
    <w:tmpl w:val="04C6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A45E2"/>
    <w:multiLevelType w:val="multilevel"/>
    <w:tmpl w:val="42B8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B07B2"/>
    <w:multiLevelType w:val="multilevel"/>
    <w:tmpl w:val="D87EF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036D3A"/>
    <w:multiLevelType w:val="multilevel"/>
    <w:tmpl w:val="46DE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B92600"/>
    <w:multiLevelType w:val="multilevel"/>
    <w:tmpl w:val="E06060EE"/>
    <w:lvl w:ilvl="0">
      <w:start w:val="1"/>
      <w:numFmt w:val="bullet"/>
      <w:lvlText w:val=""/>
      <w:lvlJc w:val="left"/>
      <w:pPr>
        <w:tabs>
          <w:tab w:val="num" w:pos="648"/>
        </w:tabs>
        <w:ind w:left="648" w:hanging="360"/>
      </w:pPr>
      <w:rPr>
        <w:rFonts w:ascii="Symbol" w:hAnsi="Symbol" w:hint="default"/>
        <w:sz w:val="20"/>
      </w:rPr>
    </w:lvl>
    <w:lvl w:ilvl="1">
      <w:start w:val="1"/>
      <w:numFmt w:val="bullet"/>
      <w:lvlText w:val="o"/>
      <w:lvlJc w:val="left"/>
      <w:pPr>
        <w:tabs>
          <w:tab w:val="num" w:pos="1368"/>
        </w:tabs>
        <w:ind w:left="1368" w:hanging="360"/>
      </w:pPr>
      <w:rPr>
        <w:rFonts w:ascii="Courier New" w:hAnsi="Courier New" w:hint="default"/>
        <w:sz w:val="20"/>
      </w:rPr>
    </w:lvl>
    <w:lvl w:ilvl="2">
      <w:start w:val="1"/>
      <w:numFmt w:val="bullet"/>
      <w:lvlText w:val=""/>
      <w:lvlJc w:val="left"/>
      <w:pPr>
        <w:ind w:left="2088" w:hanging="360"/>
      </w:pPr>
      <w:rPr>
        <w:rFonts w:ascii="Symbol" w:hAnsi="Symbol" w:hint="default"/>
        <w:sz w:val="20"/>
      </w:rPr>
    </w:lvl>
    <w:lvl w:ilvl="3">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9" w15:restartNumberingAfterBreak="0">
    <w:nsid w:val="3B1420F0"/>
    <w:multiLevelType w:val="multilevel"/>
    <w:tmpl w:val="7CC02E50"/>
    <w:lvl w:ilvl="0">
      <w:start w:val="1"/>
      <w:numFmt w:val="decimal"/>
      <w:lvlText w:val="%1."/>
      <w:lvlJc w:val="left"/>
      <w:pPr>
        <w:tabs>
          <w:tab w:val="num" w:pos="936"/>
        </w:tabs>
        <w:ind w:left="936" w:hanging="360"/>
      </w:pPr>
      <w:rPr>
        <w:rFonts w:hint="default"/>
        <w:sz w:val="20"/>
      </w:rPr>
    </w:lvl>
    <w:lvl w:ilvl="1">
      <w:start w:val="1"/>
      <w:numFmt w:val="bullet"/>
      <w:lvlText w:val="o"/>
      <w:lvlJc w:val="left"/>
      <w:pPr>
        <w:tabs>
          <w:tab w:val="num" w:pos="1656"/>
        </w:tabs>
        <w:ind w:left="1656" w:hanging="360"/>
      </w:pPr>
      <w:rPr>
        <w:rFonts w:ascii="Courier New" w:hAnsi="Courier New" w:hint="default"/>
        <w:sz w:val="20"/>
      </w:rPr>
    </w:lvl>
    <w:lvl w:ilvl="2">
      <w:start w:val="1"/>
      <w:numFmt w:val="bullet"/>
      <w:lvlText w:val=""/>
      <w:lvlJc w:val="left"/>
      <w:pPr>
        <w:ind w:left="2376" w:hanging="360"/>
      </w:pPr>
      <w:rPr>
        <w:rFonts w:ascii="Symbol" w:hAnsi="Symbol" w:hint="default"/>
      </w:rPr>
    </w:lvl>
    <w:lvl w:ilvl="3">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10" w15:restartNumberingAfterBreak="0">
    <w:nsid w:val="3CBA7D8E"/>
    <w:multiLevelType w:val="multilevel"/>
    <w:tmpl w:val="FB0A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81D09"/>
    <w:multiLevelType w:val="hybridMultilevel"/>
    <w:tmpl w:val="33709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767077"/>
    <w:multiLevelType w:val="multilevel"/>
    <w:tmpl w:val="C32E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BF32F8"/>
    <w:multiLevelType w:val="multilevel"/>
    <w:tmpl w:val="2D14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DE54D9"/>
    <w:multiLevelType w:val="multilevel"/>
    <w:tmpl w:val="A308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A6406"/>
    <w:multiLevelType w:val="multilevel"/>
    <w:tmpl w:val="0EC0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97ACE"/>
    <w:multiLevelType w:val="hybridMultilevel"/>
    <w:tmpl w:val="113465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B476C3C"/>
    <w:multiLevelType w:val="multilevel"/>
    <w:tmpl w:val="26BA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15272B"/>
    <w:multiLevelType w:val="hybridMultilevel"/>
    <w:tmpl w:val="C70A5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A27089"/>
    <w:multiLevelType w:val="multilevel"/>
    <w:tmpl w:val="F55A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C20C72"/>
    <w:multiLevelType w:val="multilevel"/>
    <w:tmpl w:val="45589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6626BA"/>
    <w:multiLevelType w:val="multilevel"/>
    <w:tmpl w:val="CDB8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84524D"/>
    <w:multiLevelType w:val="multilevel"/>
    <w:tmpl w:val="54DA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812967">
    <w:abstractNumId w:val="19"/>
  </w:num>
  <w:num w:numId="2" w16cid:durableId="895434188">
    <w:abstractNumId w:val="15"/>
  </w:num>
  <w:num w:numId="3" w16cid:durableId="46340031">
    <w:abstractNumId w:val="7"/>
  </w:num>
  <w:num w:numId="4" w16cid:durableId="1976763210">
    <w:abstractNumId w:val="18"/>
  </w:num>
  <w:num w:numId="5" w16cid:durableId="1297832590">
    <w:abstractNumId w:val="9"/>
  </w:num>
  <w:num w:numId="6" w16cid:durableId="837354153">
    <w:abstractNumId w:val="8"/>
  </w:num>
  <w:num w:numId="7" w16cid:durableId="2054189329">
    <w:abstractNumId w:val="16"/>
  </w:num>
  <w:num w:numId="8" w16cid:durableId="783378208">
    <w:abstractNumId w:val="20"/>
  </w:num>
  <w:num w:numId="9" w16cid:durableId="646713361">
    <w:abstractNumId w:val="14"/>
  </w:num>
  <w:num w:numId="10" w16cid:durableId="381684597">
    <w:abstractNumId w:val="2"/>
  </w:num>
  <w:num w:numId="11" w16cid:durableId="2049987472">
    <w:abstractNumId w:val="6"/>
  </w:num>
  <w:num w:numId="12" w16cid:durableId="1904876236">
    <w:abstractNumId w:val="0"/>
  </w:num>
  <w:num w:numId="13" w16cid:durableId="1353144492">
    <w:abstractNumId w:val="3"/>
  </w:num>
  <w:num w:numId="14" w16cid:durableId="1682664366">
    <w:abstractNumId w:val="11"/>
  </w:num>
  <w:num w:numId="15" w16cid:durableId="641235545">
    <w:abstractNumId w:val="1"/>
  </w:num>
  <w:num w:numId="16" w16cid:durableId="1400010778">
    <w:abstractNumId w:val="21"/>
  </w:num>
  <w:num w:numId="17" w16cid:durableId="645816174">
    <w:abstractNumId w:val="17"/>
  </w:num>
  <w:num w:numId="18" w16cid:durableId="143858294">
    <w:abstractNumId w:val="13"/>
  </w:num>
  <w:num w:numId="19" w16cid:durableId="1065029653">
    <w:abstractNumId w:val="12"/>
  </w:num>
  <w:num w:numId="20" w16cid:durableId="1743329946">
    <w:abstractNumId w:val="5"/>
  </w:num>
  <w:num w:numId="21" w16cid:durableId="701830919">
    <w:abstractNumId w:val="10"/>
  </w:num>
  <w:num w:numId="22" w16cid:durableId="21178019">
    <w:abstractNumId w:val="4"/>
  </w:num>
  <w:num w:numId="23" w16cid:durableId="595796416">
    <w:abstractNumId w:val="22"/>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win Barnes">
    <w15:presenceInfo w15:providerId="Windows Live" w15:userId="1a08cbd08b536a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attachedTemplate r:id="rId1"/>
  <w:linkStyles/>
  <w:defaultTabStop w:val="28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32C"/>
    <w:rsid w:val="00022DD4"/>
    <w:rsid w:val="00054E7D"/>
    <w:rsid w:val="0009128F"/>
    <w:rsid w:val="0009732C"/>
    <w:rsid w:val="000A67F3"/>
    <w:rsid w:val="000B2A4B"/>
    <w:rsid w:val="000D1C5D"/>
    <w:rsid w:val="000D338B"/>
    <w:rsid w:val="000E4B3E"/>
    <w:rsid w:val="000E537A"/>
    <w:rsid w:val="00104A42"/>
    <w:rsid w:val="0010774B"/>
    <w:rsid w:val="00135A1D"/>
    <w:rsid w:val="0013675C"/>
    <w:rsid w:val="00181342"/>
    <w:rsid w:val="00185E58"/>
    <w:rsid w:val="0019771A"/>
    <w:rsid w:val="001A2E46"/>
    <w:rsid w:val="001A6AF5"/>
    <w:rsid w:val="001B44DD"/>
    <w:rsid w:val="001D13A8"/>
    <w:rsid w:val="001D507E"/>
    <w:rsid w:val="001F4437"/>
    <w:rsid w:val="00203BA1"/>
    <w:rsid w:val="00236AD1"/>
    <w:rsid w:val="002510AD"/>
    <w:rsid w:val="002526BE"/>
    <w:rsid w:val="002624FD"/>
    <w:rsid w:val="002627C7"/>
    <w:rsid w:val="00263B43"/>
    <w:rsid w:val="00284580"/>
    <w:rsid w:val="00296884"/>
    <w:rsid w:val="002B0E9D"/>
    <w:rsid w:val="002C0039"/>
    <w:rsid w:val="002C7742"/>
    <w:rsid w:val="002D1A8A"/>
    <w:rsid w:val="002E1124"/>
    <w:rsid w:val="002F21BE"/>
    <w:rsid w:val="00324F76"/>
    <w:rsid w:val="003343F0"/>
    <w:rsid w:val="003848B4"/>
    <w:rsid w:val="003A3BC1"/>
    <w:rsid w:val="003B46CA"/>
    <w:rsid w:val="003B49A2"/>
    <w:rsid w:val="003C5AA1"/>
    <w:rsid w:val="003E3878"/>
    <w:rsid w:val="003E6BC9"/>
    <w:rsid w:val="003F65BF"/>
    <w:rsid w:val="00404D13"/>
    <w:rsid w:val="004055CE"/>
    <w:rsid w:val="0040749D"/>
    <w:rsid w:val="00420E58"/>
    <w:rsid w:val="00426F12"/>
    <w:rsid w:val="00461B29"/>
    <w:rsid w:val="00461D47"/>
    <w:rsid w:val="00477C5E"/>
    <w:rsid w:val="00483210"/>
    <w:rsid w:val="0048540D"/>
    <w:rsid w:val="00495702"/>
    <w:rsid w:val="004A2855"/>
    <w:rsid w:val="004A7F14"/>
    <w:rsid w:val="005054B5"/>
    <w:rsid w:val="00511985"/>
    <w:rsid w:val="00513191"/>
    <w:rsid w:val="005425BD"/>
    <w:rsid w:val="005450F3"/>
    <w:rsid w:val="00552567"/>
    <w:rsid w:val="00576355"/>
    <w:rsid w:val="0057750E"/>
    <w:rsid w:val="005960D9"/>
    <w:rsid w:val="005D0EAB"/>
    <w:rsid w:val="005F3E22"/>
    <w:rsid w:val="006352AE"/>
    <w:rsid w:val="00636DA7"/>
    <w:rsid w:val="0064274A"/>
    <w:rsid w:val="0066617D"/>
    <w:rsid w:val="0068739F"/>
    <w:rsid w:val="006A0797"/>
    <w:rsid w:val="006A7F7D"/>
    <w:rsid w:val="006B1F61"/>
    <w:rsid w:val="006C74C1"/>
    <w:rsid w:val="0071246C"/>
    <w:rsid w:val="0071625C"/>
    <w:rsid w:val="00716848"/>
    <w:rsid w:val="00721EDD"/>
    <w:rsid w:val="00727DC2"/>
    <w:rsid w:val="007305CB"/>
    <w:rsid w:val="00747F52"/>
    <w:rsid w:val="00781D4C"/>
    <w:rsid w:val="00792426"/>
    <w:rsid w:val="007B1F9E"/>
    <w:rsid w:val="007E123A"/>
    <w:rsid w:val="008026A9"/>
    <w:rsid w:val="008277BC"/>
    <w:rsid w:val="008355DC"/>
    <w:rsid w:val="00836646"/>
    <w:rsid w:val="00843420"/>
    <w:rsid w:val="008450A6"/>
    <w:rsid w:val="00846839"/>
    <w:rsid w:val="00846AB7"/>
    <w:rsid w:val="00847208"/>
    <w:rsid w:val="00847607"/>
    <w:rsid w:val="0085558B"/>
    <w:rsid w:val="00873742"/>
    <w:rsid w:val="00896A4B"/>
    <w:rsid w:val="008A34E5"/>
    <w:rsid w:val="008C7116"/>
    <w:rsid w:val="008E0CF4"/>
    <w:rsid w:val="008E4748"/>
    <w:rsid w:val="009015E4"/>
    <w:rsid w:val="009131B4"/>
    <w:rsid w:val="0091709A"/>
    <w:rsid w:val="009174B6"/>
    <w:rsid w:val="00921CED"/>
    <w:rsid w:val="00933B99"/>
    <w:rsid w:val="00957A55"/>
    <w:rsid w:val="009606AC"/>
    <w:rsid w:val="009677B9"/>
    <w:rsid w:val="00985D67"/>
    <w:rsid w:val="009931A6"/>
    <w:rsid w:val="009B6F10"/>
    <w:rsid w:val="009B7531"/>
    <w:rsid w:val="009C1B65"/>
    <w:rsid w:val="009C7EF5"/>
    <w:rsid w:val="009D2618"/>
    <w:rsid w:val="009E2C48"/>
    <w:rsid w:val="00A41543"/>
    <w:rsid w:val="00A46F27"/>
    <w:rsid w:val="00A55A42"/>
    <w:rsid w:val="00A60C33"/>
    <w:rsid w:val="00A62C84"/>
    <w:rsid w:val="00A66A56"/>
    <w:rsid w:val="00A74899"/>
    <w:rsid w:val="00A760D4"/>
    <w:rsid w:val="00A865A5"/>
    <w:rsid w:val="00A95982"/>
    <w:rsid w:val="00AB545C"/>
    <w:rsid w:val="00AE027B"/>
    <w:rsid w:val="00AE2FF3"/>
    <w:rsid w:val="00B11ECA"/>
    <w:rsid w:val="00B2167F"/>
    <w:rsid w:val="00B31F3B"/>
    <w:rsid w:val="00B52493"/>
    <w:rsid w:val="00B817C8"/>
    <w:rsid w:val="00B85E40"/>
    <w:rsid w:val="00B90102"/>
    <w:rsid w:val="00B90F0F"/>
    <w:rsid w:val="00B9689F"/>
    <w:rsid w:val="00BA1D84"/>
    <w:rsid w:val="00BD00E3"/>
    <w:rsid w:val="00BD0D4A"/>
    <w:rsid w:val="00BD41C1"/>
    <w:rsid w:val="00BF6307"/>
    <w:rsid w:val="00C20401"/>
    <w:rsid w:val="00C37530"/>
    <w:rsid w:val="00C435C5"/>
    <w:rsid w:val="00C444EB"/>
    <w:rsid w:val="00C5023D"/>
    <w:rsid w:val="00C5619D"/>
    <w:rsid w:val="00C72308"/>
    <w:rsid w:val="00C74FDD"/>
    <w:rsid w:val="00C77093"/>
    <w:rsid w:val="00CA68F4"/>
    <w:rsid w:val="00CB3CA3"/>
    <w:rsid w:val="00CC3E7D"/>
    <w:rsid w:val="00CE1051"/>
    <w:rsid w:val="00D14909"/>
    <w:rsid w:val="00D2274D"/>
    <w:rsid w:val="00D402B8"/>
    <w:rsid w:val="00D45DE8"/>
    <w:rsid w:val="00D50E9E"/>
    <w:rsid w:val="00D56E79"/>
    <w:rsid w:val="00D56F9C"/>
    <w:rsid w:val="00D70CE0"/>
    <w:rsid w:val="00D73B79"/>
    <w:rsid w:val="00D9609B"/>
    <w:rsid w:val="00D963EB"/>
    <w:rsid w:val="00DA103B"/>
    <w:rsid w:val="00DC7E86"/>
    <w:rsid w:val="00DE41B6"/>
    <w:rsid w:val="00E41282"/>
    <w:rsid w:val="00E56993"/>
    <w:rsid w:val="00E56C33"/>
    <w:rsid w:val="00E7589F"/>
    <w:rsid w:val="00E80447"/>
    <w:rsid w:val="00EA3CB6"/>
    <w:rsid w:val="00EA56D4"/>
    <w:rsid w:val="00EC12BA"/>
    <w:rsid w:val="00ED0797"/>
    <w:rsid w:val="00ED2015"/>
    <w:rsid w:val="00F23B69"/>
    <w:rsid w:val="00F338DB"/>
    <w:rsid w:val="00F4763D"/>
    <w:rsid w:val="00F61C93"/>
    <w:rsid w:val="00F653EC"/>
    <w:rsid w:val="00F743E3"/>
    <w:rsid w:val="00F81BBD"/>
    <w:rsid w:val="00F83234"/>
    <w:rsid w:val="00F8569C"/>
    <w:rsid w:val="00F8748B"/>
    <w:rsid w:val="00F93A8D"/>
    <w:rsid w:val="00FB3FB8"/>
    <w:rsid w:val="00FD7E98"/>
    <w:rsid w:val="00FF25D6"/>
    <w:rsid w:val="00FF3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70C9F"/>
  <w15:chartTrackingRefBased/>
  <w15:docId w15:val="{3E5424F3-29A6-48F9-B20A-EA57AE28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1A6"/>
  </w:style>
  <w:style w:type="paragraph" w:styleId="Heading1">
    <w:name w:val="heading 1"/>
    <w:basedOn w:val="Normal"/>
    <w:next w:val="Normal"/>
    <w:link w:val="Heading1Char"/>
    <w:uiPriority w:val="9"/>
    <w:qFormat/>
    <w:rsid w:val="00993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3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3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93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93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9931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31A6"/>
  </w:style>
  <w:style w:type="character" w:customStyle="1" w:styleId="Heading1Char">
    <w:name w:val="Heading 1 Char"/>
    <w:basedOn w:val="DefaultParagraphFont"/>
    <w:link w:val="Heading1"/>
    <w:uiPriority w:val="9"/>
    <w:rsid w:val="00993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3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3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93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93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1A6"/>
    <w:rPr>
      <w:rFonts w:eastAsiaTheme="majorEastAsia" w:cstheme="majorBidi"/>
      <w:color w:val="272727" w:themeColor="text1" w:themeTint="D8"/>
    </w:rPr>
  </w:style>
  <w:style w:type="paragraph" w:styleId="Title">
    <w:name w:val="Title"/>
    <w:basedOn w:val="Normal"/>
    <w:next w:val="Normal"/>
    <w:link w:val="TitleChar"/>
    <w:uiPriority w:val="10"/>
    <w:qFormat/>
    <w:rsid w:val="00993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1A6"/>
    <w:pPr>
      <w:spacing w:before="160"/>
      <w:jc w:val="center"/>
    </w:pPr>
    <w:rPr>
      <w:i/>
      <w:iCs/>
      <w:color w:val="404040" w:themeColor="text1" w:themeTint="BF"/>
    </w:rPr>
  </w:style>
  <w:style w:type="character" w:customStyle="1" w:styleId="QuoteChar">
    <w:name w:val="Quote Char"/>
    <w:basedOn w:val="DefaultParagraphFont"/>
    <w:link w:val="Quote"/>
    <w:uiPriority w:val="29"/>
    <w:rsid w:val="009931A6"/>
    <w:rPr>
      <w:i/>
      <w:iCs/>
      <w:color w:val="404040" w:themeColor="text1" w:themeTint="BF"/>
    </w:rPr>
  </w:style>
  <w:style w:type="paragraph" w:styleId="ListParagraph">
    <w:name w:val="List Paragraph"/>
    <w:basedOn w:val="Normal"/>
    <w:uiPriority w:val="34"/>
    <w:qFormat/>
    <w:rsid w:val="009931A6"/>
    <w:pPr>
      <w:ind w:left="720"/>
      <w:contextualSpacing/>
    </w:pPr>
  </w:style>
  <w:style w:type="character" w:styleId="IntenseEmphasis">
    <w:name w:val="Intense Emphasis"/>
    <w:basedOn w:val="DefaultParagraphFont"/>
    <w:uiPriority w:val="21"/>
    <w:qFormat/>
    <w:rsid w:val="009931A6"/>
    <w:rPr>
      <w:i/>
      <w:iCs/>
      <w:color w:val="0F4761" w:themeColor="accent1" w:themeShade="BF"/>
    </w:rPr>
  </w:style>
  <w:style w:type="paragraph" w:styleId="IntenseQuote">
    <w:name w:val="Intense Quote"/>
    <w:basedOn w:val="Normal"/>
    <w:next w:val="Normal"/>
    <w:link w:val="IntenseQuoteChar"/>
    <w:uiPriority w:val="30"/>
    <w:qFormat/>
    <w:rsid w:val="00993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1A6"/>
    <w:rPr>
      <w:i/>
      <w:iCs/>
      <w:color w:val="0F4761" w:themeColor="accent1" w:themeShade="BF"/>
    </w:rPr>
  </w:style>
  <w:style w:type="character" w:styleId="IntenseReference">
    <w:name w:val="Intense Reference"/>
    <w:basedOn w:val="DefaultParagraphFont"/>
    <w:uiPriority w:val="32"/>
    <w:qFormat/>
    <w:rsid w:val="009931A6"/>
    <w:rPr>
      <w:b/>
      <w:bCs/>
      <w:smallCaps/>
      <w:color w:val="0F4761" w:themeColor="accent1" w:themeShade="BF"/>
      <w:spacing w:val="5"/>
    </w:rPr>
  </w:style>
  <w:style w:type="character" w:styleId="Hyperlink">
    <w:name w:val="Hyperlink"/>
    <w:basedOn w:val="DefaultParagraphFont"/>
    <w:uiPriority w:val="99"/>
    <w:unhideWhenUsed/>
    <w:rsid w:val="009931A6"/>
    <w:rPr>
      <w:color w:val="467886" w:themeColor="hyperlink"/>
      <w:u w:val="single"/>
    </w:rPr>
  </w:style>
  <w:style w:type="character" w:styleId="UnresolvedMention">
    <w:name w:val="Unresolved Mention"/>
    <w:basedOn w:val="DefaultParagraphFont"/>
    <w:uiPriority w:val="99"/>
    <w:semiHidden/>
    <w:unhideWhenUsed/>
    <w:rsid w:val="009931A6"/>
    <w:rPr>
      <w:color w:val="605E5C"/>
      <w:shd w:val="clear" w:color="auto" w:fill="E1DFDD"/>
    </w:rPr>
  </w:style>
  <w:style w:type="paragraph" w:styleId="NoSpacing">
    <w:name w:val="No Spacing"/>
    <w:link w:val="NoSpacingChar"/>
    <w:uiPriority w:val="1"/>
    <w:qFormat/>
    <w:rsid w:val="009931A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931A6"/>
    <w:rPr>
      <w:rFonts w:eastAsiaTheme="minorEastAsia"/>
      <w:kern w:val="0"/>
      <w:sz w:val="22"/>
      <w:szCs w:val="22"/>
      <w14:ligatures w14:val="none"/>
    </w:rPr>
  </w:style>
  <w:style w:type="character" w:styleId="LineNumber">
    <w:name w:val="line number"/>
    <w:basedOn w:val="DefaultParagraphFont"/>
    <w:uiPriority w:val="99"/>
    <w:semiHidden/>
    <w:unhideWhenUsed/>
    <w:rsid w:val="009931A6"/>
  </w:style>
  <w:style w:type="character" w:styleId="CommentReference">
    <w:name w:val="annotation reference"/>
    <w:basedOn w:val="DefaultParagraphFont"/>
    <w:uiPriority w:val="99"/>
    <w:semiHidden/>
    <w:unhideWhenUsed/>
    <w:rsid w:val="009931A6"/>
    <w:rPr>
      <w:sz w:val="16"/>
      <w:szCs w:val="16"/>
    </w:rPr>
  </w:style>
  <w:style w:type="paragraph" w:styleId="CommentText">
    <w:name w:val="annotation text"/>
    <w:basedOn w:val="Normal"/>
    <w:link w:val="CommentTextChar"/>
    <w:uiPriority w:val="99"/>
    <w:unhideWhenUsed/>
    <w:rsid w:val="009931A6"/>
    <w:pPr>
      <w:spacing w:line="240" w:lineRule="auto"/>
    </w:pPr>
    <w:rPr>
      <w:sz w:val="20"/>
      <w:szCs w:val="20"/>
    </w:rPr>
  </w:style>
  <w:style w:type="character" w:customStyle="1" w:styleId="CommentTextChar">
    <w:name w:val="Comment Text Char"/>
    <w:basedOn w:val="DefaultParagraphFont"/>
    <w:link w:val="CommentText"/>
    <w:uiPriority w:val="99"/>
    <w:rsid w:val="009931A6"/>
    <w:rPr>
      <w:sz w:val="20"/>
      <w:szCs w:val="20"/>
    </w:rPr>
  </w:style>
  <w:style w:type="paragraph" w:styleId="CommentSubject">
    <w:name w:val="annotation subject"/>
    <w:basedOn w:val="CommentText"/>
    <w:next w:val="CommentText"/>
    <w:link w:val="CommentSubjectChar"/>
    <w:uiPriority w:val="99"/>
    <w:semiHidden/>
    <w:unhideWhenUsed/>
    <w:rsid w:val="009931A6"/>
    <w:rPr>
      <w:b/>
      <w:bCs/>
    </w:rPr>
  </w:style>
  <w:style w:type="character" w:customStyle="1" w:styleId="CommentSubjectChar">
    <w:name w:val="Comment Subject Char"/>
    <w:basedOn w:val="CommentTextChar"/>
    <w:link w:val="CommentSubject"/>
    <w:uiPriority w:val="99"/>
    <w:semiHidden/>
    <w:rsid w:val="009931A6"/>
    <w:rPr>
      <w:b/>
      <w:bCs/>
      <w:sz w:val="20"/>
      <w:szCs w:val="20"/>
    </w:rPr>
  </w:style>
  <w:style w:type="paragraph" w:styleId="Caption">
    <w:name w:val="caption"/>
    <w:basedOn w:val="Normal"/>
    <w:next w:val="Normal"/>
    <w:uiPriority w:val="35"/>
    <w:unhideWhenUsed/>
    <w:qFormat/>
    <w:rsid w:val="009931A6"/>
    <w:pPr>
      <w:spacing w:after="200" w:line="240" w:lineRule="auto"/>
    </w:pPr>
    <w:rPr>
      <w:i/>
      <w:iCs/>
      <w:color w:val="0E2841" w:themeColor="text2"/>
    </w:rPr>
  </w:style>
  <w:style w:type="paragraph" w:styleId="TOCHeading">
    <w:name w:val="TOC Heading"/>
    <w:basedOn w:val="Heading1"/>
    <w:next w:val="Normal"/>
    <w:uiPriority w:val="39"/>
    <w:unhideWhenUsed/>
    <w:qFormat/>
    <w:rsid w:val="009931A6"/>
    <w:pPr>
      <w:spacing w:before="240" w:after="0" w:line="259" w:lineRule="auto"/>
      <w:jc w:val="center"/>
      <w:outlineLvl w:val="9"/>
    </w:pPr>
    <w:rPr>
      <w:kern w:val="0"/>
      <w:sz w:val="32"/>
      <w:szCs w:val="32"/>
      <w14:ligatures w14:val="none"/>
    </w:rPr>
  </w:style>
  <w:style w:type="paragraph" w:styleId="TOC1">
    <w:name w:val="toc 1"/>
    <w:basedOn w:val="Normal"/>
    <w:next w:val="Normal"/>
    <w:autoRedefine/>
    <w:uiPriority w:val="39"/>
    <w:unhideWhenUsed/>
    <w:rsid w:val="009931A6"/>
    <w:pPr>
      <w:spacing w:after="100"/>
    </w:pPr>
  </w:style>
  <w:style w:type="paragraph" w:styleId="TOC2">
    <w:name w:val="toc 2"/>
    <w:basedOn w:val="Normal"/>
    <w:next w:val="Normal"/>
    <w:autoRedefine/>
    <w:uiPriority w:val="39"/>
    <w:unhideWhenUsed/>
    <w:rsid w:val="009931A6"/>
    <w:pPr>
      <w:spacing w:after="100"/>
      <w:ind w:left="240"/>
    </w:pPr>
  </w:style>
  <w:style w:type="paragraph" w:styleId="TOC3">
    <w:name w:val="toc 3"/>
    <w:basedOn w:val="Normal"/>
    <w:next w:val="Normal"/>
    <w:autoRedefine/>
    <w:uiPriority w:val="39"/>
    <w:unhideWhenUsed/>
    <w:rsid w:val="009931A6"/>
    <w:pPr>
      <w:spacing w:after="100"/>
      <w:ind w:left="480"/>
    </w:pPr>
  </w:style>
  <w:style w:type="paragraph" w:styleId="TableofFigures">
    <w:name w:val="table of figures"/>
    <w:basedOn w:val="Normal"/>
    <w:next w:val="Normal"/>
    <w:uiPriority w:val="99"/>
    <w:unhideWhenUsed/>
    <w:rsid w:val="009931A6"/>
    <w:pPr>
      <w:spacing w:after="0"/>
    </w:pPr>
  </w:style>
  <w:style w:type="paragraph" w:styleId="PlainText">
    <w:name w:val="Plain Text"/>
    <w:basedOn w:val="Normal"/>
    <w:link w:val="PlainTextChar"/>
    <w:uiPriority w:val="99"/>
    <w:unhideWhenUsed/>
    <w:rsid w:val="009931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931A6"/>
    <w:rPr>
      <w:rFonts w:ascii="Consolas" w:hAnsi="Consolas"/>
      <w:sz w:val="21"/>
      <w:szCs w:val="21"/>
    </w:rPr>
  </w:style>
  <w:style w:type="paragraph" w:customStyle="1" w:styleId="Code">
    <w:name w:val="Code"/>
    <w:basedOn w:val="Heading2"/>
    <w:qFormat/>
    <w:rsid w:val="009931A6"/>
    <w:pPr>
      <w15:collapsed/>
    </w:pPr>
  </w:style>
  <w:style w:type="table" w:styleId="TableGrid">
    <w:name w:val="Table Grid"/>
    <w:basedOn w:val="TableNormal"/>
    <w:uiPriority w:val="39"/>
    <w:rsid w:val="009931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A7F14"/>
    <w:rPr>
      <w:color w:val="96607D" w:themeColor="followedHyperlink"/>
      <w:u w:val="single"/>
    </w:rPr>
  </w:style>
  <w:style w:type="paragraph" w:styleId="NormalWeb">
    <w:name w:val="Normal (Web)"/>
    <w:basedOn w:val="Normal"/>
    <w:uiPriority w:val="99"/>
    <w:semiHidden/>
    <w:unhideWhenUsed/>
    <w:rsid w:val="009174B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4">
    <w:name w:val="toc 4"/>
    <w:basedOn w:val="Normal"/>
    <w:next w:val="Normal"/>
    <w:autoRedefine/>
    <w:uiPriority w:val="39"/>
    <w:unhideWhenUsed/>
    <w:rsid w:val="00CC3E7D"/>
    <w:pPr>
      <w:spacing w:after="100"/>
      <w:ind w:left="720"/>
    </w:pPr>
    <w:rPr>
      <w:rFonts w:eastAsiaTheme="minorEastAsia"/>
    </w:rPr>
  </w:style>
  <w:style w:type="paragraph" w:styleId="TOC5">
    <w:name w:val="toc 5"/>
    <w:basedOn w:val="Normal"/>
    <w:next w:val="Normal"/>
    <w:autoRedefine/>
    <w:uiPriority w:val="39"/>
    <w:unhideWhenUsed/>
    <w:rsid w:val="00CC3E7D"/>
    <w:pPr>
      <w:spacing w:after="100"/>
      <w:ind w:left="960"/>
    </w:pPr>
    <w:rPr>
      <w:rFonts w:eastAsiaTheme="minorEastAsia"/>
    </w:rPr>
  </w:style>
  <w:style w:type="paragraph" w:styleId="TOC6">
    <w:name w:val="toc 6"/>
    <w:basedOn w:val="Normal"/>
    <w:next w:val="Normal"/>
    <w:autoRedefine/>
    <w:uiPriority w:val="39"/>
    <w:unhideWhenUsed/>
    <w:rsid w:val="00CC3E7D"/>
    <w:pPr>
      <w:spacing w:after="100"/>
      <w:ind w:left="1200"/>
    </w:pPr>
    <w:rPr>
      <w:rFonts w:eastAsiaTheme="minorEastAsia"/>
    </w:rPr>
  </w:style>
  <w:style w:type="paragraph" w:styleId="TOC7">
    <w:name w:val="toc 7"/>
    <w:basedOn w:val="Normal"/>
    <w:next w:val="Normal"/>
    <w:autoRedefine/>
    <w:uiPriority w:val="39"/>
    <w:unhideWhenUsed/>
    <w:rsid w:val="00CC3E7D"/>
    <w:pPr>
      <w:spacing w:after="100"/>
      <w:ind w:left="1440"/>
    </w:pPr>
    <w:rPr>
      <w:rFonts w:eastAsiaTheme="minorEastAsia"/>
    </w:rPr>
  </w:style>
  <w:style w:type="paragraph" w:styleId="TOC8">
    <w:name w:val="toc 8"/>
    <w:basedOn w:val="Normal"/>
    <w:next w:val="Normal"/>
    <w:autoRedefine/>
    <w:uiPriority w:val="39"/>
    <w:unhideWhenUsed/>
    <w:rsid w:val="00CC3E7D"/>
    <w:pPr>
      <w:spacing w:after="100"/>
      <w:ind w:left="1680"/>
    </w:pPr>
    <w:rPr>
      <w:rFonts w:eastAsiaTheme="minorEastAsia"/>
    </w:rPr>
  </w:style>
  <w:style w:type="paragraph" w:styleId="TOC9">
    <w:name w:val="toc 9"/>
    <w:basedOn w:val="Normal"/>
    <w:next w:val="Normal"/>
    <w:autoRedefine/>
    <w:uiPriority w:val="39"/>
    <w:unhideWhenUsed/>
    <w:rsid w:val="00CC3E7D"/>
    <w:pPr>
      <w:spacing w:after="100"/>
      <w:ind w:left="1920"/>
    </w:pPr>
    <w:rPr>
      <w:rFonts w:eastAsiaTheme="minorEastAsia"/>
    </w:rPr>
  </w:style>
  <w:style w:type="paragraph" w:styleId="TOAHeading">
    <w:name w:val="toa heading"/>
    <w:basedOn w:val="Normal"/>
    <w:next w:val="Normal"/>
    <w:uiPriority w:val="99"/>
    <w:semiHidden/>
    <w:unhideWhenUsed/>
    <w:rsid w:val="009B7531"/>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9B7531"/>
    <w:pPr>
      <w:spacing w:after="0"/>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192.168.86.250:8006" TargetMode="External"/><Relationship Id="rId18" Type="http://schemas.openxmlformats.org/officeDocument/2006/relationships/hyperlink" Target="https://docs.rackspace.com/docs/linux-server-security-best-practices" TargetMode="External"/><Relationship Id="rId26" Type="http://schemas.openxmlformats.org/officeDocument/2006/relationships/hyperlink" Target="https://ubuntu.com/server/docs" TargetMode="External"/><Relationship Id="rId39" Type="http://schemas.openxmlformats.org/officeDocument/2006/relationships/hyperlink" Target="https://github.com/intel/compute-runtime" TargetMode="External"/><Relationship Id="rId21" Type="http://schemas.openxmlformats.org/officeDocument/2006/relationships/hyperlink" Target="https://developers.cloudflare.com/dns/manage-dns-records/" TargetMode="External"/><Relationship Id="rId34" Type="http://schemas.openxmlformats.org/officeDocument/2006/relationships/hyperlink" Target="https://code.visualstudio.com/docs" TargetMode="External"/><Relationship Id="rId42" Type="http://schemas.openxmlformats.org/officeDocument/2006/relationships/fontTable" Target="fontTable.xml"/><Relationship Id="rId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hyperlink" Target="https://secure-bits.org/en/posts/linux/linux-ssh-absichern/" TargetMode="External"/><Relationship Id="rId20" Type="http://schemas.openxmlformats.org/officeDocument/2006/relationships/hyperlink" Target="https://www.digitalocean.com/community/tutorials/hardening-ssh-fail2ban" TargetMode="External"/><Relationship Id="rId29" Type="http://schemas.openxmlformats.org/officeDocument/2006/relationships/hyperlink" Target="https://www.home-assistant.io/installation/" TargetMode="External"/><Relationship Id="rId41" Type="http://schemas.openxmlformats.org/officeDocument/2006/relationships/hyperlink" Target="https://www.kamrui.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hyperlink" Target="https://pve.proxmox.com/wiki/Package_Repositories" TargetMode="External"/><Relationship Id="rId32" Type="http://schemas.openxmlformats.org/officeDocument/2006/relationships/hyperlink" Target="https://www.twingate.com/" TargetMode="External"/><Relationship Id="rId37" Type="http://schemas.openxmlformats.org/officeDocument/2006/relationships/hyperlink" Target="https://nginx.org/en/docs/" TargetMode="External"/><Relationship Id="rId40" Type="http://schemas.openxmlformats.org/officeDocument/2006/relationships/hyperlink" Target="https://www.intel.com/content/www/us/en/support.html" TargetMode="External"/><Relationship Id="rId5" Type="http://schemas.openxmlformats.org/officeDocument/2006/relationships/webSettings" Target="webSettings.xml"/><Relationship Id="rId15" Type="http://schemas.openxmlformats.org/officeDocument/2006/relationships/hyperlink" Target="https://jurf.github.io/2020/03/24/vscode-toolbox/" TargetMode="External"/><Relationship Id="rId23" Type="http://schemas.openxmlformats.org/officeDocument/2006/relationships/hyperlink" Target="https://developers.cloudflare.com/email-service/get-started/route-emails/" TargetMode="External"/><Relationship Id="rId28" Type="http://schemas.openxmlformats.org/officeDocument/2006/relationships/hyperlink" Target="https://docs.docker.com/compose/" TargetMode="External"/><Relationship Id="rId36" Type="http://schemas.openxmlformats.org/officeDocument/2006/relationships/hyperlink" Target="https://ai.google.dev/gemini-api/docs" TargetMode="External"/><Relationship Id="rId10" Type="http://schemas.microsoft.com/office/2018/08/relationships/commentsExtensible" Target="commentsExtensible.xml"/><Relationship Id="rId19" Type="http://schemas.openxmlformats.org/officeDocument/2006/relationships/hyperlink" Target="https://docs.e2enetworks.com/docs/myaccount/security/enable_disable_passwordbased/" TargetMode="External"/><Relationship Id="rId31" Type="http://schemas.openxmlformats.org/officeDocument/2006/relationships/hyperlink" Target="https://docs.pi-hole.net/" TargetMode="External"/><Relationship Id="rId44" Type="http://schemas.openxmlformats.org/officeDocument/2006/relationships/theme" Target="theme/theme1.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homeassistant.local:8123" TargetMode="External"/><Relationship Id="rId22" Type="http://schemas.openxmlformats.org/officeDocument/2006/relationships/hyperlink" Target="https://developers.cloudflare.com/email-service/configuration/domains/" TargetMode="External"/><Relationship Id="rId27" Type="http://schemas.openxmlformats.org/officeDocument/2006/relationships/hyperlink" Target="https://docs.docker.com/get-started/docker-overview/" TargetMode="External"/><Relationship Id="rId30" Type="http://schemas.openxmlformats.org/officeDocument/2006/relationships/hyperlink" Target="https://www.home-assistant.io/docs/configuration/" TargetMode="External"/><Relationship Id="rId35" Type="http://schemas.openxmlformats.org/officeDocument/2006/relationships/hyperlink" Target="https://support.microsoft.com/" TargetMode="External"/><Relationship Id="rId43" Type="http://schemas.microsoft.com/office/2011/relationships/people" Target="people.xml"/><Relationship Id="rId8" Type="http://schemas.microsoft.com/office/2011/relationships/commentsExtended" Target="commentsExtended.xml"/><Relationship Id="rId3" Type="http://schemas.openxmlformats.org/officeDocument/2006/relationships/styles" Target="styles.xml"/><Relationship Id="rId12" Type="http://schemas.openxmlformats.org/officeDocument/2006/relationships/hyperlink" Target="https://www.proxmox.com/en/downloads/proxmox-virtual-environment" TargetMode="External"/><Relationship Id="rId17" Type="http://schemas.openxmlformats.org/officeDocument/2006/relationships/hyperlink" Target="https://xtls.github.io/en/document/level-0/ch04-security.html" TargetMode="External"/><Relationship Id="rId25" Type="http://schemas.openxmlformats.org/officeDocument/2006/relationships/hyperlink" Target="https://pve.proxmox.com/pve-docs/" TargetMode="External"/><Relationship Id="rId33" Type="http://schemas.openxmlformats.org/officeDocument/2006/relationships/hyperlink" Target="https://git-scm.com/doc" TargetMode="External"/><Relationship Id="rId38" Type="http://schemas.openxmlformats.org/officeDocument/2006/relationships/hyperlink" Target="https://docs.ollama.com/faq"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ne\OneDrive\Eds%20Master%20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4E5A5-9CFB-4DBD-B059-1538CD405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Eds Master Document Template.dotm</Template>
  <TotalTime>105</TotalTime>
  <Pages>27</Pages>
  <Words>7114</Words>
  <Characters>40554</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Building your Smart AI capable Home Lab</vt:lpstr>
    </vt:vector>
  </TitlesOfParts>
  <Company/>
  <LinksUpToDate>false</LinksUpToDate>
  <CharactersWithSpaces>47573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your Smart AI capable Home Lab</dc:title>
  <dc:subject/>
  <dc:creator>Edwin Barnes</dc:creator>
  <cp:keywords/>
  <dc:description/>
  <cp:lastModifiedBy>Edwin Barnes</cp:lastModifiedBy>
  <cp:revision>14</cp:revision>
  <cp:lastPrinted>2026-06-22T19:26:00Z</cp:lastPrinted>
  <dcterms:created xsi:type="dcterms:W3CDTF">2026-07-03T19:46:00Z</dcterms:created>
  <dcterms:modified xsi:type="dcterms:W3CDTF">2026-07-05T17:00:00Z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f9334488-0aca-4317-8bed-06050fa12b06</vt:lpwstr>
  </property>
</Properties>
</file>