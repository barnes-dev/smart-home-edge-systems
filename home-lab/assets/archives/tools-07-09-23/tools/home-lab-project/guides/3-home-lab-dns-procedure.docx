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FD7612E" w14:textId="77777777" w:rsidR="00EA3CB6" w:rsidRPr="00EA3CB6" w:rsidRDefault="00EA3CB6" w:rsidP="00FB02D0">
      <w:pPr>
        <w:spacing w:after="0" w:line="240" w:lineRule="auto"/>
        <w:jc w:val="center"/>
        <w:rPr>
          <w:rFonts w:ascii="Courier New" w:hAnsi="Courier New" w:cs="Courier New"/>
        </w:rPr>
      </w:pPr>
    </w:p>
    <w:p w14:paraId="738FBACC" w14:textId="474B62FF" w:rsidR="008E4748" w:rsidRPr="00B11ECA" w:rsidRDefault="00BD00E3" w:rsidP="00FB02D0">
      <w:pPr>
        <w:spacing w:after="0" w:line="240" w:lineRule="auto"/>
        <w:jc w:val="center"/>
        <w:rPr>
          <w:sz w:val="52"/>
          <w:szCs w:val="52"/>
        </w:rPr>
      </w:pPr>
      <w:r>
        <w:rPr>
          <w:noProof/>
          <w:sz w:val="52"/>
          <w:szCs w:val="52"/>
        </w:rPr>
        <w:drawing>
          <wp:inline distT="0" distB="0" distL="0" distR="0" wp14:anchorId="3221BBDC" wp14:editId="68521B30">
            <wp:extent cx="5943598" cy="3241963"/>
            <wp:effectExtent l="0" t="0" r="635" b="0"/>
            <wp:docPr id="1714948250"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8250" name="Proxmox VE system architecture.jfif"/>
                    <pic:cNvPicPr/>
                  </pic:nvPicPr>
                  <pic:blipFill>
                    <a:blip r:embed="rId6">
                      <a:extLst>
                        <a:ext uri="{28A0092B-C50C-407E-A947-70E740481C1C}">
                          <a14:useLocalDpi xmlns:a14="http://schemas.microsoft.com/office/drawing/2010/main" val="0"/>
                        </a:ext>
                      </a:extLst>
                    </a:blip>
                    <a:stretch>
                      <a:fillRect/>
                    </a:stretch>
                  </pic:blipFill>
                  <pic:spPr>
                    <a:xfrm>
                      <a:off x="0" y="0"/>
                      <a:ext cx="5943598" cy="3241963"/>
                    </a:xfrm>
                    <a:prstGeom prst="rect">
                      <a:avLst/>
                    </a:prstGeom>
                  </pic:spPr>
                </pic:pic>
              </a:graphicData>
            </a:graphic>
          </wp:inline>
        </w:drawing>
      </w:r>
    </w:p>
    <w:p w14:paraId="0F650728" w14:textId="12FF0ADE" w:rsidR="002B0E9D" w:rsidRPr="002B0E9D" w:rsidRDefault="002B0E9D" w:rsidP="00FB02D0">
      <w:pPr>
        <w:pStyle w:val="Caption"/>
        <w:spacing w:after="0"/>
      </w:pPr>
      <w:bookmarkStart w:id="0" w:name="_Toc232774944"/>
      <w:bookmarkStart w:id="1" w:name="_Toc233291994"/>
      <w:r w:rsidRPr="002B0E9D">
        <w:t xml:space="preserve">Figure </w:t>
      </w:r>
      <w:fldSimple w:instr=" SEQ Figure \* ARABIC ">
        <w:r w:rsidR="009B38DD">
          <w:rPr>
            <w:noProof/>
          </w:rPr>
          <w:t>1</w:t>
        </w:r>
      </w:fldSimple>
      <w:r w:rsidRPr="002B0E9D">
        <w:t xml:space="preserve">: </w:t>
      </w:r>
      <w:bookmarkEnd w:id="0"/>
      <w:r w:rsidR="00A92D29">
        <w:t>Your Home in the Clouds</w:t>
      </w:r>
      <w:r w:rsidR="00997BFC">
        <w:t>!</w:t>
      </w:r>
      <w:bookmarkEnd w:id="1"/>
    </w:p>
    <w:p w14:paraId="58B3C4A9" w14:textId="1C718109" w:rsidR="004055CE" w:rsidRDefault="004055CE" w:rsidP="009D760D">
      <w:pPr>
        <w:pStyle w:val="Heading1"/>
      </w:pPr>
      <w:bookmarkStart w:id="2" w:name="_Toc233292008"/>
      <w:r>
        <w:t>Basic Home Lab Configuration</w:t>
      </w:r>
      <w:bookmarkEnd w:id="2"/>
    </w:p>
    <w:p w14:paraId="038C6429" w14:textId="77777777" w:rsidR="00847607" w:rsidRPr="00847607" w:rsidRDefault="00847607" w:rsidP="00FB02D0">
      <w:pPr>
        <w:pStyle w:val="Heading3"/>
        <w:spacing w:after="0" w:line="240" w:lineRule="auto"/>
      </w:pPr>
      <w:bookmarkStart w:id="3" w:name="_Toc233292009"/>
      <w:r>
        <w:t>A Home Lab self-contained in a single mini-computer.</w:t>
      </w:r>
      <w:bookmarkEnd w:id="3"/>
    </w:p>
    <w:p w14:paraId="4CDA53BB" w14:textId="77777777" w:rsidR="00997BFC" w:rsidRPr="00B11ECA" w:rsidRDefault="00997BFC" w:rsidP="00FB02D0">
      <w:pPr>
        <w:spacing w:after="0" w:line="240" w:lineRule="auto"/>
        <w:jc w:val="center"/>
        <w:rPr>
          <w:sz w:val="52"/>
          <w:szCs w:val="52"/>
        </w:rPr>
      </w:pPr>
      <w:r>
        <w:rPr>
          <w:noProof/>
          <w:sz w:val="52"/>
          <w:szCs w:val="52"/>
        </w:rPr>
        <w:drawing>
          <wp:inline distT="0" distB="0" distL="0" distR="0" wp14:anchorId="7D56F108" wp14:editId="410FEF57">
            <wp:extent cx="5943600" cy="3244601"/>
            <wp:effectExtent l="0" t="0" r="0" b="0"/>
            <wp:docPr id="813842595"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42595" name="Proxmox VE system architecture.jfif"/>
                    <pic:cNvPicPr/>
                  </pic:nvPicPr>
                  <pic:blipFill>
                    <a:blip r:embed="rId7">
                      <a:extLst>
                        <a:ext uri="{28A0092B-C50C-407E-A947-70E740481C1C}">
                          <a14:useLocalDpi xmlns:a14="http://schemas.microsoft.com/office/drawing/2010/main" val="0"/>
                        </a:ext>
                      </a:extLst>
                    </a:blip>
                    <a:stretch>
                      <a:fillRect/>
                    </a:stretch>
                  </pic:blipFill>
                  <pic:spPr>
                    <a:xfrm>
                      <a:off x="0" y="0"/>
                      <a:ext cx="5943600" cy="3244601"/>
                    </a:xfrm>
                    <a:prstGeom prst="rect">
                      <a:avLst/>
                    </a:prstGeom>
                  </pic:spPr>
                </pic:pic>
              </a:graphicData>
            </a:graphic>
          </wp:inline>
        </w:drawing>
      </w:r>
    </w:p>
    <w:p w14:paraId="6ECB03A0" w14:textId="1ED906CE" w:rsidR="00997BFC" w:rsidRDefault="00997BFC" w:rsidP="00FB02D0">
      <w:pPr>
        <w:pStyle w:val="Heading4"/>
        <w:spacing w:after="0" w:line="240" w:lineRule="auto"/>
      </w:pPr>
      <w:bookmarkStart w:id="4" w:name="_Toc233291996"/>
      <w:r w:rsidRPr="002B0E9D">
        <w:t xml:space="preserve">Figure </w:t>
      </w:r>
      <w:r w:rsidR="004849CD">
        <w:t>2</w:t>
      </w:r>
      <w:r w:rsidRPr="002B0E9D">
        <w:t xml:space="preserve">: Proxmox VE 9.2.3 / Minicomputer Architecture &amp; Network </w:t>
      </w:r>
      <w:commentRangeStart w:id="5"/>
      <w:commentRangeStart w:id="6"/>
      <w:r w:rsidRPr="002B0E9D">
        <w:t>Diagram</w:t>
      </w:r>
      <w:bookmarkEnd w:id="4"/>
      <w:commentRangeEnd w:id="5"/>
      <w:r>
        <w:rPr>
          <w:rStyle w:val="CommentReference"/>
          <w:sz w:val="24"/>
          <w:szCs w:val="24"/>
        </w:rPr>
        <w:commentReference w:id="5"/>
      </w:r>
      <w:commentRangeEnd w:id="6"/>
      <w:r w:rsidR="0068739F">
        <w:rPr>
          <w:rStyle w:val="CommentReference"/>
          <w:sz w:val="24"/>
          <w:szCs w:val="24"/>
        </w:rPr>
        <w:commentReference w:id="6"/>
      </w:r>
    </w:p>
    <w:p w14:paraId="411842A9" w14:textId="77777777" w:rsidR="00FB02D0" w:rsidRPr="00FB02D0" w:rsidRDefault="00FB02D0" w:rsidP="00FB02D0"/>
    <w:p w14:paraId="3BEB276D" w14:textId="77777777" w:rsidR="00C37530" w:rsidRDefault="00263B43" w:rsidP="00FB02D0">
      <w:pPr>
        <w:spacing w:after="0" w:line="240" w:lineRule="auto"/>
      </w:pPr>
      <w:r>
        <w:lastRenderedPageBreak/>
        <w:t xml:space="preserve">Note:  If you want to use this information in an AI window – </w:t>
      </w:r>
      <w:r w:rsidRPr="00C37530">
        <w:t>select</w:t>
      </w:r>
      <w:r>
        <w:t xml:space="preserve"> this section into your chat window to reference the entire </w:t>
      </w:r>
      <w:commentRangeStart w:id="7"/>
      <w:commentRangeStart w:id="8"/>
      <w:commentRangeStart w:id="9"/>
      <w:commentRangeStart w:id="10"/>
      <w:commentRangeStart w:id="11"/>
      <w:r>
        <w:t>configuration</w:t>
      </w:r>
      <w:commentRangeEnd w:id="7"/>
      <w:r w:rsidR="00F743E3">
        <w:rPr>
          <w:rStyle w:val="CommentReference"/>
          <w:sz w:val="24"/>
          <w:szCs w:val="24"/>
        </w:rPr>
        <w:commentReference w:id="7"/>
      </w:r>
      <w:commentRangeEnd w:id="8"/>
      <w:r w:rsidR="00843420">
        <w:rPr>
          <w:rStyle w:val="CommentReference"/>
          <w:sz w:val="24"/>
          <w:szCs w:val="24"/>
        </w:rPr>
        <w:commentReference w:id="8"/>
      </w:r>
      <w:commentRangeEnd w:id="9"/>
      <w:r w:rsidR="009131B4">
        <w:rPr>
          <w:rStyle w:val="CommentReference"/>
          <w:sz w:val="24"/>
          <w:szCs w:val="24"/>
        </w:rPr>
        <w:commentReference w:id="9"/>
      </w:r>
      <w:commentRangeEnd w:id="10"/>
      <w:r w:rsidR="009131B4">
        <w:rPr>
          <w:rStyle w:val="CommentReference"/>
          <w:sz w:val="24"/>
          <w:szCs w:val="24"/>
        </w:rPr>
        <w:commentReference w:id="10"/>
      </w:r>
      <w:commentRangeEnd w:id="11"/>
      <w:r w:rsidR="00A865A5">
        <w:rPr>
          <w:rStyle w:val="CommentReference"/>
          <w:sz w:val="24"/>
          <w:szCs w:val="24"/>
        </w:rPr>
        <w:commentReference w:id="11"/>
      </w:r>
      <w:r>
        <w:t>.</w:t>
      </w:r>
      <w:r w:rsidR="00C37530">
        <w:t xml:space="preserve">  This can be helpful if you want to ask any AI questions regarding your Home Lab configuration.  Just tell your AI client "gemini" to load this config your reference in your conversation.  It might be helpful to tell your AI conversation:</w:t>
      </w:r>
    </w:p>
    <w:p w14:paraId="475452B8" w14:textId="77777777" w:rsidR="00263B43" w:rsidRDefault="00C37530" w:rsidP="00FB02D0">
      <w:pPr>
        <w:spacing w:after="0" w:line="240" w:lineRule="auto"/>
        <w:ind w:left="288"/>
      </w:pPr>
      <w:r>
        <w:t>"Please start a clean conversation, flush all buffers and caches and then load this config for reference."</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314"/>
      </w:tblGrid>
      <w:tr w:rsidR="00CA68F4" w:rsidRPr="00716848" w14:paraId="2D1202E5" w14:textId="77777777" w:rsidTr="00716848">
        <w:trPr>
          <w:tblCellSpacing w:w="15" w:type="dxa"/>
        </w:trPr>
        <w:tc>
          <w:tcPr>
            <w:tcW w:w="0" w:type="auto"/>
            <w:shd w:val="pct5" w:color="C1E4F5" w:themeColor="accent1" w:themeTint="33" w:fill="C1E4F5" w:themeFill="accent1" w:themeFillTint="33"/>
            <w:hideMark/>
          </w:tcPr>
          <w:p w14:paraId="507D4AC7" w14:textId="77777777" w:rsidR="00B8089F" w:rsidRPr="00F97E4E" w:rsidRDefault="00B8089F" w:rsidP="00FB02D0">
            <w:pPr>
              <w:pStyle w:val="PlainText"/>
              <w:rPr>
                <w:rFonts w:ascii="Courier New" w:hAnsi="Courier New" w:cs="Courier New"/>
              </w:rPr>
            </w:pPr>
            <w:r>
              <w:rPr>
                <w:sz w:val="20"/>
                <w:szCs w:val="20"/>
              </w:rPr>
              <w:fldChar w:fldCharType="begin"/>
            </w:r>
            <w:r>
              <w:rPr>
                <w:sz w:val="20"/>
                <w:szCs w:val="20"/>
              </w:rPr>
              <w:instrText xml:space="preserve"> INCLUDETEXT  "C:\\Users\\barne\\Documents\\HomeAssistant\\Proxmox\\project_snipets\\BarnesLabHomeConfiguration.txt" \c 65001  \* MERGEFORMAT </w:instrText>
            </w:r>
            <w:r>
              <w:rPr>
                <w:sz w:val="20"/>
                <w:szCs w:val="20"/>
              </w:rPr>
              <w:fldChar w:fldCharType="separate"/>
            </w:r>
            <w:r w:rsidRPr="00F97E4E">
              <w:rPr>
                <w:rFonts w:ascii="Courier New" w:hAnsi="Courier New" w:cs="Courier New"/>
              </w:rPr>
              <w:t>=========================================================================</w:t>
            </w:r>
          </w:p>
          <w:p w14:paraId="71AA8D01"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Barnes Home Lab Configuration</w:t>
            </w:r>
          </w:p>
          <w:p w14:paraId="36F061F7"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KAMRUI HYPER H2 MINI PC (10C / 16T | 32GB RAM / up to 4.9GHz)</w:t>
            </w:r>
          </w:p>
          <w:p w14:paraId="3EEB0B49"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Proxmox VE 9.2.3 / Dedicated Ethernet / Intel Core i7-13620H</w:t>
            </w:r>
          </w:p>
          <w:p w14:paraId="5A1CBF18"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Integrated GPU: Intel UHD Graphics (13th Gen) / 1TB PCIe NVMe SSD</w:t>
            </w:r>
          </w:p>
          <w:p w14:paraId="1BDBD1D0"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w:t>
            </w:r>
          </w:p>
          <w:p w14:paraId="5B0CE716" w14:textId="77777777" w:rsidR="00B8089F" w:rsidRPr="00F97E4E" w:rsidRDefault="00B8089F" w:rsidP="00FB02D0">
            <w:pPr>
              <w:pStyle w:val="PlainText"/>
              <w:rPr>
                <w:rFonts w:ascii="Courier New" w:hAnsi="Courier New" w:cs="Courier New"/>
              </w:rPr>
            </w:pPr>
          </w:p>
          <w:p w14:paraId="190A1E9F"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PROXMOX VE HOST ] --------- Reserve 2GB RAM / 2 Threads for overhead ]</w:t>
            </w:r>
          </w:p>
          <w:p w14:paraId="34457541"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192.168.86.250</w:t>
            </w:r>
          </w:p>
          <w:p w14:paraId="67B020FE"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VM 101 ] HOME ASSISTANT OS (HAOS)</w:t>
            </w:r>
          </w:p>
          <w:p w14:paraId="6AEE9D11"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CPU: 2 Cores (vCPUs)</w:t>
            </w:r>
          </w:p>
          <w:p w14:paraId="5F0C8B7C"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RAM: 4 GB (Dedicated)</w:t>
            </w:r>
          </w:p>
          <w:p w14:paraId="7F500D0D"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STO: 32 GB - 64 GB NVMe</w:t>
            </w:r>
          </w:p>
          <w:p w14:paraId="3D11B956"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192.168.86.251 - Primary LAN Segment (vmbr0) eth0</w:t>
            </w:r>
          </w:p>
          <w:p w14:paraId="6BFFFDC5"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10.0.10.1/24 - Isolated Backend Segment (vmbr1 - </w:t>
            </w:r>
          </w:p>
          <w:p w14:paraId="56B74D20"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No Gateway/DNS Emulation) eth1</w:t>
            </w:r>
          </w:p>
          <w:p w14:paraId="5116A774"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LXC 100 ] DNSMASQ SERVER (PiHole)</w:t>
            </w:r>
          </w:p>
          <w:p w14:paraId="6D22FD61"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CPU: 1 Core (vCPU)</w:t>
            </w:r>
          </w:p>
          <w:p w14:paraId="725F762F"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RAM: 512 MB (Ultra-lightweight)</w:t>
            </w:r>
          </w:p>
          <w:p w14:paraId="5345E455"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STO: 2 GB NVMe</w:t>
            </w:r>
          </w:p>
          <w:p w14:paraId="3B556313"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192.168.86.254 (Currently .249 until production release)</w:t>
            </w:r>
          </w:p>
          <w:p w14:paraId="55C6B3B5"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LXC 102 ] NGINX PROXY MANAGER</w:t>
            </w:r>
          </w:p>
          <w:p w14:paraId="42E8FE7F"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CPU: 2 Cores (vCPUs)</w:t>
            </w:r>
          </w:p>
          <w:p w14:paraId="7F781C82"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RAM: 1 GB (Scalable)</w:t>
            </w:r>
          </w:p>
          <w:p w14:paraId="3DEAA748"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STO: 8 GB (OS) + Mount point to external storage for media</w:t>
            </w:r>
          </w:p>
          <w:p w14:paraId="6E2038F7"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192.168.86.252</w:t>
            </w:r>
          </w:p>
          <w:p w14:paraId="65364454"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LXC 103 ] OLLAMA LLM ENGINE</w:t>
            </w:r>
          </w:p>
          <w:p w14:paraId="6DE83A3B"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CPU: 6 Cores (vCPUs) ---&gt; (Uses high-perf Intel P-Cores)</w:t>
            </w:r>
          </w:p>
          <w:p w14:paraId="010EE2F9"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GPU Passthru: Vulkan0 Intel(R) Graphics (RPL-P) </w:t>
            </w:r>
          </w:p>
          <w:p w14:paraId="33260F8C"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type=iGPU total=23.3 GiB Ram</w:t>
            </w:r>
          </w:p>
          <w:p w14:paraId="562F4454"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RAM: 16 GB (Allows up to 8B/11B parameter models)</w:t>
            </w:r>
          </w:p>
          <w:p w14:paraId="6E5D2105"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STO: 40 GB NVMe --------&gt; (Large capacity for model weights)</w:t>
            </w:r>
          </w:p>
          <w:p w14:paraId="05C89E87"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LAM: gemma3:4b ---------&gt; Multimodal (Vision) &amp; 128K Context Window</w:t>
            </w:r>
          </w:p>
          <w:p w14:paraId="7C764F1F"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LAM: phi4-mini:latest --&gt; Logic, Intense Reasoning, &amp; Tool Calling</w:t>
            </w:r>
          </w:p>
          <w:p w14:paraId="61C64D4C"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LAM: qwen2.5-coder:7b --&gt; Complex Automation Engineering, </w:t>
            </w:r>
          </w:p>
          <w:p w14:paraId="0F905253"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Code Sandbox, &amp; YAML Chat</w:t>
            </w:r>
          </w:p>
          <w:p w14:paraId="2EB2FB57"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LAM: qwen2.5-coder:1.5b -&gt; Inline IDE Autocomplete Engine </w:t>
            </w:r>
          </w:p>
          <w:p w14:paraId="2361137F"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(Fed via Desktop on LAN)</w:t>
            </w:r>
          </w:p>
          <w:p w14:paraId="5E35AF46"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LAM: nomic-embed-text --&gt; Vector Embeddings &amp; Local </w:t>
            </w:r>
          </w:p>
          <w:p w14:paraId="4C91FCDA" w14:textId="77777777" w:rsidR="00B8089F" w:rsidRPr="00F97E4E" w:rsidRDefault="00B8089F" w:rsidP="00FB02D0">
            <w:pPr>
              <w:pStyle w:val="PlainText"/>
              <w:rPr>
                <w:rFonts w:ascii="Courier New" w:hAnsi="Courier New" w:cs="Courier New"/>
              </w:rPr>
            </w:pPr>
            <w:r w:rsidRPr="00F97E4E">
              <w:rPr>
                <w:rFonts w:ascii="Courier New" w:hAnsi="Courier New" w:cs="Courier New"/>
              </w:rPr>
              <w:lastRenderedPageBreak/>
              <w:t xml:space="preserve"> │        Document Context Parsing</w:t>
            </w:r>
          </w:p>
          <w:p w14:paraId="179E0AAB"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192.168.86.253 - Primary LAN Segment (vmbr0) eth0</w:t>
            </w:r>
          </w:p>
          <w:p w14:paraId="250C02F0"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10.0.10.3/24 - Isolated Backend Segment (vmbr1 - No </w:t>
            </w:r>
          </w:p>
          <w:p w14:paraId="58D9693C"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Gateway/DNS Emulation) eth1</w:t>
            </w:r>
          </w:p>
          <w:p w14:paraId="27A6F78B"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LXC 104 ] WYOMING-DOCKER</w:t>
            </w:r>
          </w:p>
          <w:p w14:paraId="4B7353AE"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CPU: 2 Cores (vCPUs)</w:t>
            </w:r>
          </w:p>
          <w:p w14:paraId="225E1F4B"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RAM: 2 GB (Scalable)</w:t>
            </w:r>
          </w:p>
          <w:p w14:paraId="0FE33500"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STO: 10 GB (OS) + Mount point to external storage for </w:t>
            </w:r>
          </w:p>
          <w:p w14:paraId="1A74EFAF"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media</w:t>
            </w:r>
          </w:p>
          <w:p w14:paraId="131BC646"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ports: 10200:10200</w:t>
            </w:r>
          </w:p>
          <w:p w14:paraId="2B9219A9"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volumes: piper-data:/data</w:t>
            </w:r>
          </w:p>
          <w:p w14:paraId="1EEF4502"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192.168.86.248 - Primary LAN Segment (vmbr0) eth0</w:t>
            </w:r>
          </w:p>
          <w:p w14:paraId="5C3724AF"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10.0.10.4/24 - Isolated Backend Segment (vmbr1) eth1</w:t>
            </w:r>
          </w:p>
          <w:p w14:paraId="4A8727F0"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 LXC 105 ] TWINGATE CONNECTOR</w:t>
            </w:r>
          </w:p>
          <w:p w14:paraId="3E13FE46"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CPU: 1 Core (vCPU)</w:t>
            </w:r>
          </w:p>
          <w:p w14:paraId="200EA656"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RAM: 512 MB (Ultra-lightweight)</w:t>
            </w:r>
          </w:p>
          <w:p w14:paraId="6D100216"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STO: 2 GB NVMe (OS Only)</w:t>
            </w:r>
          </w:p>
          <w:p w14:paraId="1A2D05D3"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 192.168.86.247 - Primary LAN Segment (vmbr0) eth0 </w:t>
            </w:r>
          </w:p>
          <w:p w14:paraId="4C451EA2" w14:textId="77777777" w:rsidR="00B8089F" w:rsidRPr="00F97E4E" w:rsidRDefault="00B8089F" w:rsidP="00FB02D0">
            <w:pPr>
              <w:pStyle w:val="PlainText"/>
              <w:rPr>
                <w:rFonts w:ascii="Courier New" w:hAnsi="Courier New" w:cs="Courier New"/>
              </w:rPr>
            </w:pPr>
            <w:r w:rsidRPr="00F97E4E">
              <w:rPr>
                <w:rFonts w:ascii="Courier New" w:hAnsi="Courier New" w:cs="Courier New"/>
              </w:rPr>
              <w:t xml:space="preserve">          (Routes 192.168.86.0/24 Securely)</w:t>
            </w:r>
          </w:p>
          <w:p w14:paraId="12B5026C" w14:textId="77777777" w:rsidR="00B8089F" w:rsidRPr="00F97E4E" w:rsidRDefault="00B8089F" w:rsidP="00FB02D0">
            <w:pPr>
              <w:pStyle w:val="PlainText"/>
              <w:rPr>
                <w:rFonts w:ascii="Courier New" w:hAnsi="Courier New" w:cs="Courier New"/>
              </w:rPr>
            </w:pPr>
          </w:p>
          <w:p w14:paraId="55655F9E" w14:textId="452AAD58" w:rsidR="00CA68F4" w:rsidRPr="00716848" w:rsidRDefault="00B8089F" w:rsidP="00FB02D0">
            <w:pPr>
              <w:keepNext/>
              <w:spacing w:after="0" w:line="240" w:lineRule="auto"/>
              <w:rPr>
                <w:b/>
                <w:bCs/>
                <w:i/>
                <w:iCs/>
                <w:sz w:val="20"/>
                <w:szCs w:val="20"/>
              </w:rPr>
            </w:pPr>
            <w:r>
              <w:rPr>
                <w:rFonts w:ascii="Consolas" w:hAnsi="Consolas"/>
                <w:sz w:val="20"/>
                <w:szCs w:val="20"/>
              </w:rPr>
              <w:fldChar w:fldCharType="end"/>
            </w:r>
          </w:p>
        </w:tc>
      </w:tr>
    </w:tbl>
    <w:p w14:paraId="2705E482" w14:textId="2E72BE27" w:rsidR="006B1F61" w:rsidRDefault="0085558B" w:rsidP="00FB02D0">
      <w:pPr>
        <w:pStyle w:val="Heading4"/>
        <w:spacing w:after="0" w:line="240" w:lineRule="auto"/>
      </w:pPr>
      <w:bookmarkStart w:id="12" w:name="_Ref232848286"/>
      <w:bookmarkStart w:id="13" w:name="_Toc233291993"/>
      <w:r>
        <w:lastRenderedPageBreak/>
        <w:t xml:space="preserve">Code </w:t>
      </w:r>
      <w:fldSimple w:instr=" SEQ Code \* ARABIC ">
        <w:r w:rsidR="009B38DD">
          <w:rPr>
            <w:noProof/>
          </w:rPr>
          <w:t>1</w:t>
        </w:r>
      </w:fldSimple>
      <w:r w:rsidRPr="00386FDD">
        <w:t>: Barnes Home Lab Configuration</w:t>
      </w:r>
      <w:bookmarkEnd w:id="12"/>
      <w:bookmarkEnd w:id="13"/>
    </w:p>
    <w:p w14:paraId="6D9BC159" w14:textId="668B277F" w:rsidR="00EA3CB6" w:rsidRDefault="00EA3CB6" w:rsidP="00FB02D0">
      <w:pPr>
        <w:pStyle w:val="Heading2"/>
        <w:spacing w:after="0" w:line="240" w:lineRule="auto"/>
      </w:pPr>
      <w:bookmarkStart w:id="14" w:name="_Toc233292011"/>
      <w:r>
        <w:t xml:space="preserve">Setting up a </w:t>
      </w:r>
      <w:r w:rsidR="001D41A2">
        <w:t xml:space="preserve">Domain </w:t>
      </w:r>
      <w:r>
        <w:t>Name</w:t>
      </w:r>
      <w:bookmarkEnd w:id="14"/>
    </w:p>
    <w:p w14:paraId="675B44F4" w14:textId="16597057" w:rsidR="00EA3CB6" w:rsidRDefault="00EA3CB6" w:rsidP="00FB02D0">
      <w:pPr>
        <w:spacing w:after="0" w:line="240" w:lineRule="auto"/>
      </w:pPr>
      <w:r>
        <w:t>Reserve your spot now if you think you want to present an image to the external world</w:t>
      </w:r>
      <w:r w:rsidR="00FB02D0">
        <w:t xml:space="preserve">.  Names are unique to the individual person or company.  Cost can influence your Domain Name.  I have found that a .us domain costs around $7 US dollars per year.  That is probably the cheapest you can find.  I have a reference paper that you can read in helping you decide what extension you want.  I also have found the cheapest overall solution is to skip the middleman (can introduce unknown costs and make the creation and decision more complicated).  Read my paper called </w:t>
      </w:r>
      <w:hyperlink r:id="rId12" w:history="1">
        <w:r w:rsidR="00FB02D0" w:rsidRPr="00FB02D0">
          <w:rPr>
            <w:rStyle w:val="Hyperlink"/>
          </w:rPr>
          <w:t>Choosing a Domain Name</w:t>
        </w:r>
      </w:hyperlink>
      <w:r w:rsidR="00FB02D0">
        <w:t>.  Here are the steps, when you are ready to register your Domain Name.</w:t>
      </w:r>
    </w:p>
    <w:p w14:paraId="4B5DF5EA" w14:textId="73DC8D59" w:rsidR="001D41A2" w:rsidRDefault="001D41A2">
      <w:pPr>
        <w:pStyle w:val="ListParagraph"/>
        <w:numPr>
          <w:ilvl w:val="0"/>
          <w:numId w:val="17"/>
        </w:numPr>
        <w:spacing w:after="0" w:line="240" w:lineRule="auto"/>
      </w:pPr>
      <w:r>
        <w:t xml:space="preserve">Create an account on </w:t>
      </w:r>
      <w:hyperlink r:id="rId13" w:history="1">
        <w:r w:rsidRPr="001D41A2">
          <w:rPr>
            <w:rStyle w:val="Hyperlink"/>
          </w:rPr>
          <w:t>GitHub</w:t>
        </w:r>
      </w:hyperlink>
      <w:r>
        <w:t xml:space="preserve"> if you don't already have one.</w:t>
      </w:r>
    </w:p>
    <w:p w14:paraId="5397EE92" w14:textId="6F9BE99C" w:rsidR="00D70CE0" w:rsidRDefault="00EA3CB6">
      <w:pPr>
        <w:pStyle w:val="ListParagraph"/>
        <w:numPr>
          <w:ilvl w:val="0"/>
          <w:numId w:val="17"/>
        </w:numPr>
        <w:spacing w:after="0" w:line="240" w:lineRule="auto"/>
      </w:pPr>
      <w:r>
        <w:t xml:space="preserve">Create an account on </w:t>
      </w:r>
      <w:hyperlink r:id="rId14" w:history="1">
        <w:r w:rsidR="004A7F14">
          <w:rPr>
            <w:rStyle w:val="Hyperlink"/>
          </w:rPr>
          <w:t>Cloudfare.com</w:t>
        </w:r>
      </w:hyperlink>
    </w:p>
    <w:p w14:paraId="1B76E95F" w14:textId="63634BA7" w:rsidR="00EA3CB6" w:rsidRDefault="00EA3CB6">
      <w:pPr>
        <w:pStyle w:val="ListParagraph"/>
        <w:numPr>
          <w:ilvl w:val="0"/>
          <w:numId w:val="17"/>
        </w:numPr>
        <w:spacing w:after="0" w:line="240" w:lineRule="auto"/>
      </w:pPr>
      <w:r>
        <w:t>Point the connector to your GitHub account for login purposes to simplify authentication.</w:t>
      </w:r>
    </w:p>
    <w:p w14:paraId="55668B6C" w14:textId="735A2D24" w:rsidR="004A7F14" w:rsidRPr="004A7F14" w:rsidRDefault="004A7F14" w:rsidP="00FB02D0">
      <w:pPr>
        <w:pStyle w:val="Heading3"/>
        <w:spacing w:after="0" w:line="240" w:lineRule="auto"/>
      </w:pPr>
      <w:bookmarkStart w:id="15" w:name="_Toc233292013"/>
      <w:r w:rsidRPr="004A7F14">
        <w:t xml:space="preserve">Step 1: </w:t>
      </w:r>
      <w:r w:rsidRPr="00B8089F">
        <w:t>Register</w:t>
      </w:r>
      <w:r w:rsidRPr="004A7F14">
        <w:t xml:space="preserve"> Your New Domain</w:t>
      </w:r>
      <w:bookmarkEnd w:id="15"/>
      <w:r w:rsidRPr="004A7F14">
        <w:t xml:space="preserve"> </w:t>
      </w:r>
    </w:p>
    <w:p w14:paraId="59FF9F9A" w14:textId="4F05FB87" w:rsidR="004A7F14" w:rsidRPr="004A7F14" w:rsidRDefault="004A7F14" w:rsidP="00FB02D0">
      <w:pPr>
        <w:spacing w:after="0" w:line="240" w:lineRule="auto"/>
      </w:pPr>
      <w:r w:rsidRPr="004A7F14">
        <w:t xml:space="preserve">Cloudflare operates as an official domain registrar, selling domain names at wholesale cost without added markups. </w:t>
      </w:r>
    </w:p>
    <w:p w14:paraId="3E9AA9F7" w14:textId="6491E42D" w:rsidR="004A7F14" w:rsidRPr="004A7F14" w:rsidRDefault="004A7F14" w:rsidP="00FB02D0">
      <w:pPr>
        <w:numPr>
          <w:ilvl w:val="0"/>
          <w:numId w:val="3"/>
        </w:numPr>
        <w:spacing w:after="0" w:line="240" w:lineRule="auto"/>
      </w:pPr>
      <w:r w:rsidRPr="004A7F14">
        <w:t xml:space="preserve">Log in to your </w:t>
      </w:r>
      <w:hyperlink r:id="rId15" w:tgtFrame="_blank" w:history="1">
        <w:r w:rsidRPr="004A7F14">
          <w:rPr>
            <w:rStyle w:val="Hyperlink"/>
          </w:rPr>
          <w:t>Cloudflare Dashboard</w:t>
        </w:r>
      </w:hyperlink>
      <w:r w:rsidRPr="004A7F14">
        <w:t>.</w:t>
      </w:r>
    </w:p>
    <w:p w14:paraId="4E774C76" w14:textId="77777777" w:rsidR="004A7F14" w:rsidRPr="004A7F14" w:rsidRDefault="004A7F14" w:rsidP="00FB02D0">
      <w:pPr>
        <w:numPr>
          <w:ilvl w:val="0"/>
          <w:numId w:val="3"/>
        </w:numPr>
        <w:spacing w:after="0" w:line="240" w:lineRule="auto"/>
      </w:pPr>
      <w:r w:rsidRPr="004A7F14">
        <w:t xml:space="preserve">On the left sidebar of your account home page, click </w:t>
      </w:r>
      <w:r w:rsidRPr="004A7F14">
        <w:rPr>
          <w:b/>
          <w:bCs/>
        </w:rPr>
        <w:t>Domain Registration</w:t>
      </w:r>
      <w:r w:rsidRPr="004A7F14">
        <w:t xml:space="preserve"> &gt; </w:t>
      </w:r>
      <w:r w:rsidRPr="004A7F14">
        <w:rPr>
          <w:b/>
          <w:bCs/>
        </w:rPr>
        <w:t>Register Domains</w:t>
      </w:r>
      <w:r w:rsidRPr="004A7F14">
        <w:t>.</w:t>
      </w:r>
    </w:p>
    <w:p w14:paraId="51BD1BA4" w14:textId="77777777" w:rsidR="004A7F14" w:rsidRPr="004A7F14" w:rsidRDefault="004A7F14" w:rsidP="00FB02D0">
      <w:pPr>
        <w:numPr>
          <w:ilvl w:val="0"/>
          <w:numId w:val="3"/>
        </w:numPr>
        <w:spacing w:after="0" w:line="240" w:lineRule="auto"/>
      </w:pPr>
      <w:r w:rsidRPr="004A7F14">
        <w:t xml:space="preserve">Type the domain name you want in the search bar and press </w:t>
      </w:r>
      <w:r w:rsidRPr="004A7F14">
        <w:rPr>
          <w:b/>
          <w:bCs/>
        </w:rPr>
        <w:t>Enter</w:t>
      </w:r>
      <w:r w:rsidRPr="004A7F14">
        <w:t>.</w:t>
      </w:r>
    </w:p>
    <w:p w14:paraId="5EDA3513" w14:textId="77777777" w:rsidR="004A7F14" w:rsidRPr="004A7F14" w:rsidRDefault="004A7F14" w:rsidP="00FB02D0">
      <w:pPr>
        <w:numPr>
          <w:ilvl w:val="0"/>
          <w:numId w:val="3"/>
        </w:numPr>
        <w:spacing w:after="0" w:line="240" w:lineRule="auto"/>
      </w:pPr>
      <w:r w:rsidRPr="004A7F14">
        <w:t xml:space="preserve">Check the availability list. Click </w:t>
      </w:r>
      <w:r w:rsidRPr="004A7F14">
        <w:rPr>
          <w:b/>
          <w:bCs/>
        </w:rPr>
        <w:t>Add to cart</w:t>
      </w:r>
      <w:r w:rsidRPr="004A7F14">
        <w:t xml:space="preserve"> next to your preferred extension (e.g., .com, .org, .net).</w:t>
      </w:r>
    </w:p>
    <w:p w14:paraId="7432F337" w14:textId="77777777" w:rsidR="004A7F14" w:rsidRPr="004A7F14" w:rsidRDefault="004A7F14" w:rsidP="00FB02D0">
      <w:pPr>
        <w:numPr>
          <w:ilvl w:val="0"/>
          <w:numId w:val="3"/>
        </w:numPr>
        <w:spacing w:after="0" w:line="240" w:lineRule="auto"/>
      </w:pPr>
      <w:r w:rsidRPr="004A7F14">
        <w:t xml:space="preserve">Click </w:t>
      </w:r>
      <w:r w:rsidRPr="004A7F14">
        <w:rPr>
          <w:b/>
          <w:bCs/>
        </w:rPr>
        <w:t>Purchase Now</w:t>
      </w:r>
      <w:r w:rsidRPr="004A7F14">
        <w:t>.</w:t>
      </w:r>
    </w:p>
    <w:p w14:paraId="61A97299" w14:textId="77777777" w:rsidR="004A7F14" w:rsidRPr="004A7F14" w:rsidRDefault="004A7F14" w:rsidP="00FB02D0">
      <w:pPr>
        <w:numPr>
          <w:ilvl w:val="0"/>
          <w:numId w:val="3"/>
        </w:numPr>
        <w:spacing w:after="0" w:line="240" w:lineRule="auto"/>
      </w:pPr>
      <w:r w:rsidRPr="004A7F14">
        <w:lastRenderedPageBreak/>
        <w:t xml:space="preserve">Select your registration term length (e.g., 1 year) and fill out your </w:t>
      </w:r>
      <w:r w:rsidRPr="004A7F14">
        <w:rPr>
          <w:b/>
          <w:bCs/>
        </w:rPr>
        <w:t>Contact Information</w:t>
      </w:r>
      <w:r w:rsidRPr="004A7F14">
        <w:t xml:space="preserve"> (required by ICANN for domain ownership logs). Cloudflare provides free WHOIS privacy, so your personal details will stay hidden from the public.</w:t>
      </w:r>
    </w:p>
    <w:p w14:paraId="3C9E4DE5" w14:textId="1FB71DFB" w:rsidR="004A7F14" w:rsidRPr="004A7F14" w:rsidRDefault="004A7F14" w:rsidP="00FB02D0">
      <w:pPr>
        <w:numPr>
          <w:ilvl w:val="0"/>
          <w:numId w:val="3"/>
        </w:numPr>
        <w:spacing w:after="0" w:line="240" w:lineRule="auto"/>
      </w:pPr>
      <w:r w:rsidRPr="004A7F14">
        <w:t xml:space="preserve">Enter your payment details and click </w:t>
      </w:r>
      <w:r w:rsidRPr="004A7F14">
        <w:rPr>
          <w:b/>
          <w:bCs/>
        </w:rPr>
        <w:t>Finalize Checkout</w:t>
      </w:r>
      <w:r w:rsidRPr="004A7F14">
        <w:t xml:space="preserve">. </w:t>
      </w:r>
    </w:p>
    <w:p w14:paraId="201F1CC4" w14:textId="77777777" w:rsidR="004A7F14" w:rsidRPr="004A7F14" w:rsidRDefault="004A7F14" w:rsidP="00FB02D0">
      <w:pPr>
        <w:pStyle w:val="Heading3"/>
        <w:spacing w:after="0" w:line="240" w:lineRule="auto"/>
      </w:pPr>
      <w:bookmarkStart w:id="16" w:name="_Toc233292014"/>
      <w:r w:rsidRPr="004A7F14">
        <w:t xml:space="preserve">Step 2: Access </w:t>
      </w:r>
      <w:r w:rsidRPr="00B8089F">
        <w:t>Your</w:t>
      </w:r>
      <w:r w:rsidRPr="004A7F14">
        <w:t xml:space="preserve"> New DNS Dashboard</w:t>
      </w:r>
      <w:bookmarkEnd w:id="16"/>
    </w:p>
    <w:p w14:paraId="649F451F" w14:textId="3E716832" w:rsidR="004A7F14" w:rsidRPr="004A7F14" w:rsidRDefault="004A7F14" w:rsidP="00FB02D0">
      <w:pPr>
        <w:spacing w:after="0" w:line="240" w:lineRule="auto"/>
      </w:pPr>
      <w:r w:rsidRPr="004A7F14">
        <w:t xml:space="preserve">Because you bought the domain directly through Cloudflare, the nameservers are already configured automatically. You do not need to change any registrar settings to start using it. </w:t>
      </w:r>
    </w:p>
    <w:p w14:paraId="4D2B9FC3" w14:textId="77777777" w:rsidR="004A7F14" w:rsidRPr="004A7F14" w:rsidRDefault="004A7F14" w:rsidP="00FB02D0">
      <w:pPr>
        <w:numPr>
          <w:ilvl w:val="0"/>
          <w:numId w:val="4"/>
        </w:numPr>
        <w:spacing w:after="0" w:line="240" w:lineRule="auto"/>
      </w:pPr>
      <w:r w:rsidRPr="004A7F14">
        <w:t xml:space="preserve">Go back to your main </w:t>
      </w:r>
      <w:r w:rsidRPr="004A7F14">
        <w:rPr>
          <w:b/>
          <w:bCs/>
        </w:rPr>
        <w:t>Cloudflare Dashboard</w:t>
      </w:r>
      <w:r w:rsidRPr="004A7F14">
        <w:t xml:space="preserve"> home page.</w:t>
      </w:r>
    </w:p>
    <w:p w14:paraId="1D9CCC17" w14:textId="77777777" w:rsidR="004A7F14" w:rsidRPr="004A7F14" w:rsidRDefault="004A7F14" w:rsidP="00FB02D0">
      <w:pPr>
        <w:numPr>
          <w:ilvl w:val="0"/>
          <w:numId w:val="4"/>
        </w:numPr>
        <w:spacing w:after="0" w:line="240" w:lineRule="auto"/>
      </w:pPr>
      <w:r w:rsidRPr="004A7F14">
        <w:t>Click on your newly purchased domain name from your website list.</w:t>
      </w:r>
    </w:p>
    <w:p w14:paraId="234E5670" w14:textId="77777777" w:rsidR="004A7F14" w:rsidRPr="004A7F14" w:rsidRDefault="004A7F14" w:rsidP="00FB02D0">
      <w:pPr>
        <w:numPr>
          <w:ilvl w:val="0"/>
          <w:numId w:val="4"/>
        </w:numPr>
        <w:spacing w:after="0" w:line="240" w:lineRule="auto"/>
      </w:pPr>
      <w:r w:rsidRPr="004A7F14">
        <w:t xml:space="preserve">In the left sidebar, navigate to </w:t>
      </w:r>
      <w:r w:rsidRPr="004A7F14">
        <w:rPr>
          <w:b/>
          <w:bCs/>
        </w:rPr>
        <w:t>DNS</w:t>
      </w:r>
      <w:r w:rsidRPr="004A7F14">
        <w:t xml:space="preserve"> &gt; </w:t>
      </w:r>
      <w:r w:rsidRPr="004A7F14">
        <w:rPr>
          <w:b/>
          <w:bCs/>
        </w:rPr>
        <w:t>Records</w:t>
      </w:r>
      <w:r w:rsidRPr="004A7F14">
        <w:t>.</w:t>
      </w:r>
    </w:p>
    <w:p w14:paraId="0F56D67D" w14:textId="108AF8A4" w:rsidR="004A7F14" w:rsidRPr="004A7F14" w:rsidRDefault="004A7F14" w:rsidP="00FB02D0">
      <w:pPr>
        <w:numPr>
          <w:ilvl w:val="0"/>
          <w:numId w:val="4"/>
        </w:numPr>
        <w:spacing w:after="0" w:line="240" w:lineRule="auto"/>
      </w:pPr>
      <w:r w:rsidRPr="004A7F14">
        <w:t xml:space="preserve">From the active DNS management pane, click </w:t>
      </w:r>
      <w:r w:rsidRPr="004A7F14">
        <w:rPr>
          <w:b/>
          <w:bCs/>
        </w:rPr>
        <w:t>Add Record</w:t>
      </w:r>
      <w:r w:rsidRPr="004A7F14">
        <w:t xml:space="preserve"> to point your new domain to your web host, GitHub Pages, or an email provider using the exact setup steps described previously. </w:t>
      </w:r>
    </w:p>
    <w:p w14:paraId="0284E73D" w14:textId="55D799F3" w:rsidR="00EA3CB6" w:rsidRPr="00181342" w:rsidRDefault="001A6AF5" w:rsidP="00FB02D0">
      <w:pPr>
        <w:pStyle w:val="Heading2"/>
        <w:spacing w:after="0" w:line="240" w:lineRule="auto"/>
      </w:pPr>
      <w:bookmarkStart w:id="17" w:name="_Toc233292015"/>
      <w:r w:rsidRPr="00181342">
        <w:t>Setting up a Public Repository on Github</w:t>
      </w:r>
      <w:bookmarkEnd w:id="17"/>
    </w:p>
    <w:p w14:paraId="147C4100" w14:textId="3939B6F5" w:rsidR="001A6AF5" w:rsidRPr="001A6AF5" w:rsidRDefault="001A6AF5" w:rsidP="00FB02D0">
      <w:pPr>
        <w:spacing w:after="0" w:line="240" w:lineRule="auto"/>
      </w:pPr>
      <w:r w:rsidRPr="001A6AF5">
        <w:t xml:space="preserve">To share files and host a web page on GitHub, you need to create a </w:t>
      </w:r>
      <w:r w:rsidRPr="001A6AF5">
        <w:rPr>
          <w:b/>
          <w:bCs/>
        </w:rPr>
        <w:t>repository</w:t>
      </w:r>
      <w:r w:rsidRPr="001A6AF5">
        <w:t xml:space="preserve">, upload your files, and activate </w:t>
      </w:r>
      <w:r w:rsidRPr="001A6AF5">
        <w:rPr>
          <w:b/>
          <w:bCs/>
        </w:rPr>
        <w:t>GitHub Pages</w:t>
      </w:r>
      <w:r w:rsidRPr="001A6AF5">
        <w:t xml:space="preserve">. </w:t>
      </w:r>
    </w:p>
    <w:p w14:paraId="7DD661C8" w14:textId="2B9B41E0" w:rsidR="001A6AF5" w:rsidRPr="001A6AF5" w:rsidRDefault="001A6AF5" w:rsidP="00FB02D0">
      <w:pPr>
        <w:spacing w:after="0" w:line="240" w:lineRule="auto"/>
      </w:pPr>
      <w:r w:rsidRPr="001A6AF5">
        <w:t xml:space="preserve">Follow this step-by-step process to get everything up and running. </w:t>
      </w:r>
    </w:p>
    <w:p w14:paraId="24722C1F" w14:textId="762CB150" w:rsidR="001A6AF5" w:rsidRPr="001A6AF5" w:rsidRDefault="001A6AF5" w:rsidP="00FB02D0">
      <w:pPr>
        <w:pStyle w:val="Heading3"/>
        <w:spacing w:after="0" w:line="240" w:lineRule="auto"/>
      </w:pPr>
      <w:bookmarkStart w:id="18" w:name="_Toc233292016"/>
      <w:r w:rsidRPr="001A6AF5">
        <w:t>Step 1: Create a Public Repository</w:t>
      </w:r>
      <w:bookmarkEnd w:id="18"/>
      <w:r w:rsidRPr="001A6AF5">
        <w:t xml:space="preserve"> </w:t>
      </w:r>
    </w:p>
    <w:p w14:paraId="4B135B7B" w14:textId="7E3AF2EE" w:rsidR="001A6AF5" w:rsidRPr="001A6AF5" w:rsidRDefault="001A6AF5" w:rsidP="00FB02D0">
      <w:pPr>
        <w:spacing w:after="0" w:line="240" w:lineRule="auto"/>
      </w:pPr>
      <w:r w:rsidRPr="001A6AF5">
        <w:t xml:space="preserve">GitHub Pages requires a public repository to host web pages for free. </w:t>
      </w:r>
    </w:p>
    <w:p w14:paraId="40A95CB1" w14:textId="226B760F" w:rsidR="001A6AF5" w:rsidRPr="001A6AF5" w:rsidRDefault="001A6AF5" w:rsidP="00FB02D0">
      <w:pPr>
        <w:spacing w:after="0" w:line="240" w:lineRule="auto"/>
      </w:pPr>
      <w:r w:rsidRPr="001A6AF5">
        <w:t xml:space="preserve">Log in to your </w:t>
      </w:r>
      <w:hyperlink r:id="rId16" w:tgtFrame="_blank" w:history="1">
        <w:r w:rsidRPr="001A6AF5">
          <w:rPr>
            <w:rStyle w:val="Hyperlink"/>
          </w:rPr>
          <w:t>GitHub account</w:t>
        </w:r>
      </w:hyperlink>
      <w:r w:rsidRPr="001A6AF5">
        <w:t>.</w:t>
      </w:r>
    </w:p>
    <w:p w14:paraId="3C55D86E" w14:textId="36869C62" w:rsidR="001A6AF5" w:rsidRPr="001A6AF5" w:rsidRDefault="001A6AF5" w:rsidP="00FB02D0">
      <w:pPr>
        <w:spacing w:after="0" w:line="240" w:lineRule="auto"/>
      </w:pPr>
      <w:r w:rsidRPr="001A6AF5">
        <w:t xml:space="preserve">Click the </w:t>
      </w:r>
      <w:r w:rsidRPr="001A6AF5">
        <w:rPr>
          <w:b/>
          <w:bCs/>
        </w:rPr>
        <w:t>+</w:t>
      </w:r>
      <w:r w:rsidRPr="001A6AF5">
        <w:t xml:space="preserve"> (plus) icon in the top-right corner and select </w:t>
      </w:r>
      <w:r w:rsidRPr="001A6AF5">
        <w:rPr>
          <w:b/>
          <w:bCs/>
        </w:rPr>
        <w:t>New repository</w:t>
      </w:r>
      <w:r w:rsidRPr="001A6AF5">
        <w:t xml:space="preserve">. </w:t>
      </w:r>
    </w:p>
    <w:p w14:paraId="445CBD8A" w14:textId="77777777" w:rsidR="001A6AF5" w:rsidRPr="001A6AF5" w:rsidRDefault="001A6AF5" w:rsidP="00FB02D0">
      <w:pPr>
        <w:spacing w:after="0" w:line="240" w:lineRule="auto"/>
      </w:pPr>
      <w:r w:rsidRPr="001A6AF5">
        <w:t>Configure your repository settings:</w:t>
      </w:r>
    </w:p>
    <w:p w14:paraId="34E03F36" w14:textId="77777777" w:rsidR="001A6AF5" w:rsidRPr="001A6AF5" w:rsidRDefault="001A6AF5" w:rsidP="00FB02D0">
      <w:pPr>
        <w:pStyle w:val="ListParagraph"/>
        <w:numPr>
          <w:ilvl w:val="0"/>
          <w:numId w:val="6"/>
        </w:numPr>
        <w:spacing w:after="0" w:line="240" w:lineRule="auto"/>
      </w:pPr>
      <w:r w:rsidRPr="00A760D4">
        <w:rPr>
          <w:b/>
          <w:bCs/>
        </w:rPr>
        <w:t>Repository name</w:t>
      </w:r>
      <w:r w:rsidRPr="001A6AF5">
        <w:t>: Type a name (e.g., home-lab-site).</w:t>
      </w:r>
    </w:p>
    <w:p w14:paraId="19E5B98F" w14:textId="77777777" w:rsidR="001A6AF5" w:rsidRPr="001A6AF5" w:rsidRDefault="001A6AF5" w:rsidP="00FB02D0">
      <w:pPr>
        <w:pStyle w:val="ListParagraph"/>
        <w:numPr>
          <w:ilvl w:val="0"/>
          <w:numId w:val="6"/>
        </w:numPr>
        <w:spacing w:after="0" w:line="240" w:lineRule="auto"/>
      </w:pPr>
      <w:r w:rsidRPr="00A760D4">
        <w:rPr>
          <w:b/>
          <w:bCs/>
        </w:rPr>
        <w:t>Public/Private</w:t>
      </w:r>
      <w:r w:rsidRPr="001A6AF5">
        <w:t xml:space="preserve">: Select </w:t>
      </w:r>
      <w:r w:rsidRPr="00A760D4">
        <w:rPr>
          <w:b/>
          <w:bCs/>
        </w:rPr>
        <w:t>Public</w:t>
      </w:r>
      <w:r w:rsidRPr="001A6AF5">
        <w:t>.</w:t>
      </w:r>
    </w:p>
    <w:p w14:paraId="1D0C6C9B" w14:textId="652A2242" w:rsidR="001A6AF5" w:rsidRPr="001A6AF5" w:rsidRDefault="001A6AF5" w:rsidP="00FB02D0">
      <w:pPr>
        <w:pStyle w:val="ListParagraph"/>
        <w:numPr>
          <w:ilvl w:val="0"/>
          <w:numId w:val="6"/>
        </w:numPr>
        <w:spacing w:after="0" w:line="240" w:lineRule="auto"/>
      </w:pPr>
      <w:r w:rsidRPr="00A760D4">
        <w:rPr>
          <w:b/>
          <w:bCs/>
        </w:rPr>
        <w:t>Initialize this repository with</w:t>
      </w:r>
      <w:r w:rsidRPr="001A6AF5">
        <w:t xml:space="preserve">: Check the box for </w:t>
      </w:r>
      <w:r w:rsidRPr="00A760D4">
        <w:rPr>
          <w:b/>
          <w:bCs/>
        </w:rPr>
        <w:t>Add a README file</w:t>
      </w:r>
      <w:r w:rsidRPr="001A6AF5">
        <w:t xml:space="preserve">. </w:t>
      </w:r>
    </w:p>
    <w:p w14:paraId="00AF3EFE" w14:textId="1C7122D5" w:rsidR="001A6AF5" w:rsidRPr="001A6AF5" w:rsidRDefault="001A6AF5" w:rsidP="00FB02D0">
      <w:pPr>
        <w:pStyle w:val="ListParagraph"/>
        <w:numPr>
          <w:ilvl w:val="0"/>
          <w:numId w:val="6"/>
        </w:numPr>
        <w:spacing w:after="0" w:line="240" w:lineRule="auto"/>
      </w:pPr>
      <w:r w:rsidRPr="001A6AF5">
        <w:t xml:space="preserve">Click </w:t>
      </w:r>
      <w:r w:rsidRPr="00A760D4">
        <w:rPr>
          <w:b/>
          <w:bCs/>
        </w:rPr>
        <w:t>Create repository</w:t>
      </w:r>
      <w:r w:rsidRPr="001A6AF5">
        <w:t xml:space="preserve">. </w:t>
      </w:r>
    </w:p>
    <w:p w14:paraId="5E105117" w14:textId="77777777" w:rsidR="001A6AF5" w:rsidRPr="001A6AF5" w:rsidRDefault="001A6AF5" w:rsidP="00FB02D0">
      <w:pPr>
        <w:pStyle w:val="Heading3"/>
        <w:spacing w:after="0" w:line="240" w:lineRule="auto"/>
      </w:pPr>
      <w:bookmarkStart w:id="19" w:name="_Toc233292017"/>
      <w:r w:rsidRPr="001A6AF5">
        <w:t>Step 2: Upload Your Files</w:t>
      </w:r>
      <w:bookmarkEnd w:id="19"/>
    </w:p>
    <w:p w14:paraId="3303CFC0" w14:textId="1DD08EE6" w:rsidR="001A6AF5" w:rsidRDefault="001A6AF5" w:rsidP="00FB02D0">
      <w:pPr>
        <w:spacing w:after="0" w:line="240" w:lineRule="auto"/>
      </w:pPr>
      <w:r w:rsidRPr="001A6AF5">
        <w:t>Your main web page must be named exactly index.html (all lowercase</w:t>
      </w:r>
      <w:r w:rsidR="001D41A2">
        <w:t>, and no spaces</w:t>
      </w:r>
      <w:r w:rsidRPr="001A6AF5">
        <w:t>) for GitHub to recognize it as the homepage</w:t>
      </w:r>
      <w:r>
        <w:t>.</w:t>
      </w:r>
    </w:p>
    <w:p w14:paraId="2F058E5C" w14:textId="34D74BB7" w:rsidR="00261CAF" w:rsidRPr="001A6AF5" w:rsidRDefault="00261CAF" w:rsidP="00FB02D0">
      <w:pPr>
        <w:spacing w:after="0" w:line="240" w:lineRule="auto"/>
      </w:pPr>
      <w:r>
        <w:t>Since you don’t have any files yet just skip this step for now:</w:t>
      </w:r>
    </w:p>
    <w:p w14:paraId="39C43114" w14:textId="77777777" w:rsidR="00A760D4" w:rsidRDefault="001A6AF5" w:rsidP="00261CAF">
      <w:pPr>
        <w:spacing w:after="0" w:line="240" w:lineRule="auto"/>
        <w:ind w:left="288"/>
      </w:pPr>
      <w:r w:rsidRPr="001A6AF5">
        <w:t>Inside your new repository</w:t>
      </w:r>
    </w:p>
    <w:p w14:paraId="3445C960" w14:textId="23A2DB4F" w:rsidR="001A6AF5" w:rsidRPr="001A6AF5" w:rsidRDefault="001A6AF5" w:rsidP="00261CAF">
      <w:pPr>
        <w:pStyle w:val="ListParagraph"/>
        <w:numPr>
          <w:ilvl w:val="0"/>
          <w:numId w:val="7"/>
        </w:numPr>
        <w:spacing w:after="0" w:line="240" w:lineRule="auto"/>
        <w:ind w:left="1008"/>
      </w:pPr>
      <w:r w:rsidRPr="001A6AF5">
        <w:t xml:space="preserve">click the </w:t>
      </w:r>
      <w:r w:rsidRPr="00A760D4">
        <w:rPr>
          <w:b/>
          <w:bCs/>
        </w:rPr>
        <w:t>Add file</w:t>
      </w:r>
      <w:r w:rsidRPr="001A6AF5">
        <w:t xml:space="preserve"> dropdown button and choose </w:t>
      </w:r>
      <w:r w:rsidRPr="00A760D4">
        <w:rPr>
          <w:b/>
          <w:bCs/>
        </w:rPr>
        <w:t>Upload files</w:t>
      </w:r>
      <w:r w:rsidRPr="001A6AF5">
        <w:t>.</w:t>
      </w:r>
    </w:p>
    <w:p w14:paraId="744B2C6E" w14:textId="77777777" w:rsidR="001A6AF5" w:rsidRPr="001A6AF5" w:rsidRDefault="001A6AF5" w:rsidP="00261CAF">
      <w:pPr>
        <w:spacing w:after="0" w:line="240" w:lineRule="auto"/>
        <w:ind w:left="288"/>
      </w:pPr>
      <w:r w:rsidRPr="001A6AF5">
        <w:t>Drag and drop your website files into the box. Ensure your main page is named index.html. You can also drop any other files (like PDFs, images, or ZIPs) you want to share.</w:t>
      </w:r>
    </w:p>
    <w:p w14:paraId="44857AA0" w14:textId="77777777" w:rsidR="00A760D4" w:rsidRDefault="001A6AF5" w:rsidP="00261CAF">
      <w:pPr>
        <w:spacing w:after="0" w:line="240" w:lineRule="auto"/>
        <w:ind w:left="288"/>
      </w:pPr>
      <w:r w:rsidRPr="001A6AF5">
        <w:t xml:space="preserve">Scroll down to </w:t>
      </w:r>
      <w:r w:rsidRPr="001A6AF5">
        <w:rPr>
          <w:b/>
          <w:bCs/>
        </w:rPr>
        <w:t>Commit changes</w:t>
      </w:r>
    </w:p>
    <w:p w14:paraId="02F47FE3" w14:textId="4EFFE363" w:rsidR="001A6AF5" w:rsidRPr="001A6AF5" w:rsidRDefault="001A6AF5" w:rsidP="00261CAF">
      <w:pPr>
        <w:pStyle w:val="ListParagraph"/>
        <w:numPr>
          <w:ilvl w:val="0"/>
          <w:numId w:val="7"/>
        </w:numPr>
        <w:spacing w:after="0" w:line="240" w:lineRule="auto"/>
        <w:ind w:left="1008"/>
      </w:pPr>
      <w:r w:rsidRPr="001A6AF5">
        <w:t xml:space="preserve">add a short note describing your </w:t>
      </w:r>
      <w:r w:rsidR="001D41A2" w:rsidRPr="001A6AF5">
        <w:t>upload and</w:t>
      </w:r>
      <w:r w:rsidRPr="001A6AF5">
        <w:t xml:space="preserve"> click </w:t>
      </w:r>
      <w:r w:rsidRPr="00A760D4">
        <w:rPr>
          <w:b/>
          <w:bCs/>
        </w:rPr>
        <w:t>Commit changes</w:t>
      </w:r>
      <w:r>
        <w:t>.</w:t>
      </w:r>
    </w:p>
    <w:p w14:paraId="78DAC7C1" w14:textId="1352E8BE" w:rsidR="001A6AF5" w:rsidRPr="001A6AF5" w:rsidRDefault="001A6AF5" w:rsidP="00FB02D0">
      <w:pPr>
        <w:pStyle w:val="Heading3"/>
        <w:spacing w:after="0" w:line="240" w:lineRule="auto"/>
      </w:pPr>
      <w:bookmarkStart w:id="20" w:name="_Toc233292018"/>
      <w:r w:rsidRPr="001A6AF5">
        <w:t>Step 3: Turn on GitHub Pages</w:t>
      </w:r>
      <w:bookmarkEnd w:id="20"/>
      <w:r w:rsidRPr="001A6AF5">
        <w:t xml:space="preserve"> </w:t>
      </w:r>
    </w:p>
    <w:p w14:paraId="7C2E4254" w14:textId="1110EC40" w:rsidR="001A6AF5" w:rsidRPr="001A6AF5" w:rsidRDefault="001A6AF5" w:rsidP="00FB02D0">
      <w:pPr>
        <w:spacing w:after="0" w:line="240" w:lineRule="auto"/>
      </w:pPr>
      <w:r w:rsidRPr="001A6AF5">
        <w:t>Now, tell GitHub to turn those uploaded files into a live website</w:t>
      </w:r>
      <w:r>
        <w:t>.</w:t>
      </w:r>
    </w:p>
    <w:p w14:paraId="15B3942B" w14:textId="77777777" w:rsidR="001A6AF5" w:rsidRPr="001A6AF5" w:rsidRDefault="001A6AF5" w:rsidP="00FB02D0">
      <w:pPr>
        <w:pStyle w:val="ListParagraph"/>
        <w:numPr>
          <w:ilvl w:val="0"/>
          <w:numId w:val="7"/>
        </w:numPr>
        <w:spacing w:after="0" w:line="240" w:lineRule="auto"/>
      </w:pPr>
      <w:r w:rsidRPr="001A6AF5">
        <w:t xml:space="preserve">Click the </w:t>
      </w:r>
      <w:r w:rsidRPr="00A760D4">
        <w:rPr>
          <w:b/>
          <w:bCs/>
        </w:rPr>
        <w:t>Settings</w:t>
      </w:r>
      <w:r w:rsidRPr="001A6AF5">
        <w:t xml:space="preserve"> tab at the top of your repository.</w:t>
      </w:r>
    </w:p>
    <w:p w14:paraId="2547EEA5" w14:textId="77777777" w:rsidR="001A6AF5" w:rsidRPr="001A6AF5" w:rsidRDefault="001A6AF5" w:rsidP="00FB02D0">
      <w:pPr>
        <w:pStyle w:val="ListParagraph"/>
        <w:numPr>
          <w:ilvl w:val="0"/>
          <w:numId w:val="7"/>
        </w:numPr>
        <w:spacing w:after="0" w:line="240" w:lineRule="auto"/>
      </w:pPr>
      <w:r w:rsidRPr="001A6AF5">
        <w:lastRenderedPageBreak/>
        <w:t xml:space="preserve">In the left-hand sidebar menu, scroll down to the </w:t>
      </w:r>
      <w:r w:rsidRPr="00A760D4">
        <w:rPr>
          <w:i/>
          <w:iCs/>
        </w:rPr>
        <w:t>Code and automation</w:t>
      </w:r>
      <w:r w:rsidRPr="001A6AF5">
        <w:t xml:space="preserve"> section and click </w:t>
      </w:r>
      <w:r w:rsidRPr="00A760D4">
        <w:rPr>
          <w:b/>
          <w:bCs/>
        </w:rPr>
        <w:t>Pages</w:t>
      </w:r>
      <w:r w:rsidRPr="001A6AF5">
        <w:t>.</w:t>
      </w:r>
    </w:p>
    <w:p w14:paraId="539AEC2F" w14:textId="77777777" w:rsidR="001A6AF5" w:rsidRPr="001A6AF5" w:rsidRDefault="001A6AF5" w:rsidP="00FB02D0">
      <w:pPr>
        <w:pStyle w:val="ListParagraph"/>
        <w:numPr>
          <w:ilvl w:val="0"/>
          <w:numId w:val="7"/>
        </w:numPr>
        <w:spacing w:after="0" w:line="240" w:lineRule="auto"/>
      </w:pPr>
      <w:r w:rsidRPr="001A6AF5">
        <w:t xml:space="preserve">Under </w:t>
      </w:r>
      <w:r w:rsidRPr="00A760D4">
        <w:rPr>
          <w:b/>
          <w:bCs/>
        </w:rPr>
        <w:t>Build and deployment</w:t>
      </w:r>
      <w:r w:rsidRPr="001A6AF5">
        <w:t xml:space="preserve"> &gt; </w:t>
      </w:r>
      <w:r w:rsidRPr="00A760D4">
        <w:rPr>
          <w:b/>
          <w:bCs/>
        </w:rPr>
        <w:t>Source</w:t>
      </w:r>
      <w:r w:rsidRPr="001A6AF5">
        <w:t xml:space="preserve">, keep it set to </w:t>
      </w:r>
      <w:r w:rsidRPr="00A760D4">
        <w:rPr>
          <w:b/>
          <w:bCs/>
        </w:rPr>
        <w:t>Deploy from a branch</w:t>
      </w:r>
      <w:r w:rsidRPr="001A6AF5">
        <w:t>.</w:t>
      </w:r>
    </w:p>
    <w:p w14:paraId="7963A269" w14:textId="77777777" w:rsidR="001A6AF5" w:rsidRPr="001A6AF5" w:rsidRDefault="001A6AF5" w:rsidP="00FB02D0">
      <w:pPr>
        <w:pStyle w:val="ListParagraph"/>
        <w:numPr>
          <w:ilvl w:val="0"/>
          <w:numId w:val="7"/>
        </w:numPr>
        <w:spacing w:after="0" w:line="240" w:lineRule="auto"/>
      </w:pPr>
      <w:r w:rsidRPr="001A6AF5">
        <w:t xml:space="preserve">Under </w:t>
      </w:r>
      <w:r w:rsidRPr="00A760D4">
        <w:rPr>
          <w:b/>
          <w:bCs/>
        </w:rPr>
        <w:t>Branch</w:t>
      </w:r>
      <w:r w:rsidRPr="001A6AF5">
        <w:t xml:space="preserve">, click the dropdown that says </w:t>
      </w:r>
      <w:r w:rsidRPr="00A760D4">
        <w:rPr>
          <w:i/>
          <w:iCs/>
        </w:rPr>
        <w:t>None</w:t>
      </w:r>
      <w:r w:rsidRPr="001A6AF5">
        <w:t xml:space="preserve">, change it to </w:t>
      </w:r>
      <w:r w:rsidRPr="00A760D4">
        <w:rPr>
          <w:b/>
          <w:bCs/>
        </w:rPr>
        <w:t>main</w:t>
      </w:r>
      <w:r w:rsidRPr="001A6AF5">
        <w:t xml:space="preserve"> (or </w:t>
      </w:r>
      <w:r w:rsidRPr="00A760D4">
        <w:rPr>
          <w:i/>
          <w:iCs/>
        </w:rPr>
        <w:t>master</w:t>
      </w:r>
      <w:r w:rsidRPr="001A6AF5">
        <w:t xml:space="preserve">), leave the folder as / (root), and click </w:t>
      </w:r>
      <w:r w:rsidRPr="00A760D4">
        <w:rPr>
          <w:b/>
          <w:bCs/>
        </w:rPr>
        <w:t>Save</w:t>
      </w:r>
      <w:r w:rsidRPr="001A6AF5">
        <w:t>.</w:t>
      </w:r>
    </w:p>
    <w:p w14:paraId="7E5A8017" w14:textId="09851CB1" w:rsidR="001A6AF5" w:rsidRPr="001A6AF5" w:rsidRDefault="001A6AF5" w:rsidP="00FB02D0">
      <w:pPr>
        <w:pStyle w:val="ListParagraph"/>
        <w:numPr>
          <w:ilvl w:val="0"/>
          <w:numId w:val="7"/>
        </w:numPr>
        <w:spacing w:after="0" w:line="240" w:lineRule="auto"/>
      </w:pPr>
      <w:r w:rsidRPr="001A6AF5">
        <w:t>Wait about 1 to 2 minutes. Refresh the page, and a live link will appear at the top of the Pages section (e.g., https://github.io</w:t>
      </w:r>
      <w:r>
        <w:t>).</w:t>
      </w:r>
    </w:p>
    <w:p w14:paraId="3D2186CA" w14:textId="04DB2B4F" w:rsidR="00261CAF" w:rsidRDefault="00261CAF" w:rsidP="00FB02D0">
      <w:pPr>
        <w:pStyle w:val="Heading3"/>
        <w:spacing w:after="0" w:line="240" w:lineRule="auto"/>
      </w:pPr>
      <w:bookmarkStart w:id="21" w:name="_Toc233292019"/>
      <w:r w:rsidRPr="001A6AF5">
        <w:t xml:space="preserve">Step 4: </w:t>
      </w:r>
      <w:r>
        <w:t>Install Github Desltop</w:t>
      </w:r>
    </w:p>
    <w:p w14:paraId="0D664DC1" w14:textId="0B5F0AEF" w:rsidR="00261CAF" w:rsidRPr="00261CAF" w:rsidRDefault="00261CAF" w:rsidP="00261CAF">
      <w:pPr>
        <w:spacing w:after="0" w:line="240" w:lineRule="auto"/>
        <w:rPr>
          <w:b/>
          <w:bCs/>
        </w:rPr>
      </w:pPr>
      <w:r w:rsidRPr="00261CAF">
        <w:rPr>
          <w:b/>
          <w:bCs/>
        </w:rPr>
        <w:t>I</w:t>
      </w:r>
      <w:r>
        <w:rPr>
          <w:b/>
          <w:bCs/>
        </w:rPr>
        <w:t>ts time to i</w:t>
      </w:r>
      <w:r w:rsidRPr="00261CAF">
        <w:rPr>
          <w:b/>
          <w:bCs/>
        </w:rPr>
        <w:t>nstall Github Desltop and sync it to your Git Repository</w:t>
      </w:r>
    </w:p>
    <w:p w14:paraId="6F15EEBB" w14:textId="77777777" w:rsidR="00261CAF" w:rsidRPr="00261CAF" w:rsidRDefault="00261CAF" w:rsidP="00261CAF">
      <w:pPr>
        <w:spacing w:after="100" w:afterAutospacing="1" w:line="240" w:lineRule="auto"/>
        <w:ind w:left="576"/>
        <w:outlineLvl w:val="1"/>
        <w:rPr>
          <w:rFonts w:ascii="Arial" w:eastAsia="Times New Roman" w:hAnsi="Arial" w:cs="Arial"/>
          <w:b/>
          <w:bCs/>
          <w:kern w:val="0"/>
          <w14:ligatures w14:val="none"/>
        </w:rPr>
      </w:pPr>
      <w:r w:rsidRPr="00261CAF">
        <w:rPr>
          <w:rFonts w:ascii="Arial" w:eastAsia="Times New Roman" w:hAnsi="Arial" w:cs="Arial"/>
          <w:b/>
          <w:bCs/>
          <w:kern w:val="0"/>
          <w14:ligatures w14:val="none"/>
        </w:rPr>
        <w:t>Step 1: Install and Authenticate</w:t>
      </w:r>
    </w:p>
    <w:p w14:paraId="37747E9C" w14:textId="77777777" w:rsidR="00261CAF" w:rsidRPr="00261CAF" w:rsidRDefault="00261CAF">
      <w:pPr>
        <w:numPr>
          <w:ilvl w:val="0"/>
          <w:numId w:val="22"/>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b/>
          <w:bCs/>
          <w:kern w:val="0"/>
          <w14:ligatures w14:val="none"/>
        </w:rPr>
        <w:t>Download the Installer:</w:t>
      </w:r>
      <w:r w:rsidRPr="00261CAF">
        <w:rPr>
          <w:rFonts w:ascii="Arial" w:eastAsia="Times New Roman" w:hAnsi="Arial" w:cs="Arial"/>
          <w:kern w:val="0"/>
          <w14:ligatures w14:val="none"/>
        </w:rPr>
        <w:t xml:space="preserve"> Go to </w:t>
      </w:r>
      <w:hyperlink r:id="rId17" w:tgtFrame="_blank" w:history="1">
        <w:r w:rsidRPr="00261CAF">
          <w:rPr>
            <w:rFonts w:ascii="Arial" w:eastAsia="Times New Roman" w:hAnsi="Arial" w:cs="Arial"/>
            <w:color w:val="0000FF"/>
            <w:kern w:val="0"/>
            <w:u w:val="single"/>
            <w14:ligatures w14:val="none"/>
          </w:rPr>
          <w:t>desktop.github.com</w:t>
        </w:r>
      </w:hyperlink>
      <w:r w:rsidRPr="00261CAF">
        <w:rPr>
          <w:rFonts w:ascii="Arial" w:eastAsia="Times New Roman" w:hAnsi="Arial" w:cs="Arial"/>
          <w:kern w:val="0"/>
          <w14:ligatures w14:val="none"/>
        </w:rPr>
        <w:t xml:space="preserve"> and download the version for your operating system (macOS or Windows).</w:t>
      </w:r>
    </w:p>
    <w:p w14:paraId="0B29F81F" w14:textId="77777777" w:rsidR="00261CAF" w:rsidRPr="00261CAF" w:rsidRDefault="00261CAF">
      <w:pPr>
        <w:numPr>
          <w:ilvl w:val="0"/>
          <w:numId w:val="22"/>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b/>
          <w:bCs/>
          <w:kern w:val="0"/>
          <w14:ligatures w14:val="none"/>
        </w:rPr>
        <w:t>Run the Setup:</w:t>
      </w:r>
      <w:r w:rsidRPr="00261CAF">
        <w:rPr>
          <w:rFonts w:ascii="Arial" w:eastAsia="Times New Roman" w:hAnsi="Arial" w:cs="Arial"/>
          <w:kern w:val="0"/>
          <w14:ligatures w14:val="none"/>
        </w:rPr>
        <w:t xml:space="preserve"> Open the downloaded file and follow the standard installation prompts. </w:t>
      </w:r>
    </w:p>
    <w:p w14:paraId="642081BF" w14:textId="43779C85" w:rsidR="00261CAF" w:rsidRPr="00261CAF" w:rsidRDefault="00261CAF">
      <w:pPr>
        <w:numPr>
          <w:ilvl w:val="0"/>
          <w:numId w:val="22"/>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b/>
          <w:bCs/>
          <w:kern w:val="0"/>
          <w14:ligatures w14:val="none"/>
        </w:rPr>
        <w:t>Sign In:</w:t>
      </w:r>
      <w:r w:rsidRPr="00261CAF">
        <w:rPr>
          <w:rFonts w:ascii="Arial" w:eastAsia="Times New Roman" w:hAnsi="Arial" w:cs="Arial"/>
          <w:kern w:val="0"/>
          <w14:ligatures w14:val="none"/>
        </w:rPr>
        <w:t xml:space="preserve"> Once it opens, you will be prompted to sign into your account. Click </w:t>
      </w:r>
      <w:r w:rsidRPr="00261CAF">
        <w:rPr>
          <w:rFonts w:ascii="Arial" w:eastAsia="Times New Roman" w:hAnsi="Arial" w:cs="Arial"/>
          <w:b/>
          <w:bCs/>
          <w:kern w:val="0"/>
          <w14:ligatures w14:val="none"/>
        </w:rPr>
        <w:t>Sign in to GitHub.com</w:t>
      </w:r>
      <w:r w:rsidRPr="00261CAF">
        <w:rPr>
          <w:rFonts w:ascii="Arial" w:eastAsia="Times New Roman" w:hAnsi="Arial" w:cs="Arial"/>
          <w:kern w:val="0"/>
          <w14:ligatures w14:val="none"/>
        </w:rPr>
        <w:t xml:space="preserve"> </w:t>
      </w:r>
    </w:p>
    <w:p w14:paraId="4E1E56F9" w14:textId="77777777" w:rsidR="00261CAF" w:rsidRPr="00261CAF" w:rsidRDefault="00261CAF">
      <w:pPr>
        <w:numPr>
          <w:ilvl w:val="0"/>
          <w:numId w:val="22"/>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b/>
          <w:bCs/>
          <w:kern w:val="0"/>
          <w14:ligatures w14:val="none"/>
        </w:rPr>
        <w:t>Authorize:</w:t>
      </w:r>
      <w:r w:rsidRPr="00261CAF">
        <w:rPr>
          <w:rFonts w:ascii="Arial" w:eastAsia="Times New Roman" w:hAnsi="Arial" w:cs="Arial"/>
          <w:kern w:val="0"/>
          <w14:ligatures w14:val="none"/>
        </w:rPr>
        <w:t xml:space="preserve"> This will open your web browser. Confirm your credentials and click </w:t>
      </w:r>
      <w:r w:rsidRPr="00261CAF">
        <w:rPr>
          <w:rFonts w:ascii="Arial" w:eastAsia="Times New Roman" w:hAnsi="Arial" w:cs="Arial"/>
          <w:b/>
          <w:bCs/>
          <w:kern w:val="0"/>
          <w14:ligatures w14:val="none"/>
        </w:rPr>
        <w:t>Authorize desktop</w:t>
      </w:r>
      <w:r w:rsidRPr="00261CAF">
        <w:rPr>
          <w:rFonts w:ascii="Arial" w:eastAsia="Times New Roman" w:hAnsi="Arial" w:cs="Arial"/>
          <w:kern w:val="0"/>
          <w14:ligatures w14:val="none"/>
        </w:rPr>
        <w:t>. Your browser will then ask for permission to redirect you back to the application.</w:t>
      </w:r>
    </w:p>
    <w:p w14:paraId="7CFB7F72" w14:textId="77777777" w:rsidR="00261CAF" w:rsidRPr="00261CAF" w:rsidRDefault="00261CAF" w:rsidP="00261CAF">
      <w:pPr>
        <w:spacing w:after="100" w:afterAutospacing="1" w:line="240" w:lineRule="auto"/>
        <w:ind w:left="576"/>
        <w:outlineLvl w:val="1"/>
        <w:rPr>
          <w:rFonts w:ascii="Arial" w:eastAsia="Times New Roman" w:hAnsi="Arial" w:cs="Arial"/>
          <w:b/>
          <w:bCs/>
          <w:kern w:val="0"/>
          <w14:ligatures w14:val="none"/>
        </w:rPr>
      </w:pPr>
      <w:r w:rsidRPr="00261CAF">
        <w:rPr>
          <w:rFonts w:ascii="Arial" w:eastAsia="Times New Roman" w:hAnsi="Arial" w:cs="Arial"/>
          <w:b/>
          <w:bCs/>
          <w:kern w:val="0"/>
          <w14:ligatures w14:val="none"/>
        </w:rPr>
        <w:t>Step 2: Connect Your Repository</w:t>
      </w:r>
    </w:p>
    <w:p w14:paraId="57553552" w14:textId="4B3833F0" w:rsidR="00261CAF" w:rsidRPr="00261CAF" w:rsidRDefault="00261CAF" w:rsidP="00261CAF">
      <w:pPr>
        <w:spacing w:after="100" w:afterAutospacing="1" w:line="240" w:lineRule="auto"/>
        <w:ind w:left="576"/>
        <w:rPr>
          <w:rFonts w:ascii="Arial" w:eastAsia="Times New Roman" w:hAnsi="Arial" w:cs="Arial"/>
          <w:kern w:val="0"/>
          <w14:ligatures w14:val="none"/>
        </w:rPr>
      </w:pPr>
      <w:r w:rsidRPr="00261CAF">
        <w:rPr>
          <w:rFonts w:ascii="Arial" w:eastAsia="Times New Roman" w:hAnsi="Arial" w:cs="Arial"/>
          <w:kern w:val="0"/>
          <w14:ligatures w14:val="none"/>
        </w:rPr>
        <w:t xml:space="preserve">Depending on whether your repository already exists on GitHub or only exists as a folder on your computer, choose </w:t>
      </w:r>
      <w:r w:rsidRPr="00261CAF">
        <w:rPr>
          <w:rFonts w:ascii="Arial" w:eastAsia="Times New Roman" w:hAnsi="Arial" w:cs="Arial"/>
          <w:b/>
          <w:bCs/>
          <w:kern w:val="0"/>
          <w14:ligatures w14:val="none"/>
        </w:rPr>
        <w:t>one</w:t>
      </w:r>
      <w:r w:rsidRPr="00261CAF">
        <w:rPr>
          <w:rFonts w:ascii="Arial" w:eastAsia="Times New Roman" w:hAnsi="Arial" w:cs="Arial"/>
          <w:kern w:val="0"/>
          <w14:ligatures w14:val="none"/>
        </w:rPr>
        <w:t xml:space="preserve"> of the methods below</w:t>
      </w:r>
      <w:r>
        <w:rPr>
          <w:rFonts w:ascii="Arial" w:eastAsia="Times New Roman" w:hAnsi="Arial" w:cs="Arial"/>
          <w:kern w:val="0"/>
          <w14:ligatures w14:val="none"/>
        </w:rPr>
        <w:t>.  We will be using the cloning method (Option A) since we do not have any web pages yet.</w:t>
      </w:r>
    </w:p>
    <w:p w14:paraId="7AEB5CD5" w14:textId="77777777" w:rsidR="00261CAF" w:rsidRPr="00261CAF" w:rsidRDefault="00261CAF" w:rsidP="00261CAF">
      <w:pPr>
        <w:spacing w:after="100" w:afterAutospacing="1" w:line="240" w:lineRule="auto"/>
        <w:ind w:left="576"/>
        <w:outlineLvl w:val="2"/>
        <w:rPr>
          <w:rFonts w:ascii="Arial" w:eastAsia="Times New Roman" w:hAnsi="Arial" w:cs="Arial"/>
          <w:b/>
          <w:bCs/>
          <w:kern w:val="0"/>
          <w14:ligatures w14:val="none"/>
        </w:rPr>
      </w:pPr>
      <w:r w:rsidRPr="00261CAF">
        <w:rPr>
          <w:rFonts w:ascii="Arial" w:eastAsia="Times New Roman" w:hAnsi="Arial" w:cs="Arial"/>
          <w:b/>
          <w:bCs/>
          <w:kern w:val="0"/>
          <w14:ligatures w14:val="none"/>
        </w:rPr>
        <w:t>Option A: If your repository is already on GitHub (Cloning)</w:t>
      </w:r>
    </w:p>
    <w:p w14:paraId="3255539C" w14:textId="77777777" w:rsidR="00261CAF" w:rsidRPr="00261CAF" w:rsidRDefault="00261CAF" w:rsidP="00261CAF">
      <w:pPr>
        <w:spacing w:after="100" w:afterAutospacing="1" w:line="240" w:lineRule="auto"/>
        <w:ind w:left="576"/>
        <w:rPr>
          <w:rFonts w:ascii="Arial" w:eastAsia="Times New Roman" w:hAnsi="Arial" w:cs="Arial"/>
          <w:kern w:val="0"/>
          <w14:ligatures w14:val="none"/>
        </w:rPr>
      </w:pPr>
      <w:r w:rsidRPr="00261CAF">
        <w:rPr>
          <w:rFonts w:ascii="Arial" w:eastAsia="Times New Roman" w:hAnsi="Arial" w:cs="Arial"/>
          <w:i/>
          <w:iCs/>
          <w:kern w:val="0"/>
          <w14:ligatures w14:val="none"/>
        </w:rPr>
        <w:t>This is the most common path if you created the repo on the website first.</w:t>
      </w:r>
    </w:p>
    <w:p w14:paraId="0E7567CF" w14:textId="77777777" w:rsidR="00261CAF" w:rsidRPr="00261CAF" w:rsidRDefault="00261CAF">
      <w:pPr>
        <w:numPr>
          <w:ilvl w:val="0"/>
          <w:numId w:val="23"/>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kern w:val="0"/>
          <w14:ligatures w14:val="none"/>
        </w:rPr>
        <w:t xml:space="preserve">In GitHub Desktop, go to the top menu and select </w:t>
      </w:r>
      <w:r w:rsidRPr="00261CAF">
        <w:rPr>
          <w:rFonts w:ascii="Arial" w:eastAsia="Times New Roman" w:hAnsi="Arial" w:cs="Arial"/>
          <w:b/>
          <w:bCs/>
          <w:kern w:val="0"/>
          <w14:ligatures w14:val="none"/>
        </w:rPr>
        <w:t>File &gt; Clone Repository</w:t>
      </w:r>
      <w:r w:rsidRPr="00261CAF">
        <w:rPr>
          <w:rFonts w:ascii="Arial" w:eastAsia="Times New Roman" w:hAnsi="Arial" w:cs="Arial"/>
          <w:kern w:val="0"/>
          <w14:ligatures w14:val="none"/>
        </w:rPr>
        <w:t xml:space="preserve">. </w:t>
      </w:r>
    </w:p>
    <w:p w14:paraId="491C2566" w14:textId="77777777" w:rsidR="00261CAF" w:rsidRPr="00261CAF" w:rsidRDefault="00261CAF">
      <w:pPr>
        <w:numPr>
          <w:ilvl w:val="0"/>
          <w:numId w:val="23"/>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kern w:val="0"/>
          <w14:ligatures w14:val="none"/>
        </w:rPr>
        <w:t xml:space="preserve">Click the </w:t>
      </w:r>
      <w:r w:rsidRPr="00261CAF">
        <w:rPr>
          <w:rFonts w:ascii="Arial" w:eastAsia="Times New Roman" w:hAnsi="Arial" w:cs="Arial"/>
          <w:b/>
          <w:bCs/>
          <w:kern w:val="0"/>
          <w14:ligatures w14:val="none"/>
        </w:rPr>
        <w:t>GitHub.com</w:t>
      </w:r>
      <w:r w:rsidRPr="00261CAF">
        <w:rPr>
          <w:rFonts w:ascii="Arial" w:eastAsia="Times New Roman" w:hAnsi="Arial" w:cs="Arial"/>
          <w:kern w:val="0"/>
          <w14:ligatures w14:val="none"/>
        </w:rPr>
        <w:t xml:space="preserve"> tab. You will see a list of all your online repositories.</w:t>
      </w:r>
    </w:p>
    <w:p w14:paraId="57D3928B" w14:textId="77777777" w:rsidR="00261CAF" w:rsidRPr="00261CAF" w:rsidRDefault="00261CAF">
      <w:pPr>
        <w:numPr>
          <w:ilvl w:val="0"/>
          <w:numId w:val="23"/>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kern w:val="0"/>
          <w14:ligatures w14:val="none"/>
        </w:rPr>
        <w:t>Select your repository from the list.</w:t>
      </w:r>
    </w:p>
    <w:p w14:paraId="6AA9CC30" w14:textId="77777777" w:rsidR="00261CAF" w:rsidRPr="00261CAF" w:rsidRDefault="00261CAF">
      <w:pPr>
        <w:numPr>
          <w:ilvl w:val="0"/>
          <w:numId w:val="23"/>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kern w:val="0"/>
          <w14:ligatures w14:val="none"/>
        </w:rPr>
        <w:t xml:space="preserve">Choose the </w:t>
      </w:r>
      <w:r w:rsidRPr="00261CAF">
        <w:rPr>
          <w:rFonts w:ascii="Arial" w:eastAsia="Times New Roman" w:hAnsi="Arial" w:cs="Arial"/>
          <w:b/>
          <w:bCs/>
          <w:kern w:val="0"/>
          <w14:ligatures w14:val="none"/>
        </w:rPr>
        <w:t>Local Path</w:t>
      </w:r>
      <w:r w:rsidRPr="00261CAF">
        <w:rPr>
          <w:rFonts w:ascii="Arial" w:eastAsia="Times New Roman" w:hAnsi="Arial" w:cs="Arial"/>
          <w:kern w:val="0"/>
          <w14:ligatures w14:val="none"/>
        </w:rPr>
        <w:t xml:space="preserve"> (the folder on your computer where you want the project files to live).</w:t>
      </w:r>
    </w:p>
    <w:p w14:paraId="0F0B4AA5" w14:textId="77777777" w:rsidR="00261CAF" w:rsidRPr="00261CAF" w:rsidRDefault="00261CAF">
      <w:pPr>
        <w:numPr>
          <w:ilvl w:val="0"/>
          <w:numId w:val="23"/>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kern w:val="0"/>
          <w14:ligatures w14:val="none"/>
        </w:rPr>
        <w:t xml:space="preserve">Click </w:t>
      </w:r>
      <w:r w:rsidRPr="00261CAF">
        <w:rPr>
          <w:rFonts w:ascii="Arial" w:eastAsia="Times New Roman" w:hAnsi="Arial" w:cs="Arial"/>
          <w:b/>
          <w:bCs/>
          <w:kern w:val="0"/>
          <w14:ligatures w14:val="none"/>
        </w:rPr>
        <w:t>Clone</w:t>
      </w:r>
      <w:r w:rsidRPr="00261CAF">
        <w:rPr>
          <w:rFonts w:ascii="Arial" w:eastAsia="Times New Roman" w:hAnsi="Arial" w:cs="Arial"/>
          <w:kern w:val="0"/>
          <w14:ligatures w14:val="none"/>
        </w:rPr>
        <w:t>.</w:t>
      </w:r>
    </w:p>
    <w:p w14:paraId="3F3B636C" w14:textId="77777777" w:rsidR="00261CAF" w:rsidRPr="00261CAF" w:rsidRDefault="00261CAF" w:rsidP="00261CAF">
      <w:pPr>
        <w:spacing w:after="100" w:afterAutospacing="1" w:line="240" w:lineRule="auto"/>
        <w:ind w:left="576"/>
        <w:outlineLvl w:val="2"/>
        <w:rPr>
          <w:rFonts w:ascii="Arial" w:eastAsia="Times New Roman" w:hAnsi="Arial" w:cs="Arial"/>
          <w:b/>
          <w:bCs/>
          <w:kern w:val="0"/>
          <w14:ligatures w14:val="none"/>
        </w:rPr>
      </w:pPr>
      <w:r w:rsidRPr="00261CAF">
        <w:rPr>
          <w:rFonts w:ascii="Arial" w:eastAsia="Times New Roman" w:hAnsi="Arial" w:cs="Arial"/>
          <w:b/>
          <w:bCs/>
          <w:kern w:val="0"/>
          <w14:ligatures w14:val="none"/>
        </w:rPr>
        <w:t>Option B: If the folder is only on your computer (Adding &amp; Publishing)</w:t>
      </w:r>
    </w:p>
    <w:p w14:paraId="64620B03" w14:textId="77777777" w:rsidR="00261CAF" w:rsidRPr="00261CAF" w:rsidRDefault="00261CAF" w:rsidP="00261CAF">
      <w:pPr>
        <w:spacing w:after="100" w:afterAutospacing="1" w:line="240" w:lineRule="auto"/>
        <w:ind w:left="576"/>
        <w:rPr>
          <w:rFonts w:ascii="Arial" w:eastAsia="Times New Roman" w:hAnsi="Arial" w:cs="Arial"/>
          <w:kern w:val="0"/>
          <w14:ligatures w14:val="none"/>
        </w:rPr>
      </w:pPr>
      <w:r w:rsidRPr="00261CAF">
        <w:rPr>
          <w:rFonts w:ascii="Arial" w:eastAsia="Times New Roman" w:hAnsi="Arial" w:cs="Arial"/>
          <w:i/>
          <w:iCs/>
          <w:kern w:val="0"/>
          <w14:ligatures w14:val="none"/>
        </w:rPr>
        <w:t>Use this if you have a local project folder that you want to upload to GitHub for the first time.</w:t>
      </w:r>
    </w:p>
    <w:p w14:paraId="204D57B2" w14:textId="77777777" w:rsidR="00261CAF" w:rsidRPr="00261CAF" w:rsidRDefault="00261CAF">
      <w:pPr>
        <w:numPr>
          <w:ilvl w:val="0"/>
          <w:numId w:val="24"/>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kern w:val="0"/>
          <w14:ligatures w14:val="none"/>
        </w:rPr>
        <w:t xml:space="preserve">Go to </w:t>
      </w:r>
      <w:r w:rsidRPr="00261CAF">
        <w:rPr>
          <w:rFonts w:ascii="Arial" w:eastAsia="Times New Roman" w:hAnsi="Arial" w:cs="Arial"/>
          <w:b/>
          <w:bCs/>
          <w:kern w:val="0"/>
          <w14:ligatures w14:val="none"/>
        </w:rPr>
        <w:t>File &gt; Add Local Repository</w:t>
      </w:r>
      <w:r w:rsidRPr="00261CAF">
        <w:rPr>
          <w:rFonts w:ascii="Arial" w:eastAsia="Times New Roman" w:hAnsi="Arial" w:cs="Arial"/>
          <w:kern w:val="0"/>
          <w14:ligatures w14:val="none"/>
        </w:rPr>
        <w:t>.</w:t>
      </w:r>
    </w:p>
    <w:p w14:paraId="522A06D4" w14:textId="77777777" w:rsidR="00261CAF" w:rsidRPr="00261CAF" w:rsidRDefault="00261CAF">
      <w:pPr>
        <w:numPr>
          <w:ilvl w:val="0"/>
          <w:numId w:val="24"/>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kern w:val="0"/>
          <w14:ligatures w14:val="none"/>
        </w:rPr>
        <w:t xml:space="preserve">Browse and select your project's folder, then click </w:t>
      </w:r>
      <w:r w:rsidRPr="00261CAF">
        <w:rPr>
          <w:rFonts w:ascii="Arial" w:eastAsia="Times New Roman" w:hAnsi="Arial" w:cs="Arial"/>
          <w:b/>
          <w:bCs/>
          <w:kern w:val="0"/>
          <w14:ligatures w14:val="none"/>
        </w:rPr>
        <w:t>Add Repository</w:t>
      </w:r>
      <w:r w:rsidRPr="00261CAF">
        <w:rPr>
          <w:rFonts w:ascii="Arial" w:eastAsia="Times New Roman" w:hAnsi="Arial" w:cs="Arial"/>
          <w:kern w:val="0"/>
          <w14:ligatures w14:val="none"/>
        </w:rPr>
        <w:t>.</w:t>
      </w:r>
    </w:p>
    <w:p w14:paraId="3154D194" w14:textId="77777777" w:rsidR="00261CAF" w:rsidRPr="00261CAF" w:rsidRDefault="00261CAF">
      <w:pPr>
        <w:numPr>
          <w:ilvl w:val="0"/>
          <w:numId w:val="24"/>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kern w:val="0"/>
          <w14:ligatures w14:val="none"/>
        </w:rPr>
        <w:lastRenderedPageBreak/>
        <w:t xml:space="preserve">If it isn't a Git repository yet, the app will ask if you want to initialize it. Click </w:t>
      </w:r>
      <w:r w:rsidRPr="00261CAF">
        <w:rPr>
          <w:rFonts w:ascii="Arial" w:eastAsia="Times New Roman" w:hAnsi="Arial" w:cs="Arial"/>
          <w:b/>
          <w:bCs/>
          <w:kern w:val="0"/>
          <w14:ligatures w14:val="none"/>
        </w:rPr>
        <w:t>Create a repository</w:t>
      </w:r>
      <w:r w:rsidRPr="00261CAF">
        <w:rPr>
          <w:rFonts w:ascii="Arial" w:eastAsia="Times New Roman" w:hAnsi="Arial" w:cs="Arial"/>
          <w:kern w:val="0"/>
          <w14:ligatures w14:val="none"/>
        </w:rPr>
        <w:t>.</w:t>
      </w:r>
    </w:p>
    <w:p w14:paraId="1DF8D716" w14:textId="77777777" w:rsidR="00261CAF" w:rsidRPr="00261CAF" w:rsidRDefault="00261CAF">
      <w:pPr>
        <w:numPr>
          <w:ilvl w:val="0"/>
          <w:numId w:val="24"/>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kern w:val="0"/>
          <w14:ligatures w14:val="none"/>
        </w:rPr>
        <w:t xml:space="preserve">Once added, look at the top bar and click </w:t>
      </w:r>
      <w:r w:rsidRPr="00261CAF">
        <w:rPr>
          <w:rFonts w:ascii="Arial" w:eastAsia="Times New Roman" w:hAnsi="Arial" w:cs="Arial"/>
          <w:b/>
          <w:bCs/>
          <w:kern w:val="0"/>
          <w14:ligatures w14:val="none"/>
        </w:rPr>
        <w:t>Publish repository</w:t>
      </w:r>
      <w:r w:rsidRPr="00261CAF">
        <w:rPr>
          <w:rFonts w:ascii="Arial" w:eastAsia="Times New Roman" w:hAnsi="Arial" w:cs="Arial"/>
          <w:kern w:val="0"/>
          <w14:ligatures w14:val="none"/>
        </w:rPr>
        <w:t xml:space="preserve"> to push it to your online GitHub account.</w:t>
      </w:r>
    </w:p>
    <w:p w14:paraId="6E6022EF" w14:textId="77777777" w:rsidR="00261CAF" w:rsidRPr="00261CAF" w:rsidRDefault="00261CAF" w:rsidP="00261CAF">
      <w:pPr>
        <w:spacing w:after="100" w:afterAutospacing="1" w:line="240" w:lineRule="auto"/>
        <w:ind w:left="576"/>
        <w:outlineLvl w:val="1"/>
        <w:rPr>
          <w:rFonts w:ascii="Arial" w:eastAsia="Times New Roman" w:hAnsi="Arial" w:cs="Arial"/>
          <w:b/>
          <w:bCs/>
          <w:kern w:val="0"/>
          <w14:ligatures w14:val="none"/>
        </w:rPr>
      </w:pPr>
      <w:r w:rsidRPr="00261CAF">
        <w:rPr>
          <w:rFonts w:ascii="Arial" w:eastAsia="Times New Roman" w:hAnsi="Arial" w:cs="Arial"/>
          <w:b/>
          <w:bCs/>
          <w:kern w:val="0"/>
          <w14:ligatures w14:val="none"/>
        </w:rPr>
        <w:t>Step 3: Syncing Your Changes Going Forward</w:t>
      </w:r>
    </w:p>
    <w:p w14:paraId="792910A6" w14:textId="77777777" w:rsidR="00261CAF" w:rsidRPr="00261CAF" w:rsidRDefault="00261CAF" w:rsidP="00261CAF">
      <w:pPr>
        <w:spacing w:after="100" w:afterAutospacing="1" w:line="240" w:lineRule="auto"/>
        <w:ind w:left="576"/>
        <w:rPr>
          <w:rFonts w:ascii="Arial" w:eastAsia="Times New Roman" w:hAnsi="Arial" w:cs="Arial"/>
          <w:kern w:val="0"/>
          <w14:ligatures w14:val="none"/>
        </w:rPr>
      </w:pPr>
      <w:r w:rsidRPr="00261CAF">
        <w:rPr>
          <w:rFonts w:ascii="Arial" w:eastAsia="Times New Roman" w:hAnsi="Arial" w:cs="Arial"/>
          <w:kern w:val="0"/>
          <w14:ligatures w14:val="none"/>
        </w:rPr>
        <w:t>To keep your local computer and your online GitHub repository perfectly in sync, you will follow a simple 3-step loop whenever you do work:</w:t>
      </w:r>
    </w:p>
    <w:p w14:paraId="3770AAD0" w14:textId="77777777" w:rsidR="00261CAF" w:rsidRPr="00261CAF" w:rsidRDefault="00261CAF" w:rsidP="00261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6"/>
        <w:rPr>
          <w:rFonts w:ascii="Arial" w:eastAsia="Times New Roman" w:hAnsi="Arial" w:cs="Arial"/>
          <w:kern w:val="0"/>
          <w14:ligatures w14:val="none"/>
        </w:rPr>
      </w:pPr>
      <w:r w:rsidRPr="00261CAF">
        <w:rPr>
          <w:rFonts w:ascii="Arial" w:eastAsia="Times New Roman" w:hAnsi="Arial" w:cs="Arial"/>
          <w:kern w:val="0"/>
          <w14:ligatures w14:val="none"/>
        </w:rPr>
        <w:t>[ Your Code Changes ] ──&gt; [ Commit (Save Locally) ] ──&gt; [ Push (Sync to GitHub) ]</w:t>
      </w:r>
    </w:p>
    <w:p w14:paraId="7855C6CD" w14:textId="77777777" w:rsidR="00261CAF" w:rsidRPr="00261CAF" w:rsidRDefault="00261CAF">
      <w:pPr>
        <w:numPr>
          <w:ilvl w:val="0"/>
          <w:numId w:val="25"/>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b/>
          <w:bCs/>
          <w:kern w:val="0"/>
          <w14:ligatures w14:val="none"/>
        </w:rPr>
        <w:t>Make Changes:</w:t>
      </w:r>
      <w:r w:rsidRPr="00261CAF">
        <w:rPr>
          <w:rFonts w:ascii="Arial" w:eastAsia="Times New Roman" w:hAnsi="Arial" w:cs="Arial"/>
          <w:kern w:val="0"/>
          <w14:ligatures w14:val="none"/>
        </w:rPr>
        <w:t xml:space="preserve"> Edit, add, or delete files in your project folder using your favorite code editor. GitHub Desktop will automatically track these changes in the left sidebar under the </w:t>
      </w:r>
      <w:r w:rsidRPr="00261CAF">
        <w:rPr>
          <w:rFonts w:ascii="Arial" w:eastAsia="Times New Roman" w:hAnsi="Arial" w:cs="Arial"/>
          <w:b/>
          <w:bCs/>
          <w:kern w:val="0"/>
          <w14:ligatures w14:val="none"/>
        </w:rPr>
        <w:t>Changes</w:t>
      </w:r>
      <w:r w:rsidRPr="00261CAF">
        <w:rPr>
          <w:rFonts w:ascii="Arial" w:eastAsia="Times New Roman" w:hAnsi="Arial" w:cs="Arial"/>
          <w:kern w:val="0"/>
          <w14:ligatures w14:val="none"/>
        </w:rPr>
        <w:t xml:space="preserve"> tab.</w:t>
      </w:r>
    </w:p>
    <w:p w14:paraId="0DB88D21" w14:textId="77777777" w:rsidR="00261CAF" w:rsidRPr="00261CAF" w:rsidRDefault="00261CAF">
      <w:pPr>
        <w:numPr>
          <w:ilvl w:val="0"/>
          <w:numId w:val="25"/>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b/>
          <w:bCs/>
          <w:kern w:val="0"/>
          <w14:ligatures w14:val="none"/>
        </w:rPr>
        <w:t>Commit Your Changes:</w:t>
      </w:r>
      <w:r w:rsidRPr="00261CAF">
        <w:rPr>
          <w:rFonts w:ascii="Arial" w:eastAsia="Times New Roman" w:hAnsi="Arial" w:cs="Arial"/>
          <w:kern w:val="0"/>
          <w14:ligatures w14:val="none"/>
        </w:rPr>
        <w:t xml:space="preserve"> * At the bottom of the left sidebar, write a short summary of what you changed (e.g., "Updated home page text"). </w:t>
      </w:r>
    </w:p>
    <w:p w14:paraId="7C0AD8C4" w14:textId="77777777" w:rsidR="00261CAF" w:rsidRPr="00261CAF" w:rsidRDefault="00261CAF">
      <w:pPr>
        <w:numPr>
          <w:ilvl w:val="1"/>
          <w:numId w:val="25"/>
        </w:numPr>
        <w:tabs>
          <w:tab w:val="clear" w:pos="1440"/>
          <w:tab w:val="num" w:pos="2016"/>
        </w:tabs>
        <w:spacing w:after="100" w:afterAutospacing="1" w:line="240" w:lineRule="auto"/>
        <w:ind w:left="2016"/>
        <w:rPr>
          <w:rFonts w:ascii="Arial" w:eastAsia="Times New Roman" w:hAnsi="Arial" w:cs="Arial"/>
          <w:kern w:val="0"/>
          <w14:ligatures w14:val="none"/>
        </w:rPr>
      </w:pPr>
      <w:r w:rsidRPr="00261CAF">
        <w:rPr>
          <w:rFonts w:ascii="Arial" w:eastAsia="Times New Roman" w:hAnsi="Arial" w:cs="Arial"/>
          <w:kern w:val="0"/>
          <w14:ligatures w14:val="none"/>
        </w:rPr>
        <w:t xml:space="preserve">Click the blue </w:t>
      </w:r>
      <w:r w:rsidRPr="00261CAF">
        <w:rPr>
          <w:rFonts w:ascii="Arial" w:eastAsia="Times New Roman" w:hAnsi="Arial" w:cs="Arial"/>
          <w:b/>
          <w:bCs/>
          <w:kern w:val="0"/>
          <w14:ligatures w14:val="none"/>
        </w:rPr>
        <w:t>Commit to main</w:t>
      </w:r>
      <w:r w:rsidRPr="00261CAF">
        <w:rPr>
          <w:rFonts w:ascii="Arial" w:eastAsia="Times New Roman" w:hAnsi="Arial" w:cs="Arial"/>
          <w:kern w:val="0"/>
          <w14:ligatures w14:val="none"/>
        </w:rPr>
        <w:t xml:space="preserve"> (or master) button. This saves a snapshot of your work </w:t>
      </w:r>
      <w:r w:rsidRPr="00261CAF">
        <w:rPr>
          <w:rFonts w:ascii="Arial" w:eastAsia="Times New Roman" w:hAnsi="Arial" w:cs="Arial"/>
          <w:i/>
          <w:iCs/>
          <w:kern w:val="0"/>
          <w14:ligatures w14:val="none"/>
        </w:rPr>
        <w:t>locally</w:t>
      </w:r>
      <w:r w:rsidRPr="00261CAF">
        <w:rPr>
          <w:rFonts w:ascii="Arial" w:eastAsia="Times New Roman" w:hAnsi="Arial" w:cs="Arial"/>
          <w:kern w:val="0"/>
          <w14:ligatures w14:val="none"/>
        </w:rPr>
        <w:t xml:space="preserve"> on your computer.</w:t>
      </w:r>
    </w:p>
    <w:p w14:paraId="472AD6BB" w14:textId="77777777" w:rsidR="00261CAF" w:rsidRPr="00261CAF" w:rsidRDefault="00261CAF">
      <w:pPr>
        <w:numPr>
          <w:ilvl w:val="0"/>
          <w:numId w:val="25"/>
        </w:numPr>
        <w:tabs>
          <w:tab w:val="clear" w:pos="720"/>
          <w:tab w:val="num" w:pos="1296"/>
        </w:tabs>
        <w:spacing w:after="100" w:afterAutospacing="1" w:line="240" w:lineRule="auto"/>
        <w:ind w:left="1296"/>
        <w:rPr>
          <w:rFonts w:ascii="Arial" w:eastAsia="Times New Roman" w:hAnsi="Arial" w:cs="Arial"/>
          <w:kern w:val="0"/>
          <w14:ligatures w14:val="none"/>
        </w:rPr>
      </w:pPr>
      <w:r w:rsidRPr="00261CAF">
        <w:rPr>
          <w:rFonts w:ascii="Arial" w:eastAsia="Times New Roman" w:hAnsi="Arial" w:cs="Arial"/>
          <w:b/>
          <w:bCs/>
          <w:kern w:val="0"/>
          <w14:ligatures w14:val="none"/>
        </w:rPr>
        <w:t>Push to GitHub:</w:t>
      </w:r>
      <w:r w:rsidRPr="00261CAF">
        <w:rPr>
          <w:rFonts w:ascii="Arial" w:eastAsia="Times New Roman" w:hAnsi="Arial" w:cs="Arial"/>
          <w:kern w:val="0"/>
          <w14:ligatures w14:val="none"/>
        </w:rPr>
        <w:t xml:space="preserve"> Look at the top menu bar. Click </w:t>
      </w:r>
      <w:r w:rsidRPr="00261CAF">
        <w:rPr>
          <w:rFonts w:ascii="Arial" w:eastAsia="Times New Roman" w:hAnsi="Arial" w:cs="Arial"/>
          <w:b/>
          <w:bCs/>
          <w:kern w:val="0"/>
          <w14:ligatures w14:val="none"/>
        </w:rPr>
        <w:t>Push origin</w:t>
      </w:r>
      <w:r w:rsidRPr="00261CAF">
        <w:rPr>
          <w:rFonts w:ascii="Arial" w:eastAsia="Times New Roman" w:hAnsi="Arial" w:cs="Arial"/>
          <w:kern w:val="0"/>
          <w14:ligatures w14:val="none"/>
        </w:rPr>
        <w:t xml:space="preserve">. This uploads your local commits to the cloud on GitHub.com. </w:t>
      </w:r>
    </w:p>
    <w:p w14:paraId="517CA3C4" w14:textId="77777777" w:rsidR="00261CAF" w:rsidRPr="00261CAF" w:rsidRDefault="00261CAF" w:rsidP="00261CAF">
      <w:pPr>
        <w:spacing w:after="100" w:afterAutospacing="1" w:line="240" w:lineRule="auto"/>
        <w:ind w:left="576"/>
        <w:rPr>
          <w:rFonts w:ascii="Arial" w:eastAsia="Times New Roman" w:hAnsi="Arial" w:cs="Arial"/>
          <w:kern w:val="0"/>
          <w14:ligatures w14:val="none"/>
        </w:rPr>
      </w:pPr>
      <w:r w:rsidRPr="00261CAF">
        <w:rPr>
          <w:rFonts w:ascii="Segoe UI Emoji" w:eastAsia="Times New Roman" w:hAnsi="Segoe UI Emoji" w:cs="Segoe UI Emoji"/>
          <w:kern w:val="0"/>
          <w14:ligatures w14:val="none"/>
        </w:rPr>
        <w:t>💡</w:t>
      </w:r>
      <w:r w:rsidRPr="00261CAF">
        <w:rPr>
          <w:rFonts w:ascii="Arial" w:eastAsia="Times New Roman" w:hAnsi="Arial" w:cs="Arial"/>
          <w:kern w:val="0"/>
          <w14:ligatures w14:val="none"/>
        </w:rPr>
        <w:t xml:space="preserve"> </w:t>
      </w:r>
      <w:r w:rsidRPr="00261CAF">
        <w:rPr>
          <w:rFonts w:ascii="Arial" w:eastAsia="Times New Roman" w:hAnsi="Arial" w:cs="Arial"/>
          <w:b/>
          <w:bCs/>
          <w:kern w:val="0"/>
          <w14:ligatures w14:val="none"/>
        </w:rPr>
        <w:t>Pro-Tip:</w:t>
      </w:r>
      <w:r w:rsidRPr="00261CAF">
        <w:rPr>
          <w:rFonts w:ascii="Arial" w:eastAsia="Times New Roman" w:hAnsi="Arial" w:cs="Arial"/>
          <w:kern w:val="0"/>
          <w14:ligatures w14:val="none"/>
        </w:rPr>
        <w:t xml:space="preserve"> Before you start working next time, always click the </w:t>
      </w:r>
      <w:r w:rsidRPr="00261CAF">
        <w:rPr>
          <w:rFonts w:ascii="Arial" w:eastAsia="Times New Roman" w:hAnsi="Arial" w:cs="Arial"/>
          <w:b/>
          <w:bCs/>
          <w:kern w:val="0"/>
          <w14:ligatures w14:val="none"/>
        </w:rPr>
        <w:t>Fetch origin</w:t>
      </w:r>
      <w:r w:rsidRPr="00261CAF">
        <w:rPr>
          <w:rFonts w:ascii="Arial" w:eastAsia="Times New Roman" w:hAnsi="Arial" w:cs="Arial"/>
          <w:kern w:val="0"/>
          <w14:ligatures w14:val="none"/>
        </w:rPr>
        <w:t xml:space="preserve"> (or </w:t>
      </w:r>
      <w:r w:rsidRPr="00261CAF">
        <w:rPr>
          <w:rFonts w:ascii="Arial" w:eastAsia="Times New Roman" w:hAnsi="Arial" w:cs="Arial"/>
          <w:b/>
          <w:bCs/>
          <w:kern w:val="0"/>
          <w14:ligatures w14:val="none"/>
        </w:rPr>
        <w:t>Pull origin</w:t>
      </w:r>
      <w:r w:rsidRPr="00261CAF">
        <w:rPr>
          <w:rFonts w:ascii="Arial" w:eastAsia="Times New Roman" w:hAnsi="Arial" w:cs="Arial"/>
          <w:kern w:val="0"/>
          <w14:ligatures w14:val="none"/>
        </w:rPr>
        <w:t xml:space="preserve">) button at the top. This downloads any changes made to the GitHub repository (like updates made from another computer or by a teammate) so your local files stay up to date. </w:t>
      </w:r>
    </w:p>
    <w:p w14:paraId="70F0EC90" w14:textId="00CB9DBD" w:rsidR="001A6AF5" w:rsidRPr="001A6AF5" w:rsidRDefault="001A6AF5" w:rsidP="00FB02D0">
      <w:pPr>
        <w:pStyle w:val="Heading3"/>
        <w:spacing w:after="0" w:line="240" w:lineRule="auto"/>
      </w:pPr>
      <w:r w:rsidRPr="001A6AF5">
        <w:t xml:space="preserve">Step </w:t>
      </w:r>
      <w:r w:rsidR="00261CAF">
        <w:t>5</w:t>
      </w:r>
      <w:r w:rsidRPr="001A6AF5">
        <w:t>: Share Your Files and Site</w:t>
      </w:r>
      <w:bookmarkEnd w:id="21"/>
    </w:p>
    <w:p w14:paraId="65B0340A" w14:textId="77777777" w:rsidR="001A6AF5" w:rsidRPr="001A6AF5" w:rsidRDefault="001A6AF5" w:rsidP="00FB02D0">
      <w:pPr>
        <w:spacing w:after="0" w:line="240" w:lineRule="auto"/>
      </w:pPr>
      <w:r w:rsidRPr="001A6AF5">
        <w:rPr>
          <w:b/>
          <w:bCs/>
        </w:rPr>
        <w:t>To share the live website</w:t>
      </w:r>
      <w:r w:rsidRPr="001A6AF5">
        <w:t xml:space="preserve">: Give people the URL generated in </w:t>
      </w:r>
      <w:r w:rsidRPr="001A6AF5">
        <w:rPr>
          <w:b/>
          <w:bCs/>
        </w:rPr>
        <w:t>Step 3</w:t>
      </w:r>
      <w:r w:rsidRPr="001A6AF5">
        <w:t>.</w:t>
      </w:r>
    </w:p>
    <w:p w14:paraId="33C95AD8" w14:textId="77777777" w:rsidR="001A6AF5" w:rsidRPr="001A6AF5" w:rsidRDefault="001A6AF5" w:rsidP="00FB02D0">
      <w:pPr>
        <w:spacing w:after="0" w:line="240" w:lineRule="auto"/>
      </w:pPr>
      <w:r w:rsidRPr="001A6AF5">
        <w:rPr>
          <w:b/>
          <w:bCs/>
        </w:rPr>
        <w:t>To share direct file downloads</w:t>
      </w:r>
      <w:r w:rsidRPr="001A6AF5">
        <w:t>: Append the exact file name to your website URL. For example, if you uploaded a file named brochure.pdf, your shareable download link is:</w:t>
      </w:r>
      <w:r w:rsidRPr="001A6AF5">
        <w:br/>
        <w:t>https://github.io</w:t>
      </w:r>
    </w:p>
    <w:p w14:paraId="3AE2E3D3" w14:textId="186BBEED" w:rsidR="00D70CE0" w:rsidRDefault="00D70CE0" w:rsidP="00FB02D0">
      <w:pPr>
        <w:pStyle w:val="Heading2"/>
        <w:spacing w:after="0" w:line="240" w:lineRule="auto"/>
      </w:pPr>
      <w:bookmarkStart w:id="22" w:name="_Toc233292020"/>
      <w:r>
        <w:t xml:space="preserve">Pointing </w:t>
      </w:r>
      <w:r w:rsidR="00DA656E">
        <w:t>Cloudfare</w:t>
      </w:r>
      <w:r>
        <w:t xml:space="preserve"> to Git Hub</w:t>
      </w:r>
      <w:bookmarkEnd w:id="22"/>
    </w:p>
    <w:p w14:paraId="2EABA526" w14:textId="52742D75" w:rsidR="00EA3CB6" w:rsidRPr="00EA3CB6" w:rsidRDefault="00EA3CB6" w:rsidP="00FB02D0">
      <w:pPr>
        <w:spacing w:after="0" w:line="240" w:lineRule="auto"/>
      </w:pPr>
      <w:r w:rsidRPr="00EA3CB6">
        <w:t xml:space="preserve">To point a custom domain managed by </w:t>
      </w:r>
      <w:r w:rsidRPr="00EA3CB6">
        <w:rPr>
          <w:b/>
          <w:bCs/>
        </w:rPr>
        <w:t>Cloudflare</w:t>
      </w:r>
      <w:r w:rsidRPr="00EA3CB6">
        <w:t xml:space="preserve"> to a </w:t>
      </w:r>
      <w:r w:rsidRPr="00EA3CB6">
        <w:rPr>
          <w:b/>
          <w:bCs/>
        </w:rPr>
        <w:t>GitHub Pages</w:t>
      </w:r>
      <w:r w:rsidRPr="00EA3CB6">
        <w:t xml:space="preserve"> web page, you need to configure specific </w:t>
      </w:r>
      <w:r w:rsidRPr="00EA3CB6">
        <w:rPr>
          <w:b/>
          <w:bCs/>
        </w:rPr>
        <w:t>DNS records</w:t>
      </w:r>
      <w:r w:rsidRPr="00EA3CB6">
        <w:t xml:space="preserve"> in Cloudflare and input your domain inside your </w:t>
      </w:r>
      <w:r w:rsidRPr="00EA3CB6">
        <w:rPr>
          <w:b/>
          <w:bCs/>
        </w:rPr>
        <w:t>GitHub repository settings</w:t>
      </w:r>
      <w:r w:rsidRPr="00EA3CB6">
        <w:t xml:space="preserve">. </w:t>
      </w:r>
    </w:p>
    <w:p w14:paraId="09EB5DC7" w14:textId="62D64DD1" w:rsidR="00EA3CB6" w:rsidRPr="00EA3CB6" w:rsidRDefault="00EA3CB6" w:rsidP="00FB02D0">
      <w:pPr>
        <w:spacing w:after="0" w:line="240" w:lineRule="auto"/>
      </w:pPr>
      <w:r w:rsidRPr="00EA3CB6">
        <w:t>Follow this complete step-by-step walkthrough to link your domain</w:t>
      </w:r>
      <w:r w:rsidR="004A7F14">
        <w:t>.</w:t>
      </w:r>
    </w:p>
    <w:p w14:paraId="25794CE6" w14:textId="048F1E14" w:rsidR="00EA3CB6" w:rsidRPr="00EA3CB6" w:rsidRDefault="00EA3CB6" w:rsidP="00FB02D0">
      <w:pPr>
        <w:pStyle w:val="Heading3"/>
        <w:spacing w:after="0" w:line="240" w:lineRule="auto"/>
      </w:pPr>
      <w:bookmarkStart w:id="23" w:name="_Toc233292021"/>
      <w:r w:rsidRPr="00EA3CB6">
        <w:t>Step 1: Configure DNS Records in Cloudflare</w:t>
      </w:r>
      <w:bookmarkEnd w:id="23"/>
      <w:r w:rsidRPr="00EA3CB6">
        <w:t xml:space="preserve"> </w:t>
      </w:r>
    </w:p>
    <w:p w14:paraId="3987D079" w14:textId="0413BEE6" w:rsidR="00EA3CB6" w:rsidRPr="00EA3CB6" w:rsidRDefault="00EA3CB6" w:rsidP="00FB02D0">
      <w:pPr>
        <w:spacing w:after="0" w:line="240" w:lineRule="auto"/>
      </w:pPr>
      <w:r w:rsidRPr="00EA3CB6">
        <w:t xml:space="preserve">First, you need to map your root domain (e.g., example.com) and your subdomain (e.g., www.example.com) to GitHub's infrastructure. </w:t>
      </w:r>
    </w:p>
    <w:p w14:paraId="2A557F49" w14:textId="10B9C6BC" w:rsidR="00EA3CB6" w:rsidRPr="00EA3CB6" w:rsidRDefault="00EA3CB6" w:rsidP="00FB02D0">
      <w:pPr>
        <w:numPr>
          <w:ilvl w:val="0"/>
          <w:numId w:val="1"/>
        </w:numPr>
        <w:spacing w:after="0" w:line="240" w:lineRule="auto"/>
      </w:pPr>
      <w:r w:rsidRPr="00EA3CB6">
        <w:t xml:space="preserve">Log in to your </w:t>
      </w:r>
      <w:hyperlink r:id="rId18" w:tgtFrame="_blank" w:history="1">
        <w:r w:rsidRPr="00EA3CB6">
          <w:rPr>
            <w:rStyle w:val="Hyperlink"/>
          </w:rPr>
          <w:t>Cloudflare Dashboard</w:t>
        </w:r>
      </w:hyperlink>
      <w:r w:rsidRPr="00EA3CB6">
        <w:t xml:space="preserve"> and select your domain name. </w:t>
      </w:r>
    </w:p>
    <w:p w14:paraId="2D00D861" w14:textId="790D373B" w:rsidR="00EA3CB6" w:rsidRPr="00EA3CB6" w:rsidRDefault="00EA3CB6" w:rsidP="00FB02D0">
      <w:pPr>
        <w:numPr>
          <w:ilvl w:val="0"/>
          <w:numId w:val="1"/>
        </w:numPr>
        <w:spacing w:after="0" w:line="240" w:lineRule="auto"/>
      </w:pPr>
      <w:r w:rsidRPr="00EA3CB6">
        <w:t xml:space="preserve">In the left-hand sidebar, navigate to </w:t>
      </w:r>
      <w:r w:rsidRPr="00EA3CB6">
        <w:rPr>
          <w:b/>
          <w:bCs/>
        </w:rPr>
        <w:t>DNS</w:t>
      </w:r>
      <w:r w:rsidRPr="00EA3CB6">
        <w:t xml:space="preserve"> &gt; </w:t>
      </w:r>
      <w:r w:rsidRPr="00EA3CB6">
        <w:rPr>
          <w:b/>
          <w:bCs/>
        </w:rPr>
        <w:t>Records</w:t>
      </w:r>
      <w:r w:rsidRPr="00EA3CB6">
        <w:t xml:space="preserve">. </w:t>
      </w:r>
    </w:p>
    <w:p w14:paraId="1479D84F" w14:textId="5DEA1AA6" w:rsidR="00EA3CB6" w:rsidRPr="00EA3CB6" w:rsidRDefault="00EA3CB6" w:rsidP="00FB02D0">
      <w:pPr>
        <w:numPr>
          <w:ilvl w:val="0"/>
          <w:numId w:val="1"/>
        </w:numPr>
        <w:spacing w:after="0" w:line="240" w:lineRule="auto"/>
      </w:pPr>
      <w:r w:rsidRPr="00EA3CB6">
        <w:lastRenderedPageBreak/>
        <w:t xml:space="preserve">Delete any existing A or CNAME records that are currently pointing your root (@) or www subdomains to another host. </w:t>
      </w:r>
    </w:p>
    <w:p w14:paraId="216C04BA" w14:textId="77777777" w:rsidR="00EA3CB6" w:rsidRPr="00EA3CB6" w:rsidRDefault="00EA3CB6" w:rsidP="00FB02D0">
      <w:pPr>
        <w:numPr>
          <w:ilvl w:val="0"/>
          <w:numId w:val="1"/>
        </w:numPr>
        <w:spacing w:after="0" w:line="240" w:lineRule="auto"/>
      </w:pPr>
      <w:r w:rsidRPr="00EA3CB6">
        <w:t xml:space="preserve">Add four separate </w:t>
      </w:r>
      <w:r w:rsidRPr="00EA3CB6">
        <w:rPr>
          <w:b/>
          <w:bCs/>
        </w:rPr>
        <w:t>A records</w:t>
      </w:r>
      <w:r w:rsidRPr="00EA3CB6">
        <w:t xml:space="preserve"> for your root domain using GitHub’s official IP addresses:</w:t>
      </w:r>
    </w:p>
    <w:p w14:paraId="47FE059F" w14:textId="6A383D44" w:rsidR="00EA3CB6" w:rsidRPr="00EA3CB6" w:rsidRDefault="00EA3CB6" w:rsidP="00FB02D0">
      <w:pPr>
        <w:numPr>
          <w:ilvl w:val="1"/>
          <w:numId w:val="1"/>
        </w:numPr>
        <w:spacing w:after="0" w:line="240" w:lineRule="auto"/>
      </w:pPr>
      <w:r w:rsidRPr="00EA3CB6">
        <w:t xml:space="preserve">Click </w:t>
      </w:r>
      <w:r w:rsidRPr="00EA3CB6">
        <w:rPr>
          <w:b/>
          <w:bCs/>
        </w:rPr>
        <w:t>Add Record</w:t>
      </w:r>
      <w:r w:rsidRPr="00EA3CB6">
        <w:t xml:space="preserve">, choose Type </w:t>
      </w:r>
      <w:r w:rsidRPr="00EA3CB6">
        <w:rPr>
          <w:b/>
          <w:bCs/>
        </w:rPr>
        <w:t>A</w:t>
      </w:r>
      <w:r w:rsidRPr="00EA3CB6">
        <w:t xml:space="preserve">, set the Name to @, </w:t>
      </w:r>
      <w:r w:rsidR="00836646" w:rsidRPr="00EA3CB6">
        <w:rPr>
          <w:b/>
          <w:bCs/>
        </w:rPr>
        <w:t>Proxy status</w:t>
      </w:r>
      <w:r w:rsidR="00836646" w:rsidRPr="00EA3CB6">
        <w:t xml:space="preserve"> set to </w:t>
      </w:r>
      <w:r w:rsidR="00836646" w:rsidRPr="00EA3CB6">
        <w:rPr>
          <w:b/>
          <w:bCs/>
        </w:rPr>
        <w:t>DNS Only</w:t>
      </w:r>
      <w:r w:rsidR="00836646" w:rsidRPr="00EA3CB6">
        <w:t xml:space="preserve"> (grey cloud)</w:t>
      </w:r>
      <w:r w:rsidR="00836646">
        <w:t xml:space="preserve">, </w:t>
      </w:r>
      <w:r w:rsidRPr="00EA3CB6">
        <w:t>and input the IPv4 address 185.199.108.153.</w:t>
      </w:r>
    </w:p>
    <w:p w14:paraId="772A8B7C" w14:textId="77777777" w:rsidR="00EA3CB6" w:rsidRPr="00EA3CB6" w:rsidRDefault="00EA3CB6" w:rsidP="00FB02D0">
      <w:pPr>
        <w:numPr>
          <w:ilvl w:val="1"/>
          <w:numId w:val="1"/>
        </w:numPr>
        <w:spacing w:after="0" w:line="240" w:lineRule="auto"/>
      </w:pPr>
      <w:r w:rsidRPr="00EA3CB6">
        <w:t>Repeat this process to add the remaining three IP addresses:</w:t>
      </w:r>
    </w:p>
    <w:p w14:paraId="36361560" w14:textId="77777777" w:rsidR="00EA3CB6" w:rsidRPr="00EA3CB6" w:rsidRDefault="00EA3CB6" w:rsidP="00FB02D0">
      <w:pPr>
        <w:numPr>
          <w:ilvl w:val="2"/>
          <w:numId w:val="1"/>
        </w:numPr>
        <w:spacing w:after="0" w:line="240" w:lineRule="auto"/>
      </w:pPr>
      <w:r w:rsidRPr="00EA3CB6">
        <w:t>185.199.109.153</w:t>
      </w:r>
    </w:p>
    <w:p w14:paraId="53DECB22" w14:textId="77777777" w:rsidR="00EA3CB6" w:rsidRPr="00EA3CB6" w:rsidRDefault="00EA3CB6" w:rsidP="00FB02D0">
      <w:pPr>
        <w:numPr>
          <w:ilvl w:val="2"/>
          <w:numId w:val="1"/>
        </w:numPr>
        <w:spacing w:after="0" w:line="240" w:lineRule="auto"/>
      </w:pPr>
      <w:r w:rsidRPr="00EA3CB6">
        <w:t>185.199.110.153</w:t>
      </w:r>
    </w:p>
    <w:p w14:paraId="2523A73A" w14:textId="5EBB9904" w:rsidR="00EA3CB6" w:rsidRPr="00EA3CB6" w:rsidRDefault="00EA3CB6" w:rsidP="00FB02D0">
      <w:pPr>
        <w:numPr>
          <w:ilvl w:val="2"/>
          <w:numId w:val="1"/>
        </w:numPr>
        <w:spacing w:after="0" w:line="240" w:lineRule="auto"/>
      </w:pPr>
      <w:r w:rsidRPr="00EA3CB6">
        <w:t xml:space="preserve">185.199.111.153 </w:t>
      </w:r>
    </w:p>
    <w:p w14:paraId="63D327AC" w14:textId="77777777" w:rsidR="00EA3CB6" w:rsidRPr="00EA3CB6" w:rsidRDefault="00EA3CB6" w:rsidP="00FB02D0">
      <w:pPr>
        <w:numPr>
          <w:ilvl w:val="0"/>
          <w:numId w:val="1"/>
        </w:numPr>
        <w:spacing w:after="0" w:line="240" w:lineRule="auto"/>
      </w:pPr>
      <w:r w:rsidRPr="00EA3CB6">
        <w:t xml:space="preserve">Add a </w:t>
      </w:r>
      <w:r w:rsidRPr="00EA3CB6">
        <w:rPr>
          <w:b/>
          <w:bCs/>
        </w:rPr>
        <w:t>CNAME record</w:t>
      </w:r>
      <w:r w:rsidRPr="00EA3CB6">
        <w:t xml:space="preserve"> to handle traffic arriving via www:</w:t>
      </w:r>
    </w:p>
    <w:p w14:paraId="36A5D5E4" w14:textId="5ED2F987" w:rsidR="00EA3CB6" w:rsidRPr="00EA3CB6" w:rsidRDefault="00EA3CB6" w:rsidP="00FB02D0">
      <w:pPr>
        <w:numPr>
          <w:ilvl w:val="1"/>
          <w:numId w:val="1"/>
        </w:numPr>
        <w:spacing w:after="0" w:line="240" w:lineRule="auto"/>
      </w:pPr>
      <w:r w:rsidRPr="00EA3CB6">
        <w:t xml:space="preserve">Click </w:t>
      </w:r>
      <w:r w:rsidRPr="00EA3CB6">
        <w:rPr>
          <w:b/>
          <w:bCs/>
        </w:rPr>
        <w:t>Add Record</w:t>
      </w:r>
      <w:r w:rsidRPr="00EA3CB6">
        <w:t xml:space="preserve">, choose Type </w:t>
      </w:r>
      <w:r w:rsidRPr="00EA3CB6">
        <w:rPr>
          <w:b/>
          <w:bCs/>
        </w:rPr>
        <w:t>CNAME</w:t>
      </w:r>
      <w:r w:rsidRPr="00EA3CB6">
        <w:t xml:space="preserve">, set the Name to www, and set the Target to your default GitHub Pages URL (e.g., yourusername.github.io). </w:t>
      </w:r>
    </w:p>
    <w:p w14:paraId="3F26B70C" w14:textId="447FECEA" w:rsidR="004D65A3" w:rsidRPr="004D65A3" w:rsidRDefault="004D65A3" w:rsidP="00FB02D0">
      <w:pPr>
        <w:numPr>
          <w:ilvl w:val="0"/>
          <w:numId w:val="1"/>
        </w:numPr>
        <w:spacing w:after="0" w:line="240" w:lineRule="auto"/>
        <w:rPr>
          <w:b/>
          <w:bCs/>
        </w:rPr>
      </w:pPr>
      <w:r>
        <w:rPr>
          <w:b/>
          <w:bCs/>
        </w:rPr>
        <w:t>Add</w:t>
      </w:r>
      <w:r w:rsidRPr="004D65A3">
        <w:rPr>
          <w:b/>
          <w:bCs/>
        </w:rPr>
        <w:t xml:space="preserve"> MX Records (Mail Exchange</w:t>
      </w:r>
    </w:p>
    <w:p w14:paraId="4B491AC1" w14:textId="65776316" w:rsidR="004D65A3" w:rsidRPr="004D65A3" w:rsidRDefault="004D65A3" w:rsidP="00FB02D0">
      <w:pPr>
        <w:spacing w:after="0" w:line="240" w:lineRule="auto"/>
        <w:ind w:left="720"/>
        <w:rPr>
          <w:b/>
          <w:bCs/>
        </w:rPr>
      </w:pPr>
      <w:r w:rsidRPr="004D65A3">
        <w:rPr>
          <w:b/>
          <w:bCs/>
        </w:rPr>
        <w:t xml:space="preserve">You must delete any existing MX records from previous email hosts and add three separate Cloudflare MX records: </w:t>
      </w:r>
    </w:p>
    <w:p w14:paraId="67EC748C" w14:textId="55295227" w:rsidR="00A92D29" w:rsidRPr="00A92D29" w:rsidRDefault="00A92D29" w:rsidP="00FB02D0">
      <w:pPr>
        <w:spacing w:after="0" w:line="240" w:lineRule="auto"/>
        <w:ind w:left="1152"/>
        <w:rPr>
          <w:b/>
          <w:bCs/>
        </w:rPr>
      </w:pPr>
      <w:r w:rsidRPr="00A92D29">
        <w:rPr>
          <w:b/>
          <w:bCs/>
        </w:rPr>
        <w:t xml:space="preserve">Type </w:t>
      </w:r>
      <w:r w:rsidRPr="00A92D29">
        <w:rPr>
          <w:b/>
          <w:bCs/>
        </w:rPr>
        <w:tab/>
        <w:t>Mail Server</w:t>
      </w:r>
      <w:r w:rsidRPr="00A92D29">
        <w:rPr>
          <w:b/>
          <w:bCs/>
        </w:rPr>
        <w:tab/>
      </w:r>
      <w:r>
        <w:rPr>
          <w:b/>
          <w:bCs/>
        </w:rPr>
        <w:t xml:space="preserve">                             </w:t>
      </w:r>
      <w:r w:rsidRPr="00A92D29">
        <w:rPr>
          <w:b/>
          <w:bCs/>
        </w:rPr>
        <w:t>Priority</w:t>
      </w:r>
    </w:p>
    <w:p w14:paraId="754015B1" w14:textId="77777777" w:rsidR="00A92D29" w:rsidRPr="00A92D29" w:rsidRDefault="00A92D29" w:rsidP="00FB02D0">
      <w:pPr>
        <w:spacing w:after="0" w:line="240" w:lineRule="auto"/>
        <w:ind w:left="1152"/>
        <w:rPr>
          <w:b/>
          <w:bCs/>
        </w:rPr>
      </w:pPr>
      <w:r w:rsidRPr="00A92D29">
        <w:rPr>
          <w:b/>
          <w:bCs/>
        </w:rPr>
        <w:t>MX</w:t>
      </w:r>
      <w:r w:rsidRPr="00A92D29">
        <w:rPr>
          <w:b/>
          <w:bCs/>
        </w:rPr>
        <w:tab/>
        <w:t>@</w:t>
      </w:r>
      <w:r w:rsidRPr="00A92D29">
        <w:rPr>
          <w:b/>
          <w:bCs/>
        </w:rPr>
        <w:tab/>
        <w:t>route3.mx.cloudflare.net</w:t>
      </w:r>
      <w:r w:rsidRPr="00A92D29">
        <w:rPr>
          <w:b/>
          <w:bCs/>
        </w:rPr>
        <w:tab/>
        <w:t>45</w:t>
      </w:r>
    </w:p>
    <w:p w14:paraId="368D2AA7" w14:textId="77777777" w:rsidR="00A92D29" w:rsidRPr="00A92D29" w:rsidRDefault="00A92D29" w:rsidP="00FB02D0">
      <w:pPr>
        <w:spacing w:after="0" w:line="240" w:lineRule="auto"/>
        <w:ind w:left="1152"/>
        <w:rPr>
          <w:b/>
          <w:bCs/>
        </w:rPr>
      </w:pPr>
      <w:r w:rsidRPr="00A92D29">
        <w:rPr>
          <w:b/>
          <w:bCs/>
        </w:rPr>
        <w:t>MX</w:t>
      </w:r>
      <w:r w:rsidRPr="00A92D29">
        <w:rPr>
          <w:b/>
          <w:bCs/>
        </w:rPr>
        <w:tab/>
        <w:t>@</w:t>
      </w:r>
      <w:r w:rsidRPr="00A92D29">
        <w:rPr>
          <w:b/>
          <w:bCs/>
        </w:rPr>
        <w:tab/>
        <w:t>Route2.mx.cloudflare.net</w:t>
      </w:r>
      <w:r w:rsidRPr="00A92D29">
        <w:rPr>
          <w:b/>
          <w:bCs/>
        </w:rPr>
        <w:tab/>
        <w:t>19</w:t>
      </w:r>
    </w:p>
    <w:p w14:paraId="2FBA44D3" w14:textId="2D417F4E" w:rsidR="00A92D29" w:rsidRPr="00A92D29" w:rsidRDefault="00A92D29" w:rsidP="00FB02D0">
      <w:pPr>
        <w:spacing w:after="0" w:line="240" w:lineRule="auto"/>
        <w:ind w:left="1152"/>
        <w:rPr>
          <w:b/>
          <w:bCs/>
        </w:rPr>
      </w:pPr>
      <w:r w:rsidRPr="00A92D29">
        <w:rPr>
          <w:b/>
          <w:bCs/>
        </w:rPr>
        <w:t>MX</w:t>
      </w:r>
      <w:r w:rsidRPr="00A92D29">
        <w:rPr>
          <w:b/>
          <w:bCs/>
        </w:rPr>
        <w:tab/>
        <w:t>@</w:t>
      </w:r>
      <w:r w:rsidRPr="00A92D29">
        <w:rPr>
          <w:b/>
          <w:bCs/>
        </w:rPr>
        <w:tab/>
        <w:t>route1.mx.cloudflare.net</w:t>
      </w:r>
      <w:r w:rsidRPr="00A92D29">
        <w:rPr>
          <w:b/>
          <w:bCs/>
        </w:rPr>
        <w:tab/>
      </w:r>
      <w:r>
        <w:rPr>
          <w:b/>
          <w:bCs/>
        </w:rPr>
        <w:t xml:space="preserve"> </w:t>
      </w:r>
      <w:r w:rsidRPr="00A92D29">
        <w:rPr>
          <w:b/>
          <w:bCs/>
        </w:rPr>
        <w:t>2</w:t>
      </w:r>
    </w:p>
    <w:p w14:paraId="3C1F9C53" w14:textId="14EEFF06" w:rsidR="004D65A3" w:rsidRPr="004D65A3" w:rsidRDefault="004D65A3" w:rsidP="00FB02D0">
      <w:pPr>
        <w:numPr>
          <w:ilvl w:val="0"/>
          <w:numId w:val="1"/>
        </w:numPr>
        <w:spacing w:after="0" w:line="240" w:lineRule="auto"/>
        <w:rPr>
          <w:b/>
          <w:bCs/>
        </w:rPr>
      </w:pPr>
      <w:r>
        <w:rPr>
          <w:b/>
          <w:bCs/>
        </w:rPr>
        <w:t>Add</w:t>
      </w:r>
      <w:r w:rsidRPr="004D65A3">
        <w:rPr>
          <w:b/>
          <w:bCs/>
        </w:rPr>
        <w:t xml:space="preserve"> SPF Record (Sender Policy Framework) </w:t>
      </w:r>
    </w:p>
    <w:p w14:paraId="23BCF04D" w14:textId="0BE5B7AE" w:rsidR="004D65A3" w:rsidRPr="004D65A3" w:rsidRDefault="004D65A3" w:rsidP="00FB02D0">
      <w:pPr>
        <w:spacing w:after="0" w:line="240" w:lineRule="auto"/>
        <w:ind w:left="720"/>
        <w:rPr>
          <w:b/>
          <w:bCs/>
        </w:rPr>
      </w:pPr>
      <w:r w:rsidRPr="004D65A3">
        <w:rPr>
          <w:b/>
          <w:bCs/>
        </w:rPr>
        <w:t xml:space="preserve">This TXT record authorizes Cloudflare to safely forward your emails without major email providers (like Gmail) flagging them as spam. </w:t>
      </w:r>
    </w:p>
    <w:p w14:paraId="225B6CC7" w14:textId="77777777" w:rsidR="004D65A3" w:rsidRPr="004D65A3" w:rsidRDefault="004D65A3" w:rsidP="00FB02D0">
      <w:pPr>
        <w:spacing w:after="0" w:line="240" w:lineRule="auto"/>
        <w:ind w:left="1152"/>
        <w:rPr>
          <w:b/>
          <w:bCs/>
        </w:rPr>
      </w:pPr>
      <w:r w:rsidRPr="004D65A3">
        <w:rPr>
          <w:b/>
          <w:bCs/>
        </w:rPr>
        <w:t>Type: TXT</w:t>
      </w:r>
    </w:p>
    <w:p w14:paraId="2868C79D" w14:textId="77777777" w:rsidR="004D65A3" w:rsidRPr="004D65A3" w:rsidRDefault="004D65A3" w:rsidP="00FB02D0">
      <w:pPr>
        <w:spacing w:after="0" w:line="240" w:lineRule="auto"/>
        <w:ind w:left="1152"/>
        <w:rPr>
          <w:b/>
          <w:bCs/>
        </w:rPr>
      </w:pPr>
      <w:r w:rsidRPr="004D65A3">
        <w:rPr>
          <w:b/>
          <w:bCs/>
        </w:rPr>
        <w:t>Name: @</w:t>
      </w:r>
    </w:p>
    <w:p w14:paraId="56BEAA26" w14:textId="436C243A" w:rsidR="004D65A3" w:rsidRDefault="004D65A3" w:rsidP="00FB02D0">
      <w:pPr>
        <w:spacing w:after="0" w:line="240" w:lineRule="auto"/>
        <w:ind w:left="1152"/>
        <w:rPr>
          <w:b/>
          <w:bCs/>
        </w:rPr>
      </w:pPr>
      <w:r w:rsidRPr="004D65A3">
        <w:rPr>
          <w:b/>
          <w:bCs/>
        </w:rPr>
        <w:t xml:space="preserve">Value: </w:t>
      </w:r>
      <w:r>
        <w:rPr>
          <w:b/>
          <w:bCs/>
        </w:rPr>
        <w:t>"</w:t>
      </w:r>
      <w:r w:rsidRPr="004D65A3">
        <w:rPr>
          <w:b/>
          <w:bCs/>
        </w:rPr>
        <w:t>v=spf1 include:_spf.mx.cloudflare.net ~all</w:t>
      </w:r>
      <w:r>
        <w:rPr>
          <w:b/>
          <w:bCs/>
        </w:rPr>
        <w:t>"</w:t>
      </w:r>
    </w:p>
    <w:p w14:paraId="33AB5B4D" w14:textId="77777777" w:rsidR="00A92D29" w:rsidRPr="004D65A3" w:rsidRDefault="00A92D29" w:rsidP="00FB02D0">
      <w:pPr>
        <w:spacing w:after="0" w:line="240" w:lineRule="auto"/>
        <w:ind w:left="1152"/>
        <w:rPr>
          <w:b/>
          <w:bCs/>
        </w:rPr>
      </w:pPr>
    </w:p>
    <w:p w14:paraId="716F02B5" w14:textId="77777777" w:rsidR="001D41A2" w:rsidRPr="001D41A2" w:rsidRDefault="004D65A3" w:rsidP="00FB02D0">
      <w:pPr>
        <w:spacing w:after="0" w:line="240" w:lineRule="auto"/>
        <w:ind w:left="720"/>
        <w:rPr>
          <w:b/>
          <w:bCs/>
        </w:rPr>
      </w:pPr>
      <w:r w:rsidRPr="001D41A2">
        <w:rPr>
          <w:b/>
          <w:bCs/>
        </w:rPr>
        <w:t>Note: You are only allowed to have one SPF record on your root domain. If you already have an existing SPF record (for example, from Google Workspace or Microsoft 365), you must merge them together by inserting</w:t>
      </w:r>
    </w:p>
    <w:p w14:paraId="6B926505" w14:textId="297465B8" w:rsidR="004D65A3" w:rsidRPr="004D65A3" w:rsidRDefault="004D65A3" w:rsidP="001D41A2">
      <w:pPr>
        <w:spacing w:after="0" w:line="240" w:lineRule="auto"/>
        <w:ind w:left="1152"/>
        <w:rPr>
          <w:b/>
          <w:bCs/>
        </w:rPr>
      </w:pPr>
      <w:r w:rsidRPr="001D41A2">
        <w:rPr>
          <w:b/>
          <w:bCs/>
        </w:rPr>
        <w:t>include:_spf.mx.cloudflare.net right before the ~all or -all tag.</w:t>
      </w:r>
      <w:r w:rsidRPr="004D65A3">
        <w:rPr>
          <w:b/>
          <w:bCs/>
        </w:rPr>
        <w:t xml:space="preserve"> </w:t>
      </w:r>
    </w:p>
    <w:p w14:paraId="60B6C24C" w14:textId="1B9D47AE" w:rsidR="004D65A3" w:rsidRPr="004D65A3" w:rsidRDefault="004D65A3" w:rsidP="00FB02D0">
      <w:pPr>
        <w:numPr>
          <w:ilvl w:val="0"/>
          <w:numId w:val="1"/>
        </w:numPr>
        <w:spacing w:after="0" w:line="240" w:lineRule="auto"/>
        <w:rPr>
          <w:b/>
          <w:bCs/>
        </w:rPr>
      </w:pPr>
      <w:r w:rsidRPr="004D65A3">
        <w:rPr>
          <w:b/>
          <w:bCs/>
        </w:rPr>
        <w:t>Find the Value in Your Settings</w:t>
      </w:r>
    </w:p>
    <w:p w14:paraId="5E48BDBE" w14:textId="77777777" w:rsidR="004D65A3" w:rsidRPr="00A92D29" w:rsidRDefault="004D65A3">
      <w:pPr>
        <w:pStyle w:val="ListParagraph"/>
        <w:numPr>
          <w:ilvl w:val="0"/>
          <w:numId w:val="14"/>
        </w:numPr>
        <w:spacing w:after="0" w:line="240" w:lineRule="auto"/>
        <w:rPr>
          <w:b/>
          <w:bCs/>
        </w:rPr>
      </w:pPr>
      <w:r w:rsidRPr="00A92D29">
        <w:rPr>
          <w:b/>
          <w:bCs/>
        </w:rPr>
        <w:t>Log in to the Cloudflare Dashboard and select your domain name.</w:t>
      </w:r>
    </w:p>
    <w:p w14:paraId="27A3FD96" w14:textId="77777777" w:rsidR="004D65A3" w:rsidRPr="00A92D29" w:rsidRDefault="004D65A3">
      <w:pPr>
        <w:pStyle w:val="ListParagraph"/>
        <w:numPr>
          <w:ilvl w:val="0"/>
          <w:numId w:val="14"/>
        </w:numPr>
        <w:spacing w:after="0" w:line="240" w:lineRule="auto"/>
        <w:rPr>
          <w:b/>
          <w:bCs/>
        </w:rPr>
      </w:pPr>
      <w:r w:rsidRPr="00A92D29">
        <w:rPr>
          <w:b/>
          <w:bCs/>
        </w:rPr>
        <w:t>In the left-hand sidebar, click Compute &gt; Email Service &gt; Email Routing.</w:t>
      </w:r>
    </w:p>
    <w:p w14:paraId="59443BFB" w14:textId="77777777" w:rsidR="004D65A3" w:rsidRPr="00A92D29" w:rsidRDefault="004D65A3">
      <w:pPr>
        <w:pStyle w:val="ListParagraph"/>
        <w:numPr>
          <w:ilvl w:val="0"/>
          <w:numId w:val="14"/>
        </w:numPr>
        <w:spacing w:after="0" w:line="240" w:lineRule="auto"/>
        <w:rPr>
          <w:b/>
          <w:bCs/>
        </w:rPr>
      </w:pPr>
      <w:r w:rsidRPr="00A92D29">
        <w:rPr>
          <w:b/>
          <w:bCs/>
        </w:rPr>
        <w:t>Click on the Settings tab at the top of the page.</w:t>
      </w:r>
    </w:p>
    <w:p w14:paraId="29BDF9E1" w14:textId="77777777" w:rsidR="004D65A3" w:rsidRPr="00A92D29" w:rsidRDefault="004D65A3">
      <w:pPr>
        <w:pStyle w:val="ListParagraph"/>
        <w:numPr>
          <w:ilvl w:val="0"/>
          <w:numId w:val="14"/>
        </w:numPr>
        <w:spacing w:after="0" w:line="240" w:lineRule="auto"/>
        <w:rPr>
          <w:b/>
          <w:bCs/>
        </w:rPr>
      </w:pPr>
      <w:r w:rsidRPr="00A92D29">
        <w:rPr>
          <w:b/>
          <w:bCs/>
        </w:rPr>
        <w:t>Scroll down to the DNS records section.</w:t>
      </w:r>
    </w:p>
    <w:p w14:paraId="78280394" w14:textId="77777777" w:rsidR="004D65A3" w:rsidRPr="00A92D29" w:rsidRDefault="004D65A3">
      <w:pPr>
        <w:pStyle w:val="ListParagraph"/>
        <w:numPr>
          <w:ilvl w:val="0"/>
          <w:numId w:val="14"/>
        </w:numPr>
        <w:spacing w:after="0" w:line="240" w:lineRule="auto"/>
        <w:rPr>
          <w:b/>
          <w:bCs/>
        </w:rPr>
      </w:pPr>
      <w:r w:rsidRPr="00A92D29">
        <w:rPr>
          <w:b/>
          <w:bCs/>
        </w:rPr>
        <w:t>Look for the row where the record name begins with cf2024-1._domainkey.</w:t>
      </w:r>
    </w:p>
    <w:p w14:paraId="321E329D" w14:textId="303616FF" w:rsidR="004D65A3" w:rsidRPr="00A92D29" w:rsidRDefault="004D65A3">
      <w:pPr>
        <w:pStyle w:val="ListParagraph"/>
        <w:numPr>
          <w:ilvl w:val="0"/>
          <w:numId w:val="14"/>
        </w:numPr>
        <w:spacing w:after="0" w:line="240" w:lineRule="auto"/>
        <w:rPr>
          <w:b/>
          <w:bCs/>
        </w:rPr>
      </w:pPr>
      <w:r w:rsidRPr="00A92D29">
        <w:rPr>
          <w:b/>
          <w:bCs/>
        </w:rPr>
        <w:t xml:space="preserve">Click on that row to expand it, and copy the full value string (the long text code starting with v=DKIM1; p=). </w:t>
      </w:r>
    </w:p>
    <w:p w14:paraId="4B886F9A" w14:textId="7BD38EB0" w:rsidR="004D65A3" w:rsidRPr="004D65A3" w:rsidRDefault="004D65A3" w:rsidP="00FB02D0">
      <w:pPr>
        <w:numPr>
          <w:ilvl w:val="0"/>
          <w:numId w:val="1"/>
        </w:numPr>
        <w:spacing w:after="0" w:line="240" w:lineRule="auto"/>
        <w:rPr>
          <w:b/>
          <w:bCs/>
        </w:rPr>
      </w:pPr>
      <w:r w:rsidRPr="004D65A3">
        <w:rPr>
          <w:b/>
          <w:bCs/>
        </w:rPr>
        <w:t xml:space="preserve">Publish the Record to Your DNS </w:t>
      </w:r>
    </w:p>
    <w:p w14:paraId="4C2E341F" w14:textId="6F9B3B31" w:rsidR="004D65A3" w:rsidRPr="004D65A3" w:rsidRDefault="004D65A3" w:rsidP="00FB02D0">
      <w:pPr>
        <w:spacing w:after="0" w:line="240" w:lineRule="auto"/>
        <w:ind w:left="720"/>
        <w:rPr>
          <w:b/>
          <w:bCs/>
        </w:rPr>
      </w:pPr>
      <w:r w:rsidRPr="004D65A3">
        <w:rPr>
          <w:b/>
          <w:bCs/>
        </w:rPr>
        <w:t xml:space="preserve">If Cloudflare doesn't add it automatically, or if you prefer to publish it manually: </w:t>
      </w:r>
    </w:p>
    <w:p w14:paraId="2392668D" w14:textId="77777777" w:rsidR="004D65A3" w:rsidRPr="00A92D29" w:rsidRDefault="004D65A3">
      <w:pPr>
        <w:pStyle w:val="ListParagraph"/>
        <w:numPr>
          <w:ilvl w:val="0"/>
          <w:numId w:val="15"/>
        </w:numPr>
        <w:spacing w:after="0" w:line="240" w:lineRule="auto"/>
        <w:rPr>
          <w:b/>
          <w:bCs/>
        </w:rPr>
      </w:pPr>
      <w:r w:rsidRPr="00A92D29">
        <w:rPr>
          <w:b/>
          <w:bCs/>
        </w:rPr>
        <w:t>In the left sidebar of your dashboard, click DNS &gt; Records.</w:t>
      </w:r>
    </w:p>
    <w:p w14:paraId="4274E82B" w14:textId="77777777" w:rsidR="004D65A3" w:rsidRPr="00A92D29" w:rsidRDefault="004D65A3">
      <w:pPr>
        <w:pStyle w:val="ListParagraph"/>
        <w:numPr>
          <w:ilvl w:val="0"/>
          <w:numId w:val="15"/>
        </w:numPr>
        <w:spacing w:after="0" w:line="240" w:lineRule="auto"/>
        <w:rPr>
          <w:b/>
          <w:bCs/>
        </w:rPr>
      </w:pPr>
      <w:r w:rsidRPr="00A92D29">
        <w:rPr>
          <w:b/>
          <w:bCs/>
        </w:rPr>
        <w:t>Click the Add record button.</w:t>
      </w:r>
    </w:p>
    <w:p w14:paraId="19FB9543" w14:textId="77777777" w:rsidR="004D65A3" w:rsidRPr="00A92D29" w:rsidRDefault="004D65A3">
      <w:pPr>
        <w:pStyle w:val="ListParagraph"/>
        <w:numPr>
          <w:ilvl w:val="0"/>
          <w:numId w:val="15"/>
        </w:numPr>
        <w:spacing w:after="0" w:line="240" w:lineRule="auto"/>
        <w:rPr>
          <w:b/>
          <w:bCs/>
        </w:rPr>
      </w:pPr>
      <w:r w:rsidRPr="00A92D29">
        <w:rPr>
          <w:b/>
          <w:bCs/>
        </w:rPr>
        <w:t>Set the Type dropdown to TXT.</w:t>
      </w:r>
    </w:p>
    <w:p w14:paraId="6399E46F" w14:textId="77777777" w:rsidR="004D65A3" w:rsidRPr="00A92D29" w:rsidRDefault="004D65A3">
      <w:pPr>
        <w:pStyle w:val="ListParagraph"/>
        <w:numPr>
          <w:ilvl w:val="0"/>
          <w:numId w:val="15"/>
        </w:numPr>
        <w:spacing w:after="0" w:line="240" w:lineRule="auto"/>
        <w:rPr>
          <w:b/>
          <w:bCs/>
        </w:rPr>
      </w:pPr>
      <w:r w:rsidRPr="00A92D29">
        <w:rPr>
          <w:b/>
          <w:bCs/>
        </w:rPr>
        <w:lastRenderedPageBreak/>
        <w:t>In the Name field, type exactly: cf2024-1._domainkey.</w:t>
      </w:r>
    </w:p>
    <w:p w14:paraId="21DD5FE6" w14:textId="77777777" w:rsidR="004D65A3" w:rsidRPr="00A92D29" w:rsidRDefault="004D65A3">
      <w:pPr>
        <w:pStyle w:val="ListParagraph"/>
        <w:numPr>
          <w:ilvl w:val="0"/>
          <w:numId w:val="15"/>
        </w:numPr>
        <w:spacing w:after="0" w:line="240" w:lineRule="auto"/>
        <w:rPr>
          <w:b/>
          <w:bCs/>
        </w:rPr>
      </w:pPr>
      <w:r w:rsidRPr="00A92D29">
        <w:rPr>
          <w:b/>
          <w:bCs/>
        </w:rPr>
        <w:t>In the Content (or Value) field, paste the long text string you just copied from your Email Routing settings.</w:t>
      </w:r>
    </w:p>
    <w:p w14:paraId="3B2356D8" w14:textId="3741BF7D" w:rsidR="004D65A3" w:rsidRPr="00A92D29" w:rsidRDefault="004D65A3">
      <w:pPr>
        <w:pStyle w:val="ListParagraph"/>
        <w:numPr>
          <w:ilvl w:val="0"/>
          <w:numId w:val="15"/>
        </w:numPr>
        <w:spacing w:after="0" w:line="240" w:lineRule="auto"/>
        <w:rPr>
          <w:b/>
          <w:bCs/>
        </w:rPr>
      </w:pPr>
      <w:r w:rsidRPr="00A92D29">
        <w:rPr>
          <w:b/>
          <w:bCs/>
        </w:rPr>
        <w:t>Leave the TTL on Auto, make sure Proxy Status is set to DNS Only (grey cloud), and click Save.</w:t>
      </w:r>
    </w:p>
    <w:p w14:paraId="130B4E98" w14:textId="18FA1E3D" w:rsidR="00EA3CB6" w:rsidRDefault="00EA3CB6" w:rsidP="00FB02D0">
      <w:pPr>
        <w:numPr>
          <w:ilvl w:val="0"/>
          <w:numId w:val="1"/>
        </w:numPr>
        <w:spacing w:after="0" w:line="240" w:lineRule="auto"/>
      </w:pPr>
      <w:r w:rsidRPr="00EA3CB6">
        <w:rPr>
          <w:b/>
          <w:bCs/>
        </w:rPr>
        <w:t>Important Proxy Status Rule</w:t>
      </w:r>
      <w:r w:rsidRPr="00EA3CB6">
        <w:t xml:space="preserve">: Ensure the </w:t>
      </w:r>
      <w:r w:rsidRPr="00EA3CB6">
        <w:rPr>
          <w:b/>
          <w:bCs/>
        </w:rPr>
        <w:t>Proxy status</w:t>
      </w:r>
      <w:r w:rsidRPr="00EA3CB6">
        <w:t xml:space="preserve"> toggle for all five newly created records is set to </w:t>
      </w:r>
      <w:r w:rsidRPr="00EA3CB6">
        <w:rPr>
          <w:b/>
          <w:bCs/>
        </w:rPr>
        <w:t>DNS Only</w:t>
      </w:r>
      <w:r w:rsidRPr="00EA3CB6">
        <w:t xml:space="preserve"> (grey cloud) during the initial setup. This allows GitHub to verify the domain ownership and successfully issue an SSL certificate. You </w:t>
      </w:r>
      <w:r w:rsidR="002C7742">
        <w:t>should</w:t>
      </w:r>
      <w:r w:rsidRPr="00EA3CB6">
        <w:t xml:space="preserve"> change this to </w:t>
      </w:r>
      <w:r w:rsidRPr="00EA3CB6">
        <w:rPr>
          <w:i/>
          <w:iCs/>
        </w:rPr>
        <w:t>Proxied</w:t>
      </w:r>
      <w:r w:rsidRPr="00EA3CB6">
        <w:t xml:space="preserve"> (orange cloud) later </w:t>
      </w:r>
      <w:r w:rsidR="002C7742">
        <w:t>to enforce</w:t>
      </w:r>
      <w:r w:rsidRPr="00EA3CB6">
        <w:t xml:space="preserve"> Cloudflare's security protections</w:t>
      </w:r>
      <w:r w:rsidR="004D65A3">
        <w:t>.</w:t>
      </w:r>
    </w:p>
    <w:p w14:paraId="5AB337C7" w14:textId="77777777" w:rsidR="004D65A3" w:rsidRDefault="004D65A3" w:rsidP="00FB02D0">
      <w:pPr>
        <w:spacing w:after="0" w:line="240" w:lineRule="auto"/>
        <w:ind w:left="720"/>
      </w:pPr>
    </w:p>
    <w:p w14:paraId="600D79CB" w14:textId="77777777" w:rsidR="002C7742" w:rsidRPr="002C7742" w:rsidRDefault="002C7742" w:rsidP="00FB02D0">
      <w:pPr>
        <w:spacing w:after="0" w:line="240" w:lineRule="auto"/>
        <w:rPr>
          <w:sz w:val="52"/>
          <w:szCs w:val="52"/>
        </w:rPr>
      </w:pPr>
      <w:r>
        <w:rPr>
          <w:noProof/>
        </w:rPr>
        <w:drawing>
          <wp:inline distT="0" distB="0" distL="0" distR="0" wp14:anchorId="0DED9108" wp14:editId="15990AD8">
            <wp:extent cx="6090002" cy="2817516"/>
            <wp:effectExtent l="0" t="0" r="6350" b="1905"/>
            <wp:docPr id="668413821"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13821" name="Proxmox VE system architecture.jfif"/>
                    <pic:cNvPicPr/>
                  </pic:nvPicPr>
                  <pic:blipFill>
                    <a:blip r:embed="rId19">
                      <a:extLst>
                        <a:ext uri="{28A0092B-C50C-407E-A947-70E740481C1C}">
                          <a14:useLocalDpi xmlns:a14="http://schemas.microsoft.com/office/drawing/2010/main" val="0"/>
                        </a:ext>
                      </a:extLst>
                    </a:blip>
                    <a:stretch>
                      <a:fillRect/>
                    </a:stretch>
                  </pic:blipFill>
                  <pic:spPr>
                    <a:xfrm>
                      <a:off x="0" y="0"/>
                      <a:ext cx="6090002" cy="2817516"/>
                    </a:xfrm>
                    <a:prstGeom prst="rect">
                      <a:avLst/>
                    </a:prstGeom>
                  </pic:spPr>
                </pic:pic>
              </a:graphicData>
            </a:graphic>
          </wp:inline>
        </w:drawing>
      </w:r>
    </w:p>
    <w:p w14:paraId="000654BD" w14:textId="66F05F1A" w:rsidR="002C7742" w:rsidRPr="002C7742" w:rsidRDefault="002C7742" w:rsidP="00FB02D0">
      <w:pPr>
        <w:pStyle w:val="Heading4"/>
        <w:spacing w:after="0" w:line="240" w:lineRule="auto"/>
      </w:pPr>
      <w:bookmarkStart w:id="24" w:name="_Toc233291997"/>
      <w:r w:rsidRPr="002C7742">
        <w:t xml:space="preserve">Figure </w:t>
      </w:r>
      <w:fldSimple w:instr=" SEQ Figure \* ARABIC ">
        <w:r w:rsidR="009B38DD">
          <w:rPr>
            <w:noProof/>
          </w:rPr>
          <w:t>4</w:t>
        </w:r>
      </w:fldSimple>
      <w:r w:rsidRPr="002C7742">
        <w:t>: Cloudflare</w:t>
      </w:r>
      <w:r>
        <w:t xml:space="preserve"> </w:t>
      </w:r>
      <w:r w:rsidRPr="002C7742">
        <w:t>DNS</w:t>
      </w:r>
      <w:r>
        <w:t xml:space="preserve"> Configuration</w:t>
      </w:r>
      <w:bookmarkEnd w:id="24"/>
    </w:p>
    <w:p w14:paraId="33D2CAA0" w14:textId="29BD9FC1" w:rsidR="00EA3CB6" w:rsidRPr="00EA3CB6" w:rsidRDefault="00EA3CB6" w:rsidP="00FB02D0">
      <w:pPr>
        <w:pStyle w:val="Heading3"/>
        <w:spacing w:after="0" w:line="240" w:lineRule="auto"/>
      </w:pPr>
      <w:bookmarkStart w:id="25" w:name="_Toc233292022"/>
      <w:r w:rsidRPr="00EA3CB6">
        <w:t>Step 2: Configure Your Custom Domain in GitHub</w:t>
      </w:r>
      <w:bookmarkEnd w:id="25"/>
      <w:r w:rsidRPr="00EA3CB6">
        <w:t xml:space="preserve"> </w:t>
      </w:r>
    </w:p>
    <w:p w14:paraId="38B438D0" w14:textId="1015A3B2" w:rsidR="00EA3CB6" w:rsidRPr="00EA3CB6" w:rsidRDefault="00EA3CB6" w:rsidP="00FB02D0">
      <w:pPr>
        <w:spacing w:after="0" w:line="240" w:lineRule="auto"/>
      </w:pPr>
      <w:r w:rsidRPr="00EA3CB6">
        <w:t xml:space="preserve">Now, inform GitHub that your repository should accept traffic originating from your custom domain. </w:t>
      </w:r>
    </w:p>
    <w:p w14:paraId="74F4517C" w14:textId="77777777" w:rsidR="00EA3CB6" w:rsidRPr="00EA3CB6" w:rsidRDefault="00EA3CB6" w:rsidP="00FB02D0">
      <w:pPr>
        <w:numPr>
          <w:ilvl w:val="0"/>
          <w:numId w:val="2"/>
        </w:numPr>
        <w:spacing w:after="0" w:line="240" w:lineRule="auto"/>
      </w:pPr>
      <w:r w:rsidRPr="00EA3CB6">
        <w:t>Log in to GitHub and open the repository hosting your web page.</w:t>
      </w:r>
    </w:p>
    <w:p w14:paraId="5BE6FEA7" w14:textId="77777777" w:rsidR="00EA3CB6" w:rsidRPr="00EA3CB6" w:rsidRDefault="00EA3CB6" w:rsidP="00FB02D0">
      <w:pPr>
        <w:numPr>
          <w:ilvl w:val="0"/>
          <w:numId w:val="2"/>
        </w:numPr>
        <w:spacing w:after="0" w:line="240" w:lineRule="auto"/>
      </w:pPr>
      <w:r w:rsidRPr="00EA3CB6">
        <w:t xml:space="preserve">Click on the </w:t>
      </w:r>
      <w:r w:rsidRPr="00EA3CB6">
        <w:rPr>
          <w:b/>
          <w:bCs/>
        </w:rPr>
        <w:t>Settings</w:t>
      </w:r>
      <w:r w:rsidRPr="00EA3CB6">
        <w:t xml:space="preserve"> tab located at the top of your repository navigation bar.</w:t>
      </w:r>
    </w:p>
    <w:p w14:paraId="47C42934" w14:textId="77777777" w:rsidR="00EA3CB6" w:rsidRPr="00EA3CB6" w:rsidRDefault="00EA3CB6" w:rsidP="00FB02D0">
      <w:pPr>
        <w:numPr>
          <w:ilvl w:val="0"/>
          <w:numId w:val="2"/>
        </w:numPr>
        <w:spacing w:after="0" w:line="240" w:lineRule="auto"/>
      </w:pPr>
      <w:r w:rsidRPr="00EA3CB6">
        <w:t xml:space="preserve">Scroll down the left sidebar menu and click on </w:t>
      </w:r>
      <w:r w:rsidRPr="00EA3CB6">
        <w:rPr>
          <w:b/>
          <w:bCs/>
        </w:rPr>
        <w:t>Pages</w:t>
      </w:r>
      <w:r w:rsidRPr="00EA3CB6">
        <w:t>.</w:t>
      </w:r>
    </w:p>
    <w:p w14:paraId="4B6D963E" w14:textId="77777777" w:rsidR="00EA3CB6" w:rsidRPr="00EA3CB6" w:rsidRDefault="00EA3CB6" w:rsidP="00FB02D0">
      <w:pPr>
        <w:numPr>
          <w:ilvl w:val="0"/>
          <w:numId w:val="2"/>
        </w:numPr>
        <w:spacing w:after="0" w:line="240" w:lineRule="auto"/>
      </w:pPr>
      <w:r w:rsidRPr="00EA3CB6">
        <w:t xml:space="preserve">Under the </w:t>
      </w:r>
      <w:r w:rsidRPr="00EA3CB6">
        <w:rPr>
          <w:b/>
          <w:bCs/>
        </w:rPr>
        <w:t>Custom domain</w:t>
      </w:r>
      <w:r w:rsidRPr="00EA3CB6">
        <w:t xml:space="preserve"> section, type your root domain (e.g., example.com) into the text box and click </w:t>
      </w:r>
      <w:r w:rsidRPr="00EA3CB6">
        <w:rPr>
          <w:b/>
          <w:bCs/>
        </w:rPr>
        <w:t>Save</w:t>
      </w:r>
      <w:r w:rsidRPr="00EA3CB6">
        <w:t>.</w:t>
      </w:r>
    </w:p>
    <w:p w14:paraId="4629A702" w14:textId="77777777" w:rsidR="00EA3CB6" w:rsidRPr="00EA3CB6" w:rsidRDefault="00EA3CB6" w:rsidP="00FB02D0">
      <w:pPr>
        <w:numPr>
          <w:ilvl w:val="0"/>
          <w:numId w:val="2"/>
        </w:numPr>
        <w:spacing w:after="0" w:line="240" w:lineRule="auto"/>
      </w:pPr>
      <w:r w:rsidRPr="00EA3CB6">
        <w:t>GitHub will instantly create a file named CNAME in the root of your main repository branch.</w:t>
      </w:r>
    </w:p>
    <w:p w14:paraId="068EE1E3" w14:textId="77777777" w:rsidR="009174B6" w:rsidRDefault="00EA3CB6" w:rsidP="00FB02D0">
      <w:pPr>
        <w:numPr>
          <w:ilvl w:val="0"/>
          <w:numId w:val="2"/>
        </w:numPr>
        <w:spacing w:after="0" w:line="240" w:lineRule="auto"/>
      </w:pPr>
      <w:r w:rsidRPr="00EA3CB6">
        <w:t>Wait a few minutes</w:t>
      </w:r>
      <w:r w:rsidR="009174B6">
        <w:t xml:space="preserve"> (1-15) </w:t>
      </w:r>
      <w:r w:rsidRPr="00EA3CB6">
        <w:t xml:space="preserve"> for the </w:t>
      </w:r>
      <w:r w:rsidRPr="00EA3CB6">
        <w:rPr>
          <w:b/>
          <w:bCs/>
        </w:rPr>
        <w:t>DNS check</w:t>
      </w:r>
      <w:r w:rsidRPr="00EA3CB6">
        <w:t xml:space="preserve"> on the GitHub page to clear</w:t>
      </w:r>
      <w:r w:rsidR="009174B6">
        <w:t xml:space="preserve"> and the Enforce HTTPS box to become available</w:t>
      </w:r>
      <w:r w:rsidRPr="00EA3CB6">
        <w:t xml:space="preserve">. </w:t>
      </w:r>
    </w:p>
    <w:p w14:paraId="31753945" w14:textId="77777777" w:rsidR="009174B6" w:rsidRDefault="009174B6" w:rsidP="00FB02D0">
      <w:pPr>
        <w:pStyle w:val="ListParagraph"/>
        <w:numPr>
          <w:ilvl w:val="0"/>
          <w:numId w:val="5"/>
        </w:numPr>
        <w:spacing w:after="0" w:line="240" w:lineRule="auto"/>
      </w:pPr>
      <w:r>
        <w:t xml:space="preserve">The "Enforce HTTPS" checkbox on GitHub is grayed out for one specific reason: </w:t>
      </w:r>
      <w:r w:rsidRPr="009174B6">
        <w:rPr>
          <w:b/>
          <w:bCs/>
        </w:rPr>
        <w:t>GitHub hasn't finished provisioning your SSL/TLS security certificate yet.</w:t>
      </w:r>
    </w:p>
    <w:p w14:paraId="7922E634" w14:textId="77777777" w:rsidR="009174B6" w:rsidRDefault="009174B6" w:rsidP="00FB02D0">
      <w:pPr>
        <w:pStyle w:val="ListParagraph"/>
        <w:numPr>
          <w:ilvl w:val="0"/>
          <w:numId w:val="5"/>
        </w:numPr>
        <w:spacing w:after="0" w:line="240" w:lineRule="auto"/>
      </w:pPr>
      <w:r>
        <w:lastRenderedPageBreak/>
        <w:t>When you change your DNS settings (like fixing that CNAME record), GitHub has to talk to Let's Encrypt to issue a secure certificate for your custom domain. Until that process completes, it won't let you check that box.</w:t>
      </w:r>
    </w:p>
    <w:p w14:paraId="7CFDDB4B" w14:textId="1B26C84D" w:rsidR="00194244" w:rsidRDefault="00EA3CB6" w:rsidP="00FB02D0">
      <w:pPr>
        <w:numPr>
          <w:ilvl w:val="0"/>
          <w:numId w:val="2"/>
        </w:numPr>
        <w:spacing w:after="0" w:line="240" w:lineRule="auto"/>
      </w:pPr>
      <w:r w:rsidRPr="00EA3CB6">
        <w:t xml:space="preserve">Once it successfully clears, check the box labeled </w:t>
      </w:r>
      <w:r w:rsidRPr="00EA3CB6">
        <w:rPr>
          <w:b/>
          <w:bCs/>
        </w:rPr>
        <w:t>Enforce HTTPS</w:t>
      </w:r>
      <w:r w:rsidRPr="00EA3CB6">
        <w:t xml:space="preserve"> to secure your live site. </w:t>
      </w:r>
    </w:p>
    <w:p w14:paraId="72459EF6" w14:textId="0A3C3A61" w:rsidR="00194244" w:rsidRPr="009F79B3" w:rsidRDefault="009F79B3" w:rsidP="00FB02D0">
      <w:pPr>
        <w:pStyle w:val="Heading3"/>
        <w:spacing w:after="0" w:line="240" w:lineRule="auto"/>
      </w:pPr>
      <w:r w:rsidRPr="009F79B3">
        <w:t>Step 3</w:t>
      </w:r>
      <w:r w:rsidR="00194244" w:rsidRPr="009F79B3">
        <w:t>. Enable Email Routing</w:t>
      </w:r>
    </w:p>
    <w:p w14:paraId="5F9218C4" w14:textId="73552457" w:rsidR="009F79B3" w:rsidRPr="00194244" w:rsidRDefault="009F79B3" w:rsidP="00FB02D0">
      <w:pPr>
        <w:spacing w:after="0" w:line="240" w:lineRule="auto"/>
        <w:rPr>
          <w:b/>
          <w:bCs/>
        </w:rPr>
      </w:pPr>
      <w:r>
        <w:rPr>
          <w:b/>
          <w:bCs/>
        </w:rPr>
        <w:t>1</w:t>
      </w:r>
      <w:r w:rsidRPr="00194244">
        <w:rPr>
          <w:b/>
          <w:bCs/>
        </w:rPr>
        <w:t xml:space="preserve">. Set Up </w:t>
      </w:r>
      <w:r w:rsidRPr="009F79B3">
        <w:t>Enable Email Routing</w:t>
      </w:r>
    </w:p>
    <w:p w14:paraId="73F024FF" w14:textId="77777777" w:rsidR="00194244" w:rsidRPr="00194244" w:rsidRDefault="00194244">
      <w:pPr>
        <w:pStyle w:val="ListParagraph"/>
        <w:numPr>
          <w:ilvl w:val="0"/>
          <w:numId w:val="16"/>
        </w:numPr>
        <w:spacing w:after="0" w:line="240" w:lineRule="auto"/>
      </w:pPr>
      <w:r w:rsidRPr="00194244">
        <w:t xml:space="preserve">Log in to your </w:t>
      </w:r>
      <w:hyperlink r:id="rId20" w:tgtFrame="_blank" w:history="1">
        <w:r w:rsidRPr="00194244">
          <w:rPr>
            <w:rStyle w:val="Hyperlink"/>
          </w:rPr>
          <w:t>Cloudflare Dashboard</w:t>
        </w:r>
      </w:hyperlink>
      <w:r w:rsidRPr="00194244">
        <w:t>.</w:t>
      </w:r>
    </w:p>
    <w:p w14:paraId="5EC83E8D" w14:textId="77777777" w:rsidR="00194244" w:rsidRPr="00194244" w:rsidRDefault="00194244">
      <w:pPr>
        <w:pStyle w:val="ListParagraph"/>
        <w:numPr>
          <w:ilvl w:val="0"/>
          <w:numId w:val="16"/>
        </w:numPr>
        <w:spacing w:after="0" w:line="240" w:lineRule="auto"/>
      </w:pPr>
      <w:r w:rsidRPr="00194244">
        <w:t xml:space="preserve">Select your </w:t>
      </w:r>
      <w:r w:rsidRPr="00FB02D0">
        <w:rPr>
          <w:b/>
          <w:bCs/>
        </w:rPr>
        <w:t>domain</w:t>
      </w:r>
      <w:r w:rsidRPr="00194244">
        <w:t xml:space="preserve"> from the list.</w:t>
      </w:r>
    </w:p>
    <w:p w14:paraId="43148110" w14:textId="77777777" w:rsidR="00194244" w:rsidRPr="00194244" w:rsidRDefault="00194244">
      <w:pPr>
        <w:pStyle w:val="ListParagraph"/>
        <w:numPr>
          <w:ilvl w:val="0"/>
          <w:numId w:val="16"/>
        </w:numPr>
        <w:spacing w:after="0" w:line="240" w:lineRule="auto"/>
      </w:pPr>
      <w:r w:rsidRPr="00194244">
        <w:t xml:space="preserve">On the left sidebar, click </w:t>
      </w:r>
      <w:r w:rsidRPr="00FB02D0">
        <w:rPr>
          <w:b/>
          <w:bCs/>
        </w:rPr>
        <w:t>Email</w:t>
      </w:r>
      <w:r w:rsidRPr="00194244">
        <w:t xml:space="preserve"> &gt; </w:t>
      </w:r>
      <w:r w:rsidRPr="00FB02D0">
        <w:rPr>
          <w:b/>
          <w:bCs/>
        </w:rPr>
        <w:t>Email Routing</w:t>
      </w:r>
      <w:r w:rsidRPr="00194244">
        <w:t>.</w:t>
      </w:r>
    </w:p>
    <w:p w14:paraId="04A8147D" w14:textId="1CC529A9" w:rsidR="00194244" w:rsidRPr="00194244" w:rsidRDefault="00194244">
      <w:pPr>
        <w:pStyle w:val="ListParagraph"/>
        <w:numPr>
          <w:ilvl w:val="0"/>
          <w:numId w:val="16"/>
        </w:numPr>
        <w:spacing w:after="0" w:line="240" w:lineRule="auto"/>
      </w:pPr>
      <w:r w:rsidRPr="00194244">
        <w:t xml:space="preserve">Click the blue </w:t>
      </w:r>
      <w:r w:rsidRPr="00FB02D0">
        <w:rPr>
          <w:b/>
          <w:bCs/>
        </w:rPr>
        <w:t>Get Started</w:t>
      </w:r>
      <w:r w:rsidRPr="00194244">
        <w:t xml:space="preserve"> button. </w:t>
      </w:r>
    </w:p>
    <w:p w14:paraId="3F26B270" w14:textId="77777777" w:rsidR="00194244" w:rsidRPr="00194244" w:rsidRDefault="00194244" w:rsidP="00FB02D0">
      <w:pPr>
        <w:spacing w:after="0" w:line="240" w:lineRule="auto"/>
        <w:rPr>
          <w:b/>
          <w:bCs/>
        </w:rPr>
      </w:pPr>
      <w:r w:rsidRPr="00194244">
        <w:rPr>
          <w:b/>
          <w:bCs/>
        </w:rPr>
        <w:t>2. Set Up Your Destination Address</w:t>
      </w:r>
    </w:p>
    <w:p w14:paraId="4A9840EA" w14:textId="77777777" w:rsidR="00194244" w:rsidRPr="00194244" w:rsidRDefault="00194244" w:rsidP="00FB02D0">
      <w:pPr>
        <w:numPr>
          <w:ilvl w:val="0"/>
          <w:numId w:val="8"/>
        </w:numPr>
        <w:spacing w:after="0" w:line="240" w:lineRule="auto"/>
      </w:pPr>
      <w:r w:rsidRPr="00194244">
        <w:t xml:space="preserve">Enter your </w:t>
      </w:r>
      <w:r w:rsidRPr="00194244">
        <w:rPr>
          <w:b/>
          <w:bCs/>
        </w:rPr>
        <w:t>Destination address</w:t>
      </w:r>
      <w:r w:rsidRPr="00194244">
        <w:t xml:space="preserve"> (your personal email, like yourname@gmail.com).</w:t>
      </w:r>
    </w:p>
    <w:p w14:paraId="4DFF1CC3" w14:textId="77777777" w:rsidR="00194244" w:rsidRPr="00194244" w:rsidRDefault="00194244" w:rsidP="00FB02D0">
      <w:pPr>
        <w:numPr>
          <w:ilvl w:val="0"/>
          <w:numId w:val="8"/>
        </w:numPr>
        <w:spacing w:after="0" w:line="240" w:lineRule="auto"/>
      </w:pPr>
      <w:r w:rsidRPr="00194244">
        <w:t xml:space="preserve">Click </w:t>
      </w:r>
      <w:r w:rsidRPr="00194244">
        <w:rPr>
          <w:b/>
          <w:bCs/>
        </w:rPr>
        <w:t>Save</w:t>
      </w:r>
      <w:r w:rsidRPr="00194244">
        <w:t>.</w:t>
      </w:r>
    </w:p>
    <w:p w14:paraId="4EFF30D1" w14:textId="05318479" w:rsidR="00194244" w:rsidRPr="00194244" w:rsidRDefault="00194244" w:rsidP="00FB02D0">
      <w:pPr>
        <w:numPr>
          <w:ilvl w:val="0"/>
          <w:numId w:val="8"/>
        </w:numPr>
        <w:spacing w:after="0" w:line="240" w:lineRule="auto"/>
      </w:pPr>
      <w:r w:rsidRPr="00194244">
        <w:t xml:space="preserve">Check your personal inbox for a verification email from Cloudflare and click the </w:t>
      </w:r>
      <w:r w:rsidRPr="00194244">
        <w:rPr>
          <w:b/>
          <w:bCs/>
        </w:rPr>
        <w:t>Verify email address</w:t>
      </w:r>
      <w:r w:rsidRPr="00194244">
        <w:t xml:space="preserve"> link. </w:t>
      </w:r>
    </w:p>
    <w:p w14:paraId="2F00A2CF" w14:textId="68597153" w:rsidR="00194244" w:rsidRPr="00194244" w:rsidRDefault="00194244" w:rsidP="00FB02D0">
      <w:pPr>
        <w:spacing w:after="0" w:line="240" w:lineRule="auto"/>
        <w:rPr>
          <w:b/>
          <w:bCs/>
        </w:rPr>
      </w:pPr>
      <w:r w:rsidRPr="00194244">
        <w:rPr>
          <w:b/>
          <w:bCs/>
        </w:rPr>
        <w:t xml:space="preserve">3. Create a Routing Rule </w:t>
      </w:r>
    </w:p>
    <w:p w14:paraId="4672B3B8" w14:textId="77777777" w:rsidR="00194244" w:rsidRPr="00194244" w:rsidRDefault="00194244" w:rsidP="00FB02D0">
      <w:pPr>
        <w:numPr>
          <w:ilvl w:val="0"/>
          <w:numId w:val="9"/>
        </w:numPr>
        <w:spacing w:after="0" w:line="240" w:lineRule="auto"/>
      </w:pPr>
      <w:r w:rsidRPr="00194244">
        <w:t xml:space="preserve">Go back to the </w:t>
      </w:r>
      <w:r w:rsidRPr="00194244">
        <w:rPr>
          <w:b/>
          <w:bCs/>
        </w:rPr>
        <w:t>Email Routing</w:t>
      </w:r>
      <w:r w:rsidRPr="00194244">
        <w:t xml:space="preserve"> page in Cloudflare.</w:t>
      </w:r>
    </w:p>
    <w:p w14:paraId="39656F7D" w14:textId="77777777" w:rsidR="00194244" w:rsidRPr="00194244" w:rsidRDefault="00194244" w:rsidP="00FB02D0">
      <w:pPr>
        <w:numPr>
          <w:ilvl w:val="0"/>
          <w:numId w:val="9"/>
        </w:numPr>
        <w:spacing w:after="0" w:line="240" w:lineRule="auto"/>
      </w:pPr>
      <w:r w:rsidRPr="00194244">
        <w:t xml:space="preserve">Click the </w:t>
      </w:r>
      <w:r w:rsidRPr="00194244">
        <w:rPr>
          <w:b/>
          <w:bCs/>
        </w:rPr>
        <w:t>Routes</w:t>
      </w:r>
      <w:r w:rsidRPr="00194244">
        <w:t xml:space="preserve"> tab at the top, then click </w:t>
      </w:r>
      <w:r w:rsidRPr="00194244">
        <w:rPr>
          <w:b/>
          <w:bCs/>
        </w:rPr>
        <w:t>Create address</w:t>
      </w:r>
      <w:r w:rsidRPr="00194244">
        <w:t>.</w:t>
      </w:r>
    </w:p>
    <w:p w14:paraId="0372D97E" w14:textId="77777777" w:rsidR="00194244" w:rsidRPr="00194244" w:rsidRDefault="00194244" w:rsidP="00FB02D0">
      <w:pPr>
        <w:numPr>
          <w:ilvl w:val="0"/>
          <w:numId w:val="9"/>
        </w:numPr>
        <w:spacing w:after="0" w:line="240" w:lineRule="auto"/>
      </w:pPr>
      <w:r w:rsidRPr="00194244">
        <w:t xml:space="preserve">In the </w:t>
      </w:r>
      <w:r w:rsidRPr="00194244">
        <w:rPr>
          <w:b/>
          <w:bCs/>
        </w:rPr>
        <w:t>Custom address</w:t>
      </w:r>
      <w:r w:rsidRPr="00194244">
        <w:t xml:space="preserve"> field, type the alias you want (e.g., hello or contact).</w:t>
      </w:r>
    </w:p>
    <w:p w14:paraId="680E6A66" w14:textId="77777777" w:rsidR="00194244" w:rsidRPr="00194244" w:rsidRDefault="00194244" w:rsidP="00FB02D0">
      <w:pPr>
        <w:numPr>
          <w:ilvl w:val="0"/>
          <w:numId w:val="9"/>
        </w:numPr>
        <w:spacing w:after="0" w:line="240" w:lineRule="auto"/>
      </w:pPr>
      <w:r w:rsidRPr="00194244">
        <w:t xml:space="preserve">Under </w:t>
      </w:r>
      <w:r w:rsidRPr="00194244">
        <w:rPr>
          <w:b/>
          <w:bCs/>
        </w:rPr>
        <w:t>Action</w:t>
      </w:r>
      <w:r w:rsidRPr="00194244">
        <w:t xml:space="preserve">, select </w:t>
      </w:r>
      <w:r w:rsidRPr="00194244">
        <w:rPr>
          <w:b/>
          <w:bCs/>
        </w:rPr>
        <w:t>Forward to</w:t>
      </w:r>
      <w:r w:rsidRPr="00194244">
        <w:t xml:space="preserve"> and choose your verified destination email.</w:t>
      </w:r>
    </w:p>
    <w:p w14:paraId="0C14AAAB" w14:textId="585A31BE" w:rsidR="00194244" w:rsidRPr="00194244" w:rsidRDefault="00194244" w:rsidP="00FB02D0">
      <w:pPr>
        <w:numPr>
          <w:ilvl w:val="0"/>
          <w:numId w:val="9"/>
        </w:numPr>
        <w:spacing w:after="0" w:line="240" w:lineRule="auto"/>
      </w:pPr>
      <w:r w:rsidRPr="00194244">
        <w:t xml:space="preserve">Click </w:t>
      </w:r>
      <w:r w:rsidRPr="00194244">
        <w:rPr>
          <w:b/>
          <w:bCs/>
        </w:rPr>
        <w:t>Save</w:t>
      </w:r>
      <w:r w:rsidRPr="00194244">
        <w:t xml:space="preserve">. </w:t>
      </w:r>
    </w:p>
    <w:p w14:paraId="418DABA8" w14:textId="7B17B5F1" w:rsidR="00194244" w:rsidRPr="009F79B3" w:rsidRDefault="009F79B3" w:rsidP="00FB02D0">
      <w:pPr>
        <w:spacing w:after="0" w:line="240" w:lineRule="auto"/>
        <w:rPr>
          <w:b/>
          <w:bCs/>
        </w:rPr>
      </w:pPr>
      <w:r>
        <w:rPr>
          <w:b/>
          <w:bCs/>
        </w:rPr>
        <w:t>4</w:t>
      </w:r>
      <w:r w:rsidRPr="00194244">
        <w:rPr>
          <w:b/>
          <w:bCs/>
        </w:rPr>
        <w:t xml:space="preserve">. </w:t>
      </w:r>
      <w:r w:rsidR="00194244" w:rsidRPr="009F79B3">
        <w:rPr>
          <w:b/>
          <w:bCs/>
        </w:rPr>
        <w:t>Test It Out</w:t>
      </w:r>
    </w:p>
    <w:p w14:paraId="72FF2B43" w14:textId="77777777" w:rsidR="00194244" w:rsidRPr="00194244" w:rsidRDefault="00194244" w:rsidP="00FB02D0">
      <w:pPr>
        <w:spacing w:after="0" w:line="240" w:lineRule="auto"/>
      </w:pPr>
      <w:r w:rsidRPr="00194244">
        <w:t>To make sure it is working seamlessly:</w:t>
      </w:r>
    </w:p>
    <w:p w14:paraId="422BA45F" w14:textId="77777777" w:rsidR="00194244" w:rsidRPr="00194244" w:rsidRDefault="00194244" w:rsidP="00FB02D0">
      <w:pPr>
        <w:numPr>
          <w:ilvl w:val="0"/>
          <w:numId w:val="10"/>
        </w:numPr>
        <w:spacing w:after="0" w:line="240" w:lineRule="auto"/>
      </w:pPr>
      <w:r w:rsidRPr="00194244">
        <w:t>Open a completely separate email account (like a personal email or a work address).</w:t>
      </w:r>
    </w:p>
    <w:p w14:paraId="1F4DB43E" w14:textId="77777777" w:rsidR="00194244" w:rsidRPr="00194244" w:rsidRDefault="00194244" w:rsidP="00FB02D0">
      <w:pPr>
        <w:numPr>
          <w:ilvl w:val="0"/>
          <w:numId w:val="10"/>
        </w:numPr>
        <w:spacing w:after="0" w:line="240" w:lineRule="auto"/>
      </w:pPr>
      <w:r w:rsidRPr="00194244">
        <w:t>Send a blank test email to your new custom domain address (e.g., hello@smart-home-edge-systems.us).</w:t>
      </w:r>
    </w:p>
    <w:p w14:paraId="03087F4D" w14:textId="77777777" w:rsidR="00194244" w:rsidRPr="00194244" w:rsidRDefault="00194244" w:rsidP="00FB02D0">
      <w:pPr>
        <w:numPr>
          <w:ilvl w:val="0"/>
          <w:numId w:val="10"/>
        </w:numPr>
        <w:spacing w:after="0" w:line="240" w:lineRule="auto"/>
      </w:pPr>
      <w:r w:rsidRPr="00194244">
        <w:t>Check your destination inbox (the destination address you verified in Cloudflare earlier) to confirm the message arrives safely.</w:t>
      </w:r>
    </w:p>
    <w:p w14:paraId="70C23793" w14:textId="77777777" w:rsidR="00194244" w:rsidRPr="00194244" w:rsidRDefault="00194244" w:rsidP="00FB02D0">
      <w:pPr>
        <w:spacing w:after="0" w:line="240" w:lineRule="auto"/>
      </w:pPr>
      <w:r w:rsidRPr="00194244">
        <w:t>If it arrives, you are officially finished with the setup and can completely ignore the top-left status warnings.</w:t>
      </w:r>
    </w:p>
    <w:p w14:paraId="7124B9A8" w14:textId="77777777" w:rsidR="00194244" w:rsidRPr="00194244" w:rsidRDefault="00000000" w:rsidP="00FB02D0">
      <w:pPr>
        <w:spacing w:after="0" w:line="240" w:lineRule="auto"/>
      </w:pPr>
      <w:r>
        <w:pict w14:anchorId="0CC92743">
          <v:rect id="_x0000_i1025" style="width:0;height:1.5pt" o:hralign="center" o:hrstd="t" o:hr="t" fillcolor="#a0a0a0" stroked="f"/>
        </w:pict>
      </w:r>
    </w:p>
    <w:p w14:paraId="6015FF9A" w14:textId="2039A34A" w:rsidR="009F79B3" w:rsidRPr="009F79B3" w:rsidRDefault="009F79B3" w:rsidP="00FB02D0">
      <w:pPr>
        <w:pStyle w:val="Heading3"/>
        <w:spacing w:after="0" w:line="240" w:lineRule="auto"/>
      </w:pPr>
      <w:r w:rsidRPr="009F79B3">
        <w:t xml:space="preserve">Step </w:t>
      </w:r>
      <w:r>
        <w:t>4</w:t>
      </w:r>
      <w:r w:rsidRPr="009F79B3">
        <w:t xml:space="preserve">. </w:t>
      </w:r>
      <w:r>
        <w:t>Custom Email Return Address in Gmail</w:t>
      </w:r>
    </w:p>
    <w:p w14:paraId="28F3562C" w14:textId="72E5917F" w:rsidR="00194244" w:rsidRPr="00194244" w:rsidRDefault="00194244" w:rsidP="00FB02D0">
      <w:pPr>
        <w:spacing w:after="0" w:line="240" w:lineRule="auto"/>
        <w:rPr>
          <w:b/>
          <w:bCs/>
        </w:rPr>
      </w:pPr>
      <w:r w:rsidRPr="00194244">
        <w:rPr>
          <w:b/>
          <w:bCs/>
        </w:rPr>
        <w:t xml:space="preserve">Step </w:t>
      </w:r>
      <w:r w:rsidR="009F79B3">
        <w:rPr>
          <w:b/>
          <w:bCs/>
        </w:rPr>
        <w:t>1</w:t>
      </w:r>
      <w:r w:rsidRPr="00194244">
        <w:rPr>
          <w:b/>
          <w:bCs/>
        </w:rPr>
        <w:t>: Add Your Custom Address to Gmail</w:t>
      </w:r>
    </w:p>
    <w:p w14:paraId="1A3D9E71" w14:textId="3EAA4703" w:rsidR="00194244" w:rsidRPr="00194244" w:rsidRDefault="00194244" w:rsidP="00FB02D0">
      <w:pPr>
        <w:numPr>
          <w:ilvl w:val="0"/>
          <w:numId w:val="11"/>
        </w:numPr>
        <w:spacing w:after="0" w:line="240" w:lineRule="auto"/>
      </w:pPr>
      <w:r w:rsidRPr="00194244">
        <w:t xml:space="preserve">Open </w:t>
      </w:r>
      <w:hyperlink r:id="rId21" w:tgtFrame="_blank" w:history="1">
        <w:r w:rsidRPr="00194244">
          <w:rPr>
            <w:rStyle w:val="Hyperlink"/>
          </w:rPr>
          <w:t>Gmail</w:t>
        </w:r>
      </w:hyperlink>
      <w:r w:rsidRPr="00194244">
        <w:t xml:space="preserve"> on your computer, click the </w:t>
      </w:r>
      <w:r w:rsidRPr="00194244">
        <w:rPr>
          <w:b/>
          <w:bCs/>
        </w:rPr>
        <w:t>Settings gear icon (</w:t>
      </w:r>
      <w:r w:rsidRPr="00194244">
        <w:rPr>
          <w:rFonts w:ascii="Segoe UI Emoji" w:hAnsi="Segoe UI Emoji" w:cs="Segoe UI Emoji"/>
          <w:b/>
          <w:bCs/>
        </w:rPr>
        <w:t>⚙️</w:t>
      </w:r>
      <w:r w:rsidRPr="00194244">
        <w:rPr>
          <w:b/>
          <w:bCs/>
        </w:rPr>
        <w:t>)</w:t>
      </w:r>
      <w:r w:rsidRPr="00194244">
        <w:t xml:space="preserve"> in the upper right, and choose </w:t>
      </w:r>
      <w:r w:rsidRPr="00194244">
        <w:rPr>
          <w:b/>
          <w:bCs/>
        </w:rPr>
        <w:t>See all settings</w:t>
      </w:r>
      <w:r w:rsidRPr="00194244">
        <w:t xml:space="preserve">. </w:t>
      </w:r>
    </w:p>
    <w:p w14:paraId="48F42154" w14:textId="4E384432" w:rsidR="00194244" w:rsidRPr="00194244" w:rsidRDefault="00194244" w:rsidP="00FB02D0">
      <w:pPr>
        <w:numPr>
          <w:ilvl w:val="0"/>
          <w:numId w:val="11"/>
        </w:numPr>
        <w:spacing w:after="0" w:line="240" w:lineRule="auto"/>
      </w:pPr>
      <w:r w:rsidRPr="00194244">
        <w:t xml:space="preserve">Click the </w:t>
      </w:r>
      <w:r w:rsidRPr="00194244">
        <w:rPr>
          <w:b/>
          <w:bCs/>
        </w:rPr>
        <w:t>Accounts and Import</w:t>
      </w:r>
      <w:r w:rsidRPr="00194244">
        <w:t xml:space="preserve"> tab. </w:t>
      </w:r>
    </w:p>
    <w:p w14:paraId="58AF69E8" w14:textId="2D7E2B25" w:rsidR="00194244" w:rsidRPr="00194244" w:rsidRDefault="00194244" w:rsidP="00FB02D0">
      <w:pPr>
        <w:numPr>
          <w:ilvl w:val="0"/>
          <w:numId w:val="11"/>
        </w:numPr>
        <w:spacing w:after="0" w:line="240" w:lineRule="auto"/>
      </w:pPr>
      <w:r w:rsidRPr="00194244">
        <w:t xml:space="preserve">Find the </w:t>
      </w:r>
      <w:r w:rsidRPr="00194244">
        <w:rPr>
          <w:i/>
          <w:iCs/>
        </w:rPr>
        <w:t>Send mail as</w:t>
      </w:r>
      <w:r w:rsidRPr="00194244">
        <w:t xml:space="preserve"> line item and click </w:t>
      </w:r>
      <w:r w:rsidRPr="00194244">
        <w:rPr>
          <w:b/>
          <w:bCs/>
        </w:rPr>
        <w:t>Add another email address</w:t>
      </w:r>
      <w:r w:rsidRPr="00194244">
        <w:t xml:space="preserve">. </w:t>
      </w:r>
    </w:p>
    <w:p w14:paraId="5C7ED3AE" w14:textId="77777777" w:rsidR="00194244" w:rsidRPr="00194244" w:rsidRDefault="00194244" w:rsidP="00FB02D0">
      <w:pPr>
        <w:numPr>
          <w:ilvl w:val="0"/>
          <w:numId w:val="11"/>
        </w:numPr>
        <w:spacing w:after="0" w:line="240" w:lineRule="auto"/>
      </w:pPr>
      <w:r w:rsidRPr="00194244">
        <w:t>A small popup window will appear:</w:t>
      </w:r>
    </w:p>
    <w:p w14:paraId="088B915B" w14:textId="77777777" w:rsidR="00194244" w:rsidRPr="00194244" w:rsidRDefault="00194244" w:rsidP="00FB02D0">
      <w:pPr>
        <w:numPr>
          <w:ilvl w:val="1"/>
          <w:numId w:val="11"/>
        </w:numPr>
        <w:spacing w:after="0" w:line="240" w:lineRule="auto"/>
      </w:pPr>
      <w:r w:rsidRPr="00194244">
        <w:rPr>
          <w:b/>
          <w:bCs/>
        </w:rPr>
        <w:t>Name</w:t>
      </w:r>
      <w:r w:rsidRPr="00194244">
        <w:t>: Type the display name you want recipients to see (e.g., your name or business title).</w:t>
      </w:r>
    </w:p>
    <w:p w14:paraId="6D540D0C" w14:textId="77777777" w:rsidR="00194244" w:rsidRPr="00194244" w:rsidRDefault="00194244" w:rsidP="00FB02D0">
      <w:pPr>
        <w:numPr>
          <w:ilvl w:val="1"/>
          <w:numId w:val="11"/>
        </w:numPr>
        <w:spacing w:after="0" w:line="240" w:lineRule="auto"/>
      </w:pPr>
      <w:r w:rsidRPr="00194244">
        <w:rPr>
          <w:b/>
          <w:bCs/>
        </w:rPr>
        <w:lastRenderedPageBreak/>
        <w:t>Email address</w:t>
      </w:r>
      <w:r w:rsidRPr="00194244">
        <w:t>: Type your exact custom domain alias (info@smart-home-edge-systems.us).</w:t>
      </w:r>
    </w:p>
    <w:p w14:paraId="4C858004" w14:textId="5F2AF750" w:rsidR="00194244" w:rsidRPr="00194244" w:rsidRDefault="00194244" w:rsidP="00FB02D0">
      <w:pPr>
        <w:numPr>
          <w:ilvl w:val="1"/>
          <w:numId w:val="11"/>
        </w:numPr>
        <w:spacing w:after="0" w:line="240" w:lineRule="auto"/>
      </w:pPr>
      <w:r w:rsidRPr="00194244">
        <w:rPr>
          <w:b/>
          <w:bCs/>
        </w:rPr>
        <w:t>Treat as an alias</w:t>
      </w:r>
      <w:r w:rsidRPr="00194244">
        <w:t xml:space="preserve">: Keep this checkbox </w:t>
      </w:r>
      <w:r w:rsidRPr="00194244">
        <w:rPr>
          <w:b/>
          <w:bCs/>
        </w:rPr>
        <w:t>checked</w:t>
      </w:r>
      <w:r w:rsidRPr="00194244">
        <w:t xml:space="preserve">. </w:t>
      </w:r>
    </w:p>
    <w:p w14:paraId="388D00A1" w14:textId="1CA19372" w:rsidR="00194244" w:rsidRPr="00194244" w:rsidRDefault="00194244" w:rsidP="00FB02D0">
      <w:pPr>
        <w:numPr>
          <w:ilvl w:val="0"/>
          <w:numId w:val="11"/>
        </w:numPr>
        <w:spacing w:after="0" w:line="240" w:lineRule="auto"/>
      </w:pPr>
      <w:r w:rsidRPr="00194244">
        <w:t xml:space="preserve">Click </w:t>
      </w:r>
      <w:r w:rsidRPr="00194244">
        <w:rPr>
          <w:b/>
          <w:bCs/>
        </w:rPr>
        <w:t>Next Step</w:t>
      </w:r>
      <w:r w:rsidRPr="00194244">
        <w:t xml:space="preserve">. </w:t>
      </w:r>
    </w:p>
    <w:p w14:paraId="145DFEE7" w14:textId="77777777" w:rsidR="00194244" w:rsidRPr="00194244" w:rsidRDefault="00000000" w:rsidP="00FB02D0">
      <w:pPr>
        <w:spacing w:after="0" w:line="240" w:lineRule="auto"/>
      </w:pPr>
      <w:r>
        <w:pict w14:anchorId="1BF3DD6E">
          <v:rect id="_x0000_i1026" style="width:0;height:1.5pt" o:hralign="center" o:hrstd="t" o:hr="t" fillcolor="#a0a0a0" stroked="f"/>
        </w:pict>
      </w:r>
    </w:p>
    <w:p w14:paraId="7508924C" w14:textId="15671CBE" w:rsidR="00194244" w:rsidRPr="00194244" w:rsidRDefault="00194244" w:rsidP="00FB02D0">
      <w:pPr>
        <w:spacing w:after="0" w:line="240" w:lineRule="auto"/>
        <w:rPr>
          <w:b/>
          <w:bCs/>
        </w:rPr>
      </w:pPr>
      <w:r w:rsidRPr="00194244">
        <w:rPr>
          <w:b/>
          <w:bCs/>
        </w:rPr>
        <w:t xml:space="preserve">Step </w:t>
      </w:r>
      <w:r w:rsidR="009F79B3">
        <w:rPr>
          <w:b/>
          <w:bCs/>
        </w:rPr>
        <w:t>2</w:t>
      </w:r>
      <w:r w:rsidRPr="00194244">
        <w:rPr>
          <w:b/>
          <w:bCs/>
        </w:rPr>
        <w:t>: Configure Outbound Server Settings</w:t>
      </w:r>
    </w:p>
    <w:p w14:paraId="64E15828" w14:textId="78C9BDC1" w:rsidR="00194244" w:rsidRPr="00194244" w:rsidRDefault="00194244" w:rsidP="00FB02D0">
      <w:pPr>
        <w:spacing w:after="0" w:line="240" w:lineRule="auto"/>
      </w:pPr>
      <w:r w:rsidRPr="00194244">
        <w:t xml:space="preserve">In the next section of the popup configuration panel, fill out the settings exactly as shown below to hook into Google's relay pipeline: </w:t>
      </w:r>
    </w:p>
    <w:p w14:paraId="33FFDBC3" w14:textId="77777777" w:rsidR="00194244" w:rsidRPr="00194244" w:rsidRDefault="00194244" w:rsidP="00FB02D0">
      <w:pPr>
        <w:numPr>
          <w:ilvl w:val="0"/>
          <w:numId w:val="12"/>
        </w:numPr>
        <w:spacing w:after="0" w:line="240" w:lineRule="auto"/>
      </w:pPr>
      <w:r w:rsidRPr="00194244">
        <w:rPr>
          <w:b/>
          <w:bCs/>
        </w:rPr>
        <w:t>SMTP Server</w:t>
      </w:r>
      <w:r w:rsidRPr="00194244">
        <w:t>: smtp.gmail.com</w:t>
      </w:r>
    </w:p>
    <w:p w14:paraId="799E8A86" w14:textId="77777777" w:rsidR="00194244" w:rsidRPr="00194244" w:rsidRDefault="00194244" w:rsidP="00FB02D0">
      <w:pPr>
        <w:numPr>
          <w:ilvl w:val="0"/>
          <w:numId w:val="12"/>
        </w:numPr>
        <w:spacing w:after="0" w:line="240" w:lineRule="auto"/>
      </w:pPr>
      <w:r w:rsidRPr="00194244">
        <w:rPr>
          <w:b/>
          <w:bCs/>
        </w:rPr>
        <w:t>Port</w:t>
      </w:r>
      <w:r w:rsidRPr="00194244">
        <w:t>: 587</w:t>
      </w:r>
    </w:p>
    <w:p w14:paraId="523529D8" w14:textId="77777777" w:rsidR="00194244" w:rsidRPr="00194244" w:rsidRDefault="00194244" w:rsidP="00FB02D0">
      <w:pPr>
        <w:numPr>
          <w:ilvl w:val="0"/>
          <w:numId w:val="12"/>
        </w:numPr>
        <w:spacing w:after="0" w:line="240" w:lineRule="auto"/>
      </w:pPr>
      <w:r w:rsidRPr="00194244">
        <w:rPr>
          <w:b/>
          <w:bCs/>
        </w:rPr>
        <w:t>Username</w:t>
      </w:r>
      <w:r w:rsidRPr="00194244">
        <w:t xml:space="preserve">: Enter your </w:t>
      </w:r>
      <w:r w:rsidRPr="00194244">
        <w:rPr>
          <w:b/>
          <w:bCs/>
        </w:rPr>
        <w:t>full personal Gmail address</w:t>
      </w:r>
      <w:r w:rsidRPr="00194244">
        <w:t xml:space="preserve"> (edwin.m.barnes@gmail.com).</w:t>
      </w:r>
    </w:p>
    <w:p w14:paraId="5C93245A" w14:textId="77777777" w:rsidR="00194244" w:rsidRPr="00194244" w:rsidRDefault="00194244" w:rsidP="00FB02D0">
      <w:pPr>
        <w:numPr>
          <w:ilvl w:val="0"/>
          <w:numId w:val="12"/>
        </w:numPr>
        <w:spacing w:after="0" w:line="240" w:lineRule="auto"/>
      </w:pPr>
      <w:r w:rsidRPr="00194244">
        <w:rPr>
          <w:b/>
          <w:bCs/>
        </w:rPr>
        <w:t>Password</w:t>
      </w:r>
      <w:r w:rsidRPr="00194244">
        <w:t xml:space="preserve">: Paste the </w:t>
      </w:r>
      <w:r w:rsidRPr="00194244">
        <w:rPr>
          <w:b/>
          <w:bCs/>
        </w:rPr>
        <w:t>16-character App Password</w:t>
      </w:r>
      <w:r w:rsidRPr="00194244">
        <w:t xml:space="preserve"> you copied during Step 1.</w:t>
      </w:r>
    </w:p>
    <w:p w14:paraId="13E66538" w14:textId="77777777" w:rsidR="00194244" w:rsidRPr="00194244" w:rsidRDefault="00194244" w:rsidP="00FB02D0">
      <w:pPr>
        <w:numPr>
          <w:ilvl w:val="0"/>
          <w:numId w:val="12"/>
        </w:numPr>
        <w:spacing w:after="0" w:line="240" w:lineRule="auto"/>
      </w:pPr>
      <w:r w:rsidRPr="00194244">
        <w:rPr>
          <w:b/>
          <w:bCs/>
        </w:rPr>
        <w:t>Secured connection choice</w:t>
      </w:r>
      <w:r w:rsidRPr="00194244">
        <w:t xml:space="preserve">: Choose </w:t>
      </w:r>
      <w:r w:rsidRPr="00194244">
        <w:rPr>
          <w:b/>
          <w:bCs/>
        </w:rPr>
        <w:t>Secured connection using TLS</w:t>
      </w:r>
      <w:r w:rsidRPr="00194244">
        <w:t>.</w:t>
      </w:r>
    </w:p>
    <w:p w14:paraId="08C5C4A1" w14:textId="45AFAD40" w:rsidR="00194244" w:rsidRPr="00194244" w:rsidRDefault="00194244" w:rsidP="00FB02D0">
      <w:pPr>
        <w:numPr>
          <w:ilvl w:val="0"/>
          <w:numId w:val="12"/>
        </w:numPr>
        <w:spacing w:after="0" w:line="240" w:lineRule="auto"/>
      </w:pPr>
      <w:r w:rsidRPr="00194244">
        <w:t xml:space="preserve">Click </w:t>
      </w:r>
      <w:r w:rsidRPr="00194244">
        <w:rPr>
          <w:b/>
          <w:bCs/>
        </w:rPr>
        <w:t>Add Account</w:t>
      </w:r>
      <w:r w:rsidRPr="00194244">
        <w:t xml:space="preserve">. </w:t>
      </w:r>
    </w:p>
    <w:p w14:paraId="2614F934" w14:textId="77777777" w:rsidR="00194244" w:rsidRPr="00194244" w:rsidRDefault="00000000" w:rsidP="00FB02D0">
      <w:pPr>
        <w:spacing w:after="0" w:line="240" w:lineRule="auto"/>
      </w:pPr>
      <w:r>
        <w:pict w14:anchorId="75827F41">
          <v:rect id="_x0000_i1027" style="width:0;height:1.5pt" o:hralign="center" o:hrstd="t" o:hr="t" fillcolor="#a0a0a0" stroked="f"/>
        </w:pict>
      </w:r>
    </w:p>
    <w:p w14:paraId="0DA919E2" w14:textId="66F8FB46" w:rsidR="00194244" w:rsidRPr="00194244" w:rsidRDefault="00194244" w:rsidP="00FB02D0">
      <w:pPr>
        <w:spacing w:after="0" w:line="240" w:lineRule="auto"/>
        <w:rPr>
          <w:b/>
          <w:bCs/>
        </w:rPr>
      </w:pPr>
      <w:r w:rsidRPr="00194244">
        <w:rPr>
          <w:b/>
          <w:bCs/>
        </w:rPr>
        <w:t xml:space="preserve">Step </w:t>
      </w:r>
      <w:r w:rsidR="009F79B3">
        <w:rPr>
          <w:b/>
          <w:bCs/>
        </w:rPr>
        <w:t>3</w:t>
      </w:r>
      <w:r w:rsidRPr="00194244">
        <w:rPr>
          <w:b/>
          <w:bCs/>
        </w:rPr>
        <w:t>: Verify and Lock it Down</w:t>
      </w:r>
    </w:p>
    <w:p w14:paraId="2B52AC59" w14:textId="77777777" w:rsidR="00194244" w:rsidRPr="00194244" w:rsidRDefault="00194244" w:rsidP="00FB02D0">
      <w:pPr>
        <w:numPr>
          <w:ilvl w:val="0"/>
          <w:numId w:val="13"/>
        </w:numPr>
        <w:spacing w:after="0" w:line="240" w:lineRule="auto"/>
      </w:pPr>
      <w:r w:rsidRPr="00194244">
        <w:t>Google will send an automated verification email with a code inside to your custom address.</w:t>
      </w:r>
    </w:p>
    <w:p w14:paraId="1DAAA37B" w14:textId="77777777" w:rsidR="00194244" w:rsidRPr="00194244" w:rsidRDefault="00194244" w:rsidP="00FB02D0">
      <w:pPr>
        <w:numPr>
          <w:ilvl w:val="0"/>
          <w:numId w:val="13"/>
        </w:numPr>
        <w:spacing w:after="0" w:line="240" w:lineRule="auto"/>
      </w:pPr>
      <w:r w:rsidRPr="00194244">
        <w:t>Because your Cloudflare forwarding is already live, this verification message will land right back in your primary Gmail inbox within a minute.</w:t>
      </w:r>
    </w:p>
    <w:p w14:paraId="364E74A9" w14:textId="77777777" w:rsidR="00194244" w:rsidRPr="00194244" w:rsidRDefault="00194244" w:rsidP="00FB02D0">
      <w:pPr>
        <w:numPr>
          <w:ilvl w:val="0"/>
          <w:numId w:val="13"/>
        </w:numPr>
        <w:spacing w:after="0" w:line="240" w:lineRule="auto"/>
      </w:pPr>
      <w:r w:rsidRPr="00194244">
        <w:t xml:space="preserve">Copy the numeric code from the body of that email, paste it into the open popup window validation field, and click </w:t>
      </w:r>
      <w:r w:rsidRPr="00194244">
        <w:rPr>
          <w:b/>
          <w:bCs/>
        </w:rPr>
        <w:t>Verify</w:t>
      </w:r>
      <w:r w:rsidRPr="00194244">
        <w:t>.</w:t>
      </w:r>
    </w:p>
    <w:p w14:paraId="7ADE3C1A" w14:textId="77777777" w:rsidR="00194244" w:rsidRPr="00194244" w:rsidRDefault="00194244" w:rsidP="00FB02D0">
      <w:pPr>
        <w:numPr>
          <w:ilvl w:val="0"/>
          <w:numId w:val="13"/>
        </w:numPr>
        <w:spacing w:after="0" w:line="240" w:lineRule="auto"/>
      </w:pPr>
      <w:r w:rsidRPr="00194244">
        <w:t xml:space="preserve">Back on your Gmail </w:t>
      </w:r>
      <w:r w:rsidRPr="00194244">
        <w:rPr>
          <w:b/>
          <w:bCs/>
        </w:rPr>
        <w:t>Accounts and Import</w:t>
      </w:r>
      <w:r w:rsidRPr="00194244">
        <w:t xml:space="preserve"> settings menu, locate the line beneath </w:t>
      </w:r>
      <w:r w:rsidRPr="00194244">
        <w:rPr>
          <w:i/>
          <w:iCs/>
        </w:rPr>
        <w:t>Send mail as</w:t>
      </w:r>
      <w:r w:rsidRPr="00194244">
        <w:t xml:space="preserve"> titled </w:t>
      </w:r>
      <w:r w:rsidRPr="00194244">
        <w:rPr>
          <w:i/>
          <w:iCs/>
        </w:rPr>
        <w:t>When replying to a message</w:t>
      </w:r>
      <w:r w:rsidRPr="00194244">
        <w:t>.</w:t>
      </w:r>
    </w:p>
    <w:p w14:paraId="3AB4A0F0" w14:textId="40D02CB0" w:rsidR="00194244" w:rsidRPr="00194244" w:rsidRDefault="00194244" w:rsidP="00FB02D0">
      <w:pPr>
        <w:numPr>
          <w:ilvl w:val="0"/>
          <w:numId w:val="13"/>
        </w:numPr>
        <w:spacing w:after="0" w:line="240" w:lineRule="auto"/>
      </w:pPr>
      <w:r w:rsidRPr="00194244">
        <w:t xml:space="preserve">Toggle this option to </w:t>
      </w:r>
      <w:r w:rsidRPr="00194244">
        <w:rPr>
          <w:b/>
          <w:bCs/>
        </w:rPr>
        <w:t>Reply from the same address the message was sent to</w:t>
      </w:r>
      <w:r w:rsidRPr="00194244">
        <w:t xml:space="preserve">. </w:t>
      </w:r>
    </w:p>
    <w:p w14:paraId="3E8EFBD1" w14:textId="582A8171" w:rsidR="00194244" w:rsidRPr="00194244" w:rsidRDefault="00194244" w:rsidP="00FB02D0">
      <w:pPr>
        <w:spacing w:after="0" w:line="240" w:lineRule="auto"/>
      </w:pPr>
      <w:r w:rsidRPr="00194244">
        <w:t xml:space="preserve">Now, whenever anyone fires off a message to info@smart-home-edge-systems.us, hitting reply inside Gmail will automatically formulate your outbound response from your professional domain name instead of your personal address. </w:t>
      </w:r>
    </w:p>
    <w:p w14:paraId="0E5F5898" w14:textId="77777777" w:rsidR="00194244" w:rsidRPr="00194244" w:rsidRDefault="00194244" w:rsidP="00FB02D0">
      <w:pPr>
        <w:spacing w:after="0" w:line="240" w:lineRule="auto"/>
      </w:pPr>
      <w:r w:rsidRPr="00194244">
        <w:t xml:space="preserve">Would you like help setting up a </w:t>
      </w:r>
      <w:r w:rsidRPr="00194244">
        <w:rPr>
          <w:b/>
          <w:bCs/>
        </w:rPr>
        <w:t>custom email signature</w:t>
      </w:r>
      <w:r w:rsidRPr="00194244">
        <w:t xml:space="preserve"> specifically for your new info@ sending profile, or would you like to build an </w:t>
      </w:r>
      <w:r w:rsidRPr="00194244">
        <w:rPr>
          <w:b/>
          <w:bCs/>
        </w:rPr>
        <w:t>automated vacation auto-responder</w:t>
      </w:r>
      <w:r w:rsidRPr="00194244">
        <w:t xml:space="preserve"> for it?</w:t>
      </w:r>
    </w:p>
    <w:p w14:paraId="22ADF8C9" w14:textId="77777777" w:rsidR="00194244" w:rsidRPr="00EA3CB6" w:rsidRDefault="00194244" w:rsidP="00FB02D0">
      <w:pPr>
        <w:spacing w:after="0" w:line="240" w:lineRule="auto"/>
      </w:pPr>
    </w:p>
    <w:p w14:paraId="4DBDBBD8" w14:textId="77777777" w:rsidR="00B85E40" w:rsidRDefault="00000000" w:rsidP="00FB02D0">
      <w:pPr>
        <w:pStyle w:val="Heading1"/>
        <w:spacing w:after="0" w:line="240" w:lineRule="auto"/>
      </w:pPr>
      <w:bookmarkStart w:id="26" w:name="_Toc233292023"/>
      <w:r>
        <w:t>References</w:t>
      </w:r>
      <w:bookmarkEnd w:id="26"/>
    </w:p>
    <w:p w14:paraId="67A61813" w14:textId="77777777" w:rsidR="00DE0CC8" w:rsidRPr="00DE0CC8" w:rsidRDefault="00DE0CC8" w:rsidP="00DE0CC8">
      <w:pPr>
        <w:spacing w:after="0" w:line="240" w:lineRule="auto"/>
        <w:ind w:left="720" w:hanging="360"/>
        <w:rPr>
          <w:rFonts w:ascii="Segoe UI Emoji" w:hAnsi="Segoe UI Emoji" w:cs="Segoe UI Emoji"/>
          <w:b/>
          <w:bCs/>
        </w:rPr>
      </w:pPr>
      <w:r w:rsidRPr="00DE0CC8">
        <w:rPr>
          <w:rFonts w:ascii="Segoe UI Emoji" w:hAnsi="Segoe UI Emoji" w:cs="Segoe UI Emoji"/>
          <w:b/>
          <w:bCs/>
        </w:rPr>
        <w:t>🌐 Cloudflare &amp; DNS Resources</w:t>
      </w:r>
    </w:p>
    <w:p w14:paraId="69F67D52" w14:textId="77777777" w:rsidR="00DE0CC8" w:rsidRPr="00DE0CC8" w:rsidRDefault="00DE0CC8">
      <w:pPr>
        <w:numPr>
          <w:ilvl w:val="0"/>
          <w:numId w:val="18"/>
        </w:numPr>
        <w:spacing w:after="0" w:line="240" w:lineRule="auto"/>
        <w:rPr>
          <w:rFonts w:ascii="Segoe UI Emoji" w:hAnsi="Segoe UI Emoji" w:cs="Segoe UI Emoji"/>
          <w:b/>
          <w:bCs/>
        </w:rPr>
      </w:pPr>
      <w:r w:rsidRPr="00DE0CC8">
        <w:rPr>
          <w:rFonts w:ascii="Segoe UI Emoji" w:hAnsi="Segoe UI Emoji" w:cs="Segoe UI Emoji"/>
          <w:b/>
          <w:bCs/>
        </w:rPr>
        <w:t>Cloudflare Docs: Register a New Domain</w:t>
      </w:r>
    </w:p>
    <w:p w14:paraId="3032ACA0" w14:textId="77777777" w:rsidR="00DE0CC8" w:rsidRPr="00DE0CC8" w:rsidRDefault="00DE0CC8">
      <w:pPr>
        <w:numPr>
          <w:ilvl w:val="0"/>
          <w:numId w:val="18"/>
        </w:numPr>
        <w:spacing w:after="0" w:line="240" w:lineRule="auto"/>
        <w:rPr>
          <w:rFonts w:ascii="Segoe UI Emoji" w:hAnsi="Segoe UI Emoji" w:cs="Segoe UI Emoji"/>
          <w:b/>
          <w:bCs/>
        </w:rPr>
      </w:pPr>
      <w:hyperlink r:id="rId22" w:tgtFrame="_blank" w:history="1">
        <w:r w:rsidRPr="00DE0CC8">
          <w:rPr>
            <w:rStyle w:val="Hyperlink"/>
            <w:rFonts w:ascii="Segoe UI Emoji" w:hAnsi="Segoe UI Emoji" w:cs="Segoe UI Emoji"/>
            <w:b/>
            <w:bCs/>
          </w:rPr>
          <w:t>Cloudflare Docs: Manage DNS Records</w:t>
        </w:r>
      </w:hyperlink>
    </w:p>
    <w:p w14:paraId="231536F1" w14:textId="77777777" w:rsidR="00DE0CC8" w:rsidRPr="00DE0CC8" w:rsidRDefault="00DE0CC8">
      <w:pPr>
        <w:numPr>
          <w:ilvl w:val="0"/>
          <w:numId w:val="18"/>
        </w:numPr>
        <w:spacing w:after="0" w:line="240" w:lineRule="auto"/>
        <w:rPr>
          <w:rFonts w:ascii="Segoe UI Emoji" w:hAnsi="Segoe UI Emoji" w:cs="Segoe UI Emoji"/>
          <w:b/>
          <w:bCs/>
        </w:rPr>
      </w:pPr>
      <w:hyperlink r:id="rId23" w:tgtFrame="_blank" w:history="1">
        <w:r w:rsidRPr="00DE0CC8">
          <w:rPr>
            <w:rStyle w:val="Hyperlink"/>
            <w:rFonts w:ascii="Segoe UI Emoji" w:hAnsi="Segoe UI Emoji" w:cs="Segoe UI Emoji"/>
            <w:b/>
            <w:bCs/>
          </w:rPr>
          <w:t>Cloudflare Docs: Domain Configuration for Email Service</w:t>
        </w:r>
      </w:hyperlink>
      <w:r w:rsidRPr="00DE0CC8">
        <w:rPr>
          <w:rFonts w:ascii="Segoe UI Emoji" w:hAnsi="Segoe UI Emoji" w:cs="Segoe UI Emoji"/>
          <w:b/>
          <w:bCs/>
        </w:rPr>
        <w:t xml:space="preserve"> [</w:t>
      </w:r>
      <w:hyperlink r:id="rId24" w:history="1">
        <w:r w:rsidRPr="00DE0CC8">
          <w:rPr>
            <w:rStyle w:val="Hyperlink"/>
            <w:rFonts w:ascii="Segoe UI Emoji" w:hAnsi="Segoe UI Emoji" w:cs="Segoe UI Emoji"/>
            <w:b/>
            <w:bCs/>
          </w:rPr>
          <w:t>1</w:t>
        </w:r>
      </w:hyperlink>
      <w:r w:rsidRPr="00DE0CC8">
        <w:rPr>
          <w:rFonts w:ascii="Segoe UI Emoji" w:hAnsi="Segoe UI Emoji" w:cs="Segoe UI Emoji"/>
          <w:b/>
          <w:bCs/>
        </w:rPr>
        <w:t xml:space="preserve">, </w:t>
      </w:r>
      <w:hyperlink r:id="rId25" w:history="1">
        <w:r w:rsidRPr="00DE0CC8">
          <w:rPr>
            <w:rStyle w:val="Hyperlink"/>
            <w:rFonts w:ascii="Segoe UI Emoji" w:hAnsi="Segoe UI Emoji" w:cs="Segoe UI Emoji"/>
            <w:b/>
            <w:bCs/>
          </w:rPr>
          <w:t>2</w:t>
        </w:r>
      </w:hyperlink>
      <w:r w:rsidRPr="00DE0CC8">
        <w:rPr>
          <w:rFonts w:ascii="Segoe UI Emoji" w:hAnsi="Segoe UI Emoji" w:cs="Segoe UI Emoji"/>
          <w:b/>
          <w:bCs/>
        </w:rPr>
        <w:t>]</w:t>
      </w:r>
    </w:p>
    <w:p w14:paraId="7FE97398" w14:textId="77777777" w:rsidR="00DE0CC8" w:rsidRPr="00DE0CC8" w:rsidRDefault="00DE0CC8" w:rsidP="00DE0CC8">
      <w:pPr>
        <w:spacing w:after="0" w:line="240" w:lineRule="auto"/>
        <w:ind w:left="720" w:hanging="360"/>
        <w:rPr>
          <w:rFonts w:ascii="Segoe UI Emoji" w:hAnsi="Segoe UI Emoji" w:cs="Segoe UI Emoji"/>
          <w:b/>
          <w:bCs/>
        </w:rPr>
      </w:pPr>
      <w:r w:rsidRPr="00DE0CC8">
        <w:rPr>
          <w:rFonts w:ascii="Segoe UI Emoji" w:hAnsi="Segoe UI Emoji" w:cs="Segoe UI Emoji"/>
          <w:b/>
          <w:bCs/>
        </w:rPr>
        <w:t>🛠️ GitHub Pages Resources</w:t>
      </w:r>
    </w:p>
    <w:p w14:paraId="3A048954" w14:textId="77777777" w:rsidR="00DE0CC8" w:rsidRPr="00DE0CC8" w:rsidRDefault="00DE0CC8">
      <w:pPr>
        <w:numPr>
          <w:ilvl w:val="0"/>
          <w:numId w:val="19"/>
        </w:numPr>
        <w:spacing w:after="0" w:line="240" w:lineRule="auto"/>
        <w:rPr>
          <w:rFonts w:ascii="Segoe UI Emoji" w:hAnsi="Segoe UI Emoji" w:cs="Segoe UI Emoji"/>
          <w:b/>
          <w:bCs/>
        </w:rPr>
      </w:pPr>
      <w:hyperlink r:id="rId26" w:tgtFrame="_blank" w:history="1">
        <w:r w:rsidRPr="00DE0CC8">
          <w:rPr>
            <w:rStyle w:val="Hyperlink"/>
            <w:rFonts w:ascii="Segoe UI Emoji" w:hAnsi="Segoe UI Emoji" w:cs="Segoe UI Emoji"/>
            <w:b/>
            <w:bCs/>
          </w:rPr>
          <w:t>GitHub Docs: Managing a Custom Domain for Your GitHub Pages Site</w:t>
        </w:r>
      </w:hyperlink>
    </w:p>
    <w:p w14:paraId="5B151FC6" w14:textId="77777777" w:rsidR="00DE0CC8" w:rsidRPr="00DE0CC8" w:rsidRDefault="00DE0CC8">
      <w:pPr>
        <w:numPr>
          <w:ilvl w:val="0"/>
          <w:numId w:val="19"/>
        </w:numPr>
        <w:spacing w:after="0" w:line="240" w:lineRule="auto"/>
        <w:rPr>
          <w:rFonts w:ascii="Segoe UI Emoji" w:hAnsi="Segoe UI Emoji" w:cs="Segoe UI Emoji"/>
          <w:b/>
          <w:bCs/>
        </w:rPr>
      </w:pPr>
      <w:hyperlink r:id="rId27" w:tgtFrame="_blank" w:history="1">
        <w:r w:rsidRPr="00DE0CC8">
          <w:rPr>
            <w:rStyle w:val="Hyperlink"/>
            <w:rFonts w:ascii="Segoe UI Emoji" w:hAnsi="Segoe UI Emoji" w:cs="Segoe UI Emoji"/>
            <w:b/>
            <w:bCs/>
          </w:rPr>
          <w:t>GitHub Docs: Configuring a Publishing Source for Your GitHub Pages Site</w:t>
        </w:r>
      </w:hyperlink>
      <w:r w:rsidRPr="00DE0CC8">
        <w:rPr>
          <w:rFonts w:ascii="Segoe UI Emoji" w:hAnsi="Segoe UI Emoji" w:cs="Segoe UI Emoji"/>
          <w:b/>
          <w:bCs/>
        </w:rPr>
        <w:t xml:space="preserve"> [</w:t>
      </w:r>
      <w:hyperlink r:id="rId28" w:history="1">
        <w:r w:rsidRPr="00DE0CC8">
          <w:rPr>
            <w:rStyle w:val="Hyperlink"/>
            <w:rFonts w:ascii="Segoe UI Emoji" w:hAnsi="Segoe UI Emoji" w:cs="Segoe UI Emoji"/>
            <w:b/>
            <w:bCs/>
          </w:rPr>
          <w:t>1</w:t>
        </w:r>
      </w:hyperlink>
      <w:r w:rsidRPr="00DE0CC8">
        <w:rPr>
          <w:rFonts w:ascii="Segoe UI Emoji" w:hAnsi="Segoe UI Emoji" w:cs="Segoe UI Emoji"/>
          <w:b/>
          <w:bCs/>
        </w:rPr>
        <w:t>]</w:t>
      </w:r>
    </w:p>
    <w:p w14:paraId="5470DAFA" w14:textId="77777777" w:rsidR="00DE0CC8" w:rsidRPr="00DE0CC8" w:rsidRDefault="00DE0CC8" w:rsidP="00DE0CC8">
      <w:pPr>
        <w:spacing w:after="0" w:line="240" w:lineRule="auto"/>
        <w:ind w:left="720" w:hanging="360"/>
        <w:rPr>
          <w:rFonts w:ascii="Segoe UI Emoji" w:hAnsi="Segoe UI Emoji" w:cs="Segoe UI Emoji"/>
          <w:b/>
          <w:bCs/>
        </w:rPr>
      </w:pPr>
      <w:r w:rsidRPr="00DE0CC8">
        <w:rPr>
          <w:rFonts w:ascii="Segoe UI Emoji" w:hAnsi="Segoe UI Emoji" w:cs="Segoe UI Emoji"/>
          <w:b/>
          <w:bCs/>
        </w:rPr>
        <w:t>✉️ Gmail &amp; Outbound Pipeline Resources</w:t>
      </w:r>
    </w:p>
    <w:p w14:paraId="088D7FD1" w14:textId="77777777" w:rsidR="00DE0CC8" w:rsidRPr="00DE0CC8" w:rsidRDefault="00DE0CC8">
      <w:pPr>
        <w:numPr>
          <w:ilvl w:val="0"/>
          <w:numId w:val="20"/>
        </w:numPr>
        <w:spacing w:after="0" w:line="240" w:lineRule="auto"/>
        <w:rPr>
          <w:rFonts w:ascii="Segoe UI Emoji" w:hAnsi="Segoe UI Emoji" w:cs="Segoe UI Emoji"/>
          <w:b/>
          <w:bCs/>
        </w:rPr>
      </w:pPr>
      <w:hyperlink r:id="rId29" w:tgtFrame="_blank" w:history="1">
        <w:r w:rsidRPr="00DE0CC8">
          <w:rPr>
            <w:rStyle w:val="Hyperlink"/>
            <w:rFonts w:ascii="Segoe UI Emoji" w:hAnsi="Segoe UI Emoji" w:cs="Segoe UI Emoji"/>
            <w:b/>
            <w:bCs/>
          </w:rPr>
          <w:t>Gmail Help: Send Emails from an Alias or Custom Address</w:t>
        </w:r>
      </w:hyperlink>
    </w:p>
    <w:p w14:paraId="376D23FB" w14:textId="77777777" w:rsidR="00DE0CC8" w:rsidRPr="00DE0CC8" w:rsidRDefault="00DE0CC8">
      <w:pPr>
        <w:numPr>
          <w:ilvl w:val="0"/>
          <w:numId w:val="20"/>
        </w:numPr>
        <w:spacing w:after="0" w:line="240" w:lineRule="auto"/>
        <w:rPr>
          <w:rFonts w:ascii="Segoe UI Emoji" w:hAnsi="Segoe UI Emoji" w:cs="Segoe UI Emoji"/>
          <w:b/>
          <w:bCs/>
        </w:rPr>
      </w:pPr>
      <w:r w:rsidRPr="00DE0CC8">
        <w:rPr>
          <w:rFonts w:ascii="Segoe UI Emoji" w:hAnsi="Segoe UI Emoji" w:cs="Segoe UI Emoji"/>
          <w:b/>
          <w:bCs/>
        </w:rPr>
        <w:lastRenderedPageBreak/>
        <w:t>Google Account Help: Sign in with App Passwords</w:t>
      </w:r>
    </w:p>
    <w:p w14:paraId="710A30B8" w14:textId="77777777" w:rsidR="00DE0CC8" w:rsidRPr="00DE0CC8" w:rsidRDefault="00DE0CC8" w:rsidP="00DE0CC8">
      <w:pPr>
        <w:spacing w:after="0" w:line="240" w:lineRule="auto"/>
        <w:ind w:left="720" w:hanging="360"/>
        <w:rPr>
          <w:rFonts w:ascii="Segoe UI Emoji" w:hAnsi="Segoe UI Emoji" w:cs="Segoe UI Emoji"/>
          <w:b/>
          <w:bCs/>
        </w:rPr>
      </w:pPr>
      <w:r w:rsidRPr="00DE0CC8">
        <w:rPr>
          <w:rFonts w:ascii="Segoe UI Emoji" w:hAnsi="Segoe UI Emoji" w:cs="Segoe UI Emoji"/>
          <w:b/>
          <w:bCs/>
        </w:rPr>
        <w:t>🐳 Self-Hosted &amp; Environment Stack</w:t>
      </w:r>
    </w:p>
    <w:p w14:paraId="2EFBE932" w14:textId="77777777" w:rsidR="00DE0CC8" w:rsidRPr="00DE0CC8" w:rsidRDefault="00DE0CC8">
      <w:pPr>
        <w:numPr>
          <w:ilvl w:val="0"/>
          <w:numId w:val="21"/>
        </w:numPr>
        <w:spacing w:after="0" w:line="240" w:lineRule="auto"/>
        <w:rPr>
          <w:rFonts w:ascii="Segoe UI Emoji" w:hAnsi="Segoe UI Emoji" w:cs="Segoe UI Emoji"/>
          <w:b/>
          <w:bCs/>
        </w:rPr>
      </w:pPr>
      <w:hyperlink r:id="rId30" w:tgtFrame="_blank" w:history="1">
        <w:r w:rsidRPr="00DE0CC8">
          <w:rPr>
            <w:rStyle w:val="Hyperlink"/>
            <w:rFonts w:ascii="Segoe UI Emoji" w:hAnsi="Segoe UI Emoji" w:cs="Segoe UI Emoji"/>
            <w:b/>
            <w:bCs/>
          </w:rPr>
          <w:t>Proxmox VE Admin Guide: Virtual Environment Documentation</w:t>
        </w:r>
      </w:hyperlink>
    </w:p>
    <w:p w14:paraId="112E01CD" w14:textId="77777777" w:rsidR="00DE0CC8" w:rsidRPr="00DE0CC8" w:rsidRDefault="00DE0CC8">
      <w:pPr>
        <w:numPr>
          <w:ilvl w:val="0"/>
          <w:numId w:val="21"/>
        </w:numPr>
        <w:spacing w:after="0" w:line="240" w:lineRule="auto"/>
        <w:rPr>
          <w:rFonts w:ascii="Segoe UI Emoji" w:hAnsi="Segoe UI Emoji" w:cs="Segoe UI Emoji"/>
          <w:b/>
          <w:bCs/>
        </w:rPr>
      </w:pPr>
      <w:hyperlink r:id="rId31" w:tgtFrame="_blank" w:history="1">
        <w:r w:rsidRPr="00DE0CC8">
          <w:rPr>
            <w:rStyle w:val="Hyperlink"/>
            <w:rFonts w:ascii="Segoe UI Emoji" w:hAnsi="Segoe UI Emoji" w:cs="Segoe UI Emoji"/>
            <w:b/>
            <w:bCs/>
          </w:rPr>
          <w:t>Pi-hole Docs: Post-Install Configuration and DNS Rules</w:t>
        </w:r>
      </w:hyperlink>
    </w:p>
    <w:p w14:paraId="2D07D8C2" w14:textId="77777777" w:rsidR="00DE0CC8" w:rsidRPr="00DE0CC8" w:rsidRDefault="00DE0CC8">
      <w:pPr>
        <w:numPr>
          <w:ilvl w:val="0"/>
          <w:numId w:val="21"/>
        </w:numPr>
        <w:spacing w:after="0" w:line="240" w:lineRule="auto"/>
        <w:rPr>
          <w:rFonts w:ascii="Segoe UI Emoji" w:hAnsi="Segoe UI Emoji" w:cs="Segoe UI Emoji"/>
          <w:b/>
          <w:bCs/>
        </w:rPr>
      </w:pPr>
      <w:hyperlink r:id="rId32" w:tgtFrame="_blank" w:history="1">
        <w:r w:rsidRPr="00DE0CC8">
          <w:rPr>
            <w:rStyle w:val="Hyperlink"/>
            <w:rFonts w:ascii="Segoe UI Emoji" w:hAnsi="Segoe UI Emoji" w:cs="Segoe UI Emoji"/>
            <w:b/>
            <w:bCs/>
          </w:rPr>
          <w:t>Docker Docs: Multi-Container Orchestration via Docker Compose</w:t>
        </w:r>
      </w:hyperlink>
    </w:p>
    <w:p w14:paraId="211368AA" w14:textId="77777777" w:rsidR="00DE0CC8" w:rsidRPr="00DE0CC8" w:rsidRDefault="00DE0CC8">
      <w:pPr>
        <w:numPr>
          <w:ilvl w:val="0"/>
          <w:numId w:val="21"/>
        </w:numPr>
        <w:spacing w:after="0" w:line="240" w:lineRule="auto"/>
        <w:rPr>
          <w:rFonts w:ascii="Segoe UI Emoji" w:hAnsi="Segoe UI Emoji" w:cs="Segoe UI Emoji"/>
          <w:b/>
          <w:bCs/>
        </w:rPr>
      </w:pPr>
      <w:hyperlink r:id="rId33" w:tgtFrame="_blank" w:history="1">
        <w:r w:rsidRPr="00DE0CC8">
          <w:rPr>
            <w:rStyle w:val="Hyperlink"/>
            <w:rFonts w:ascii="Segoe UI Emoji" w:hAnsi="Segoe UI Emoji" w:cs="Segoe UI Emoji"/>
            <w:b/>
            <w:bCs/>
          </w:rPr>
          <w:t>Linux/Ubuntu Manuals: Network Configuration Profiles</w:t>
        </w:r>
      </w:hyperlink>
    </w:p>
    <w:p w14:paraId="00A3019A" w14:textId="77777777" w:rsidR="00DE0CC8" w:rsidRPr="00DE0CC8" w:rsidRDefault="00000000" w:rsidP="00DE0CC8">
      <w:pPr>
        <w:spacing w:after="0" w:line="240" w:lineRule="auto"/>
        <w:ind w:left="720" w:hanging="360"/>
        <w:rPr>
          <w:rFonts w:ascii="Segoe UI Emoji" w:hAnsi="Segoe UI Emoji" w:cs="Segoe UI Emoji"/>
          <w:b/>
          <w:bCs/>
        </w:rPr>
      </w:pPr>
      <w:r>
        <w:rPr>
          <w:rFonts w:ascii="Segoe UI Emoji" w:hAnsi="Segoe UI Emoji" w:cs="Segoe UI Emoji"/>
          <w:b/>
          <w:bCs/>
        </w:rPr>
        <w:pict w14:anchorId="7F3677FD">
          <v:rect id="_x0000_i1028" style="width:0;height:1.5pt" o:hralign="center" o:hrstd="t" o:hr="t" fillcolor="#a0a0a0" stroked="f"/>
        </w:pict>
      </w:r>
    </w:p>
    <w:sectPr w:rsidR="00DE0CC8" w:rsidRPr="00DE0CC8" w:rsidSect="00461D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Edwin Barnes" w:date="2026-06-19T15:14:00Z" w:initials="EB">
    <w:p w14:paraId="701BE506" w14:textId="77777777" w:rsidR="00997BFC" w:rsidRDefault="00997BFC" w:rsidP="002B0E9D">
      <w:pPr>
        <w:pStyle w:val="CommentText"/>
      </w:pPr>
      <w:r>
        <w:rPr>
          <w:rStyle w:val="CommentReference"/>
        </w:rPr>
        <w:annotationRef/>
      </w:r>
      <w:r>
        <w:t>F9 will update links and references</w:t>
      </w:r>
    </w:p>
  </w:comment>
  <w:comment w:id="6" w:author="Edwin Barnes" w:date="2026-06-22T08:23:00Z" w:initials="EB">
    <w:p w14:paraId="792E0AB7" w14:textId="77777777" w:rsidR="00997BFC" w:rsidRDefault="00997BFC" w:rsidP="0068739F">
      <w:pPr>
        <w:pStyle w:val="CommentText"/>
      </w:pPr>
      <w:r>
        <w:rPr>
          <w:rStyle w:val="CommentReference"/>
        </w:rPr>
        <w:annotationRef/>
      </w:r>
      <w:r>
        <w:t>Macros have been inserted. Refer to My Macros to do this via File &gt; Options &gt; Customize Ribbon. To edit the macros, press Alt+F11, then open Module &gt; Module1.</w:t>
      </w:r>
    </w:p>
  </w:comment>
  <w:comment w:id="7" w:author="Edwin Barnes" w:date="2026-06-20T07:24:00Z" w:initials="EB">
    <w:p w14:paraId="3EE87BD1" w14:textId="77777777" w:rsidR="00843420" w:rsidRDefault="00843420">
      <w:pPr>
        <w:pStyle w:val="CommentText"/>
      </w:pPr>
      <w:r>
        <w:rPr>
          <w:rStyle w:val="CommentReference"/>
        </w:rPr>
        <w:annotationRef/>
      </w:r>
      <w:r>
        <w:t>To insert a new Code Block It is easier to just copy and paste this block</w:t>
      </w:r>
      <w:r w:rsidR="009131B4">
        <w:t xml:space="preserve"> in.  Make sure you paste special (entire cell) to maintain formatting</w:t>
      </w:r>
      <w:r>
        <w:t>.  Once you do that you can change the background color (blue for text and Green for bash).  To do that you need to select the text and change the color under Paragraph.</w:t>
      </w:r>
    </w:p>
  </w:comment>
  <w:comment w:id="8" w:author="Edwin Barnes" w:date="2026-06-20T07:28:00Z" w:initials="EB">
    <w:p w14:paraId="77E2CDA6" w14:textId="77777777" w:rsidR="00843420" w:rsidRDefault="00843420">
      <w:pPr>
        <w:pStyle w:val="CommentText"/>
      </w:pPr>
      <w:r>
        <w:rPr>
          <w:rStyle w:val="CommentReference"/>
        </w:rPr>
        <w:annotationRef/>
      </w:r>
      <w:r>
        <w:t xml:space="preserve">You will also need to change the Caption under the Frame.  </w:t>
      </w:r>
      <w:r w:rsidR="009131B4">
        <w:t>For a Text file I copy the filename and insert Initial Caps and spaces as needed to make it Human Friendly</w:t>
      </w:r>
    </w:p>
  </w:comment>
  <w:comment w:id="9" w:author="Edwin Barnes" w:date="2026-06-20T07:31:00Z" w:initials="EB">
    <w:p w14:paraId="52F85982" w14:textId="77777777" w:rsidR="009131B4" w:rsidRDefault="009131B4">
      <w:pPr>
        <w:pStyle w:val="CommentText"/>
      </w:pPr>
      <w:r>
        <w:rPr>
          <w:rStyle w:val="CommentReference"/>
        </w:rPr>
        <w:annotationRef/>
      </w:r>
      <w:r>
        <w:t>For code I just paste in the file name exactly like it is on the file system.</w:t>
      </w:r>
    </w:p>
  </w:comment>
  <w:comment w:id="10" w:author="Edwin Barnes" w:date="2026-06-20T07:35:00Z" w:initials="EB">
    <w:p w14:paraId="1C8EA1FA" w14:textId="77777777" w:rsidR="009131B4" w:rsidRDefault="009131B4">
      <w:pPr>
        <w:pStyle w:val="CommentText"/>
      </w:pPr>
      <w:r>
        <w:rPr>
          <w:rStyle w:val="CommentReference"/>
        </w:rPr>
        <w:annotationRef/>
      </w:r>
      <w:r>
        <w:t>For editing these txt or sh files, Notepad++ is recommended, as it has the correct settings to maintain proper structure. Convert any tabs to 2 spaces for a proper code structure.</w:t>
      </w:r>
    </w:p>
  </w:comment>
  <w:comment w:id="11" w:author="Edwin Barnes" w:date="2026-06-20T07:55:00Z" w:initials="EB">
    <w:p w14:paraId="26E8ADD1" w14:textId="77777777" w:rsidR="002510AD" w:rsidRDefault="00A865A5" w:rsidP="002510AD">
      <w:pPr>
        <w:pStyle w:val="CommentText"/>
      </w:pPr>
      <w:r>
        <w:rPr>
          <w:rStyle w:val="CommentReference"/>
        </w:rPr>
        <w:annotationRef/>
      </w:r>
      <w:r w:rsidR="002510AD">
        <w:t>If you select some text in the newly created frame you can right click the text and say edit field.  In there change just the name of the file and keep all the other location info the same.  After you click okay press F9 to update the field.  It should contain the new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1BE506" w15:done="0"/>
  <w15:commentEx w15:paraId="792E0AB7" w15:paraIdParent="701BE506" w15:done="0"/>
  <w15:commentEx w15:paraId="3EE87BD1" w15:done="0"/>
  <w15:commentEx w15:paraId="77E2CDA6" w15:paraIdParent="3EE87BD1" w15:done="0"/>
  <w15:commentEx w15:paraId="52F85982" w15:paraIdParent="3EE87BD1" w15:done="0"/>
  <w15:commentEx w15:paraId="1C8EA1FA" w15:paraIdParent="3EE87BD1" w15:done="0"/>
  <w15:commentEx w15:paraId="26E8ADD1" w15:paraIdParent="3EE87B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71D976" w16cex:dateUtc="2026-06-19T21:14:00Z"/>
  <w16cex:commentExtensible w16cex:durableId="591E13E6" w16cex:dateUtc="2026-06-22T14:23:00Z"/>
  <w16cex:commentExtensible w16cex:durableId="6C8662E5" w16cex:dateUtc="2026-06-20T13:24:00Z"/>
  <w16cex:commentExtensible w16cex:durableId="0CD20694" w16cex:dateUtc="2026-06-20T13:28:00Z"/>
  <w16cex:commentExtensible w16cex:durableId="76823FB1" w16cex:dateUtc="2026-06-20T13:31:00Z"/>
  <w16cex:commentExtensible w16cex:durableId="0935C0A3" w16cex:dateUtc="2026-06-20T13:35:00Z"/>
  <w16cex:commentExtensible w16cex:durableId="1E554E61" w16cex:dateUtc="2026-06-20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1BE506" w16cid:durableId="0C71D976"/>
  <w16cid:commentId w16cid:paraId="792E0AB7" w16cid:durableId="591E13E6"/>
  <w16cid:commentId w16cid:paraId="3EE87BD1" w16cid:durableId="6C8662E5"/>
  <w16cid:commentId w16cid:paraId="77E2CDA6" w16cid:durableId="0CD20694"/>
  <w16cid:commentId w16cid:paraId="52F85982" w16cid:durableId="76823FB1"/>
  <w16cid:commentId w16cid:paraId="1C8EA1FA" w16cid:durableId="0935C0A3"/>
  <w16cid:commentId w16cid:paraId="26E8ADD1" w16cid:durableId="1E554E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6D5"/>
    <w:multiLevelType w:val="multilevel"/>
    <w:tmpl w:val="E10C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17478"/>
    <w:multiLevelType w:val="multilevel"/>
    <w:tmpl w:val="F94C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72CD"/>
    <w:multiLevelType w:val="multilevel"/>
    <w:tmpl w:val="F05E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42B7F"/>
    <w:multiLevelType w:val="multilevel"/>
    <w:tmpl w:val="DC68F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91C16"/>
    <w:multiLevelType w:val="multilevel"/>
    <w:tmpl w:val="EF62278A"/>
    <w:lvl w:ilvl="0">
      <w:start w:val="1"/>
      <w:numFmt w:val="decimal"/>
      <w:lvlText w:val="%1."/>
      <w:lvlJc w:val="left"/>
      <w:pPr>
        <w:tabs>
          <w:tab w:val="num" w:pos="1080"/>
        </w:tabs>
        <w:ind w:left="1080" w:hanging="360"/>
      </w:pPr>
    </w:lvl>
    <w:lvl w:ilvl="1">
      <w:start w:val="1"/>
      <w:numFmt w:val="decimal"/>
      <w:lvlText w:val="%2."/>
      <w:lvlJc w:val="left"/>
      <w:pPr>
        <w:ind w:left="1800" w:hanging="360"/>
      </w:p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DD43DCE"/>
    <w:multiLevelType w:val="multilevel"/>
    <w:tmpl w:val="B192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753B2"/>
    <w:multiLevelType w:val="multilevel"/>
    <w:tmpl w:val="EF62278A"/>
    <w:lvl w:ilvl="0">
      <w:start w:val="1"/>
      <w:numFmt w:val="decimal"/>
      <w:lvlText w:val="%1."/>
      <w:lvlJc w:val="left"/>
      <w:pPr>
        <w:tabs>
          <w:tab w:val="num" w:pos="1080"/>
        </w:tabs>
        <w:ind w:left="1080" w:hanging="360"/>
      </w:pPr>
    </w:lvl>
    <w:lvl w:ilvl="1">
      <w:start w:val="1"/>
      <w:numFmt w:val="decimal"/>
      <w:lvlText w:val="%2."/>
      <w:lvlJc w:val="left"/>
      <w:pPr>
        <w:ind w:left="1800" w:hanging="360"/>
      </w:p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3E038A9"/>
    <w:multiLevelType w:val="multilevel"/>
    <w:tmpl w:val="C8702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B350C"/>
    <w:multiLevelType w:val="multilevel"/>
    <w:tmpl w:val="EF62278A"/>
    <w:lvl w:ilvl="0">
      <w:start w:val="1"/>
      <w:numFmt w:val="decimal"/>
      <w:lvlText w:val="%1."/>
      <w:lvlJc w:val="left"/>
      <w:pPr>
        <w:tabs>
          <w:tab w:val="num" w:pos="648"/>
        </w:tabs>
        <w:ind w:left="648" w:hanging="360"/>
      </w:pPr>
    </w:lvl>
    <w:lvl w:ilvl="1">
      <w:start w:val="1"/>
      <w:numFmt w:val="decimal"/>
      <w:lvlText w:val="%2."/>
      <w:lvlJc w:val="left"/>
      <w:pPr>
        <w:ind w:left="1368" w:hanging="360"/>
      </w:pPr>
    </w:lvl>
    <w:lvl w:ilvl="2">
      <w:start w:val="1"/>
      <w:numFmt w:val="bullet"/>
      <w:lvlText w:val=""/>
      <w:lvlJc w:val="left"/>
      <w:pPr>
        <w:tabs>
          <w:tab w:val="num" w:pos="2088"/>
        </w:tabs>
        <w:ind w:left="2088" w:hanging="360"/>
      </w:pPr>
      <w:rPr>
        <w:rFonts w:ascii="Wingdings" w:hAnsi="Wingdings" w:hint="default"/>
        <w:sz w:val="20"/>
      </w:rPr>
    </w:lvl>
    <w:lvl w:ilvl="3" w:tentative="1">
      <w:start w:val="1"/>
      <w:numFmt w:val="decimal"/>
      <w:lvlText w:val="%4."/>
      <w:lvlJc w:val="left"/>
      <w:pPr>
        <w:tabs>
          <w:tab w:val="num" w:pos="2808"/>
        </w:tabs>
        <w:ind w:left="2808" w:hanging="360"/>
      </w:pPr>
    </w:lvl>
    <w:lvl w:ilvl="4" w:tentative="1">
      <w:start w:val="1"/>
      <w:numFmt w:val="decimal"/>
      <w:lvlText w:val="%5."/>
      <w:lvlJc w:val="left"/>
      <w:pPr>
        <w:tabs>
          <w:tab w:val="num" w:pos="3528"/>
        </w:tabs>
        <w:ind w:left="3528" w:hanging="360"/>
      </w:pPr>
    </w:lvl>
    <w:lvl w:ilvl="5" w:tentative="1">
      <w:start w:val="1"/>
      <w:numFmt w:val="decimal"/>
      <w:lvlText w:val="%6."/>
      <w:lvlJc w:val="left"/>
      <w:pPr>
        <w:tabs>
          <w:tab w:val="num" w:pos="4248"/>
        </w:tabs>
        <w:ind w:left="4248" w:hanging="360"/>
      </w:pPr>
    </w:lvl>
    <w:lvl w:ilvl="6" w:tentative="1">
      <w:start w:val="1"/>
      <w:numFmt w:val="decimal"/>
      <w:lvlText w:val="%7."/>
      <w:lvlJc w:val="left"/>
      <w:pPr>
        <w:tabs>
          <w:tab w:val="num" w:pos="4968"/>
        </w:tabs>
        <w:ind w:left="4968" w:hanging="360"/>
      </w:pPr>
    </w:lvl>
    <w:lvl w:ilvl="7" w:tentative="1">
      <w:start w:val="1"/>
      <w:numFmt w:val="decimal"/>
      <w:lvlText w:val="%8."/>
      <w:lvlJc w:val="left"/>
      <w:pPr>
        <w:tabs>
          <w:tab w:val="num" w:pos="5688"/>
        </w:tabs>
        <w:ind w:left="5688" w:hanging="360"/>
      </w:pPr>
    </w:lvl>
    <w:lvl w:ilvl="8" w:tentative="1">
      <w:start w:val="1"/>
      <w:numFmt w:val="decimal"/>
      <w:lvlText w:val="%9."/>
      <w:lvlJc w:val="left"/>
      <w:pPr>
        <w:tabs>
          <w:tab w:val="num" w:pos="6408"/>
        </w:tabs>
        <w:ind w:left="6408" w:hanging="360"/>
      </w:pPr>
    </w:lvl>
  </w:abstractNum>
  <w:abstractNum w:abstractNumId="9" w15:restartNumberingAfterBreak="0">
    <w:nsid w:val="1DC25140"/>
    <w:multiLevelType w:val="multilevel"/>
    <w:tmpl w:val="7B9A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EE4FB4"/>
    <w:multiLevelType w:val="multilevel"/>
    <w:tmpl w:val="EE3A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C016B"/>
    <w:multiLevelType w:val="multilevel"/>
    <w:tmpl w:val="0F84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15343"/>
    <w:multiLevelType w:val="hybridMultilevel"/>
    <w:tmpl w:val="AF2E257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3D257C08"/>
    <w:multiLevelType w:val="multilevel"/>
    <w:tmpl w:val="1078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74510A"/>
    <w:multiLevelType w:val="multilevel"/>
    <w:tmpl w:val="6376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1701E6"/>
    <w:multiLevelType w:val="multilevel"/>
    <w:tmpl w:val="08C2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295FD7"/>
    <w:multiLevelType w:val="hybridMultilevel"/>
    <w:tmpl w:val="F8DA8594"/>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7" w15:restartNumberingAfterBreak="0">
    <w:nsid w:val="5FBE474B"/>
    <w:multiLevelType w:val="hybridMultilevel"/>
    <w:tmpl w:val="401A9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A63217"/>
    <w:multiLevelType w:val="multilevel"/>
    <w:tmpl w:val="93025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F632F3"/>
    <w:multiLevelType w:val="multilevel"/>
    <w:tmpl w:val="923C9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C040A2"/>
    <w:multiLevelType w:val="hybridMultilevel"/>
    <w:tmpl w:val="7D8007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18662DD"/>
    <w:multiLevelType w:val="multilevel"/>
    <w:tmpl w:val="0F6E5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2C24A2"/>
    <w:multiLevelType w:val="multilevel"/>
    <w:tmpl w:val="4CE0B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EA385C"/>
    <w:multiLevelType w:val="multilevel"/>
    <w:tmpl w:val="DA64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0A7646"/>
    <w:multiLevelType w:val="multilevel"/>
    <w:tmpl w:val="6B1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482458">
    <w:abstractNumId w:val="21"/>
  </w:num>
  <w:num w:numId="2" w16cid:durableId="1841039069">
    <w:abstractNumId w:val="22"/>
  </w:num>
  <w:num w:numId="3" w16cid:durableId="1980071177">
    <w:abstractNumId w:val="9"/>
  </w:num>
  <w:num w:numId="4" w16cid:durableId="1545290887">
    <w:abstractNumId w:val="1"/>
  </w:num>
  <w:num w:numId="5" w16cid:durableId="1373115886">
    <w:abstractNumId w:val="20"/>
  </w:num>
  <w:num w:numId="6" w16cid:durableId="1767195049">
    <w:abstractNumId w:val="12"/>
  </w:num>
  <w:num w:numId="7" w16cid:durableId="360715183">
    <w:abstractNumId w:val="17"/>
  </w:num>
  <w:num w:numId="8" w16cid:durableId="1455752008">
    <w:abstractNumId w:val="14"/>
  </w:num>
  <w:num w:numId="9" w16cid:durableId="1312057008">
    <w:abstractNumId w:val="0"/>
  </w:num>
  <w:num w:numId="10" w16cid:durableId="770784557">
    <w:abstractNumId w:val="7"/>
  </w:num>
  <w:num w:numId="11" w16cid:durableId="1309868558">
    <w:abstractNumId w:val="19"/>
  </w:num>
  <w:num w:numId="12" w16cid:durableId="820654937">
    <w:abstractNumId w:val="24"/>
  </w:num>
  <w:num w:numId="13" w16cid:durableId="943538786">
    <w:abstractNumId w:val="3"/>
  </w:num>
  <w:num w:numId="14" w16cid:durableId="1435829089">
    <w:abstractNumId w:val="16"/>
  </w:num>
  <w:num w:numId="15" w16cid:durableId="402340176">
    <w:abstractNumId w:val="6"/>
  </w:num>
  <w:num w:numId="16" w16cid:durableId="823476705">
    <w:abstractNumId w:val="4"/>
  </w:num>
  <w:num w:numId="17" w16cid:durableId="904217801">
    <w:abstractNumId w:val="8"/>
  </w:num>
  <w:num w:numId="18" w16cid:durableId="1996640047">
    <w:abstractNumId w:val="5"/>
  </w:num>
  <w:num w:numId="19" w16cid:durableId="1089229249">
    <w:abstractNumId w:val="2"/>
  </w:num>
  <w:num w:numId="20" w16cid:durableId="2049447674">
    <w:abstractNumId w:val="11"/>
  </w:num>
  <w:num w:numId="21" w16cid:durableId="1237667251">
    <w:abstractNumId w:val="10"/>
  </w:num>
  <w:num w:numId="22" w16cid:durableId="1581021581">
    <w:abstractNumId w:val="13"/>
  </w:num>
  <w:num w:numId="23" w16cid:durableId="300965620">
    <w:abstractNumId w:val="15"/>
  </w:num>
  <w:num w:numId="24" w16cid:durableId="664283524">
    <w:abstractNumId w:val="23"/>
  </w:num>
  <w:num w:numId="25" w16cid:durableId="95097212">
    <w:abstractNumId w:val="18"/>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in Barnes">
    <w15:presenceInfo w15:providerId="Windows Live" w15:userId="1a08cbd08b536a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attachedTemplate r:id="rId1"/>
  <w:linkStyles/>
  <w:defaultTabStop w:val="28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32C"/>
    <w:rsid w:val="0009128F"/>
    <w:rsid w:val="0009732C"/>
    <w:rsid w:val="000A67F3"/>
    <w:rsid w:val="000B2A4B"/>
    <w:rsid w:val="000D1C5D"/>
    <w:rsid w:val="000E4B3E"/>
    <w:rsid w:val="00104A42"/>
    <w:rsid w:val="0010774B"/>
    <w:rsid w:val="00135A1D"/>
    <w:rsid w:val="00181342"/>
    <w:rsid w:val="00185E58"/>
    <w:rsid w:val="00194244"/>
    <w:rsid w:val="0019771A"/>
    <w:rsid w:val="001A6AF5"/>
    <w:rsid w:val="001B44DD"/>
    <w:rsid w:val="001D13A8"/>
    <w:rsid w:val="001D41A2"/>
    <w:rsid w:val="001D507E"/>
    <w:rsid w:val="001F4437"/>
    <w:rsid w:val="00203BA1"/>
    <w:rsid w:val="00236AD1"/>
    <w:rsid w:val="002510AD"/>
    <w:rsid w:val="002526BE"/>
    <w:rsid w:val="00261CAF"/>
    <w:rsid w:val="002627C7"/>
    <w:rsid w:val="00263B43"/>
    <w:rsid w:val="00284580"/>
    <w:rsid w:val="002B0E9D"/>
    <w:rsid w:val="002C0039"/>
    <w:rsid w:val="002C7742"/>
    <w:rsid w:val="002D1A8A"/>
    <w:rsid w:val="002E1124"/>
    <w:rsid w:val="003343F0"/>
    <w:rsid w:val="003848B4"/>
    <w:rsid w:val="003A3BC1"/>
    <w:rsid w:val="003B25D9"/>
    <w:rsid w:val="003B46CA"/>
    <w:rsid w:val="003B49A2"/>
    <w:rsid w:val="003C27A3"/>
    <w:rsid w:val="003E3878"/>
    <w:rsid w:val="003E6BC9"/>
    <w:rsid w:val="003F65BF"/>
    <w:rsid w:val="00404D13"/>
    <w:rsid w:val="004055CE"/>
    <w:rsid w:val="0040749D"/>
    <w:rsid w:val="00420E58"/>
    <w:rsid w:val="00426F12"/>
    <w:rsid w:val="00461B29"/>
    <w:rsid w:val="00461D47"/>
    <w:rsid w:val="004849CD"/>
    <w:rsid w:val="0048540D"/>
    <w:rsid w:val="00495702"/>
    <w:rsid w:val="004A7F14"/>
    <w:rsid w:val="004D65A3"/>
    <w:rsid w:val="004E1838"/>
    <w:rsid w:val="005054B5"/>
    <w:rsid w:val="00511985"/>
    <w:rsid w:val="005425BD"/>
    <w:rsid w:val="005450F3"/>
    <w:rsid w:val="00552567"/>
    <w:rsid w:val="005960D9"/>
    <w:rsid w:val="005D0EAB"/>
    <w:rsid w:val="006352AE"/>
    <w:rsid w:val="00636DA7"/>
    <w:rsid w:val="0064274A"/>
    <w:rsid w:val="0066617D"/>
    <w:rsid w:val="00677D13"/>
    <w:rsid w:val="0068739F"/>
    <w:rsid w:val="006A0797"/>
    <w:rsid w:val="006B1F61"/>
    <w:rsid w:val="006C74C1"/>
    <w:rsid w:val="0071246C"/>
    <w:rsid w:val="00716848"/>
    <w:rsid w:val="00721EDD"/>
    <w:rsid w:val="007305CB"/>
    <w:rsid w:val="00747F52"/>
    <w:rsid w:val="00781D4C"/>
    <w:rsid w:val="00792426"/>
    <w:rsid w:val="007B1F9E"/>
    <w:rsid w:val="007B6C15"/>
    <w:rsid w:val="007E123A"/>
    <w:rsid w:val="008026A9"/>
    <w:rsid w:val="008277BC"/>
    <w:rsid w:val="008355DC"/>
    <w:rsid w:val="00836646"/>
    <w:rsid w:val="00843420"/>
    <w:rsid w:val="008450A6"/>
    <w:rsid w:val="00846AB7"/>
    <w:rsid w:val="00847208"/>
    <w:rsid w:val="00847607"/>
    <w:rsid w:val="00850597"/>
    <w:rsid w:val="0085558B"/>
    <w:rsid w:val="00873742"/>
    <w:rsid w:val="00896A4B"/>
    <w:rsid w:val="008C7116"/>
    <w:rsid w:val="008E4748"/>
    <w:rsid w:val="008E78BE"/>
    <w:rsid w:val="009131B4"/>
    <w:rsid w:val="009174B6"/>
    <w:rsid w:val="00921CED"/>
    <w:rsid w:val="00933B99"/>
    <w:rsid w:val="00957A55"/>
    <w:rsid w:val="009606AC"/>
    <w:rsid w:val="009677B9"/>
    <w:rsid w:val="00985D67"/>
    <w:rsid w:val="00997BFC"/>
    <w:rsid w:val="009B38DD"/>
    <w:rsid w:val="009B6F10"/>
    <w:rsid w:val="009B7531"/>
    <w:rsid w:val="009C1B65"/>
    <w:rsid w:val="009C7EF5"/>
    <w:rsid w:val="009D760D"/>
    <w:rsid w:val="009E2C48"/>
    <w:rsid w:val="009F79B3"/>
    <w:rsid w:val="00A41543"/>
    <w:rsid w:val="00A46F27"/>
    <w:rsid w:val="00A55A42"/>
    <w:rsid w:val="00A60C33"/>
    <w:rsid w:val="00A62C84"/>
    <w:rsid w:val="00A66A56"/>
    <w:rsid w:val="00A74899"/>
    <w:rsid w:val="00A760D4"/>
    <w:rsid w:val="00A80DA7"/>
    <w:rsid w:val="00A865A5"/>
    <w:rsid w:val="00A92D29"/>
    <w:rsid w:val="00A95982"/>
    <w:rsid w:val="00AE027B"/>
    <w:rsid w:val="00B11ECA"/>
    <w:rsid w:val="00B2167F"/>
    <w:rsid w:val="00B31F3B"/>
    <w:rsid w:val="00B52493"/>
    <w:rsid w:val="00B8089F"/>
    <w:rsid w:val="00B817C8"/>
    <w:rsid w:val="00B85E40"/>
    <w:rsid w:val="00B9689F"/>
    <w:rsid w:val="00BD00E3"/>
    <w:rsid w:val="00BD0D4A"/>
    <w:rsid w:val="00BD41C1"/>
    <w:rsid w:val="00C20401"/>
    <w:rsid w:val="00C37530"/>
    <w:rsid w:val="00C435C5"/>
    <w:rsid w:val="00C444EB"/>
    <w:rsid w:val="00C5023D"/>
    <w:rsid w:val="00C5619D"/>
    <w:rsid w:val="00C74FDD"/>
    <w:rsid w:val="00C77093"/>
    <w:rsid w:val="00CA68F4"/>
    <w:rsid w:val="00CB3CA3"/>
    <w:rsid w:val="00CC3E7D"/>
    <w:rsid w:val="00CE1051"/>
    <w:rsid w:val="00D14909"/>
    <w:rsid w:val="00D402B8"/>
    <w:rsid w:val="00D50E9E"/>
    <w:rsid w:val="00D56E79"/>
    <w:rsid w:val="00D70CE0"/>
    <w:rsid w:val="00D73B79"/>
    <w:rsid w:val="00D963EB"/>
    <w:rsid w:val="00DA103B"/>
    <w:rsid w:val="00DA656E"/>
    <w:rsid w:val="00DC7E86"/>
    <w:rsid w:val="00DE0CC8"/>
    <w:rsid w:val="00DE41B6"/>
    <w:rsid w:val="00E24240"/>
    <w:rsid w:val="00E41282"/>
    <w:rsid w:val="00E56993"/>
    <w:rsid w:val="00E61FFE"/>
    <w:rsid w:val="00E7589F"/>
    <w:rsid w:val="00E80447"/>
    <w:rsid w:val="00EA3CB6"/>
    <w:rsid w:val="00EC12BA"/>
    <w:rsid w:val="00EC425D"/>
    <w:rsid w:val="00ED0797"/>
    <w:rsid w:val="00ED2015"/>
    <w:rsid w:val="00F12E51"/>
    <w:rsid w:val="00F23B69"/>
    <w:rsid w:val="00F338DB"/>
    <w:rsid w:val="00F4763D"/>
    <w:rsid w:val="00F61C93"/>
    <w:rsid w:val="00F653EC"/>
    <w:rsid w:val="00F743E3"/>
    <w:rsid w:val="00F81BBD"/>
    <w:rsid w:val="00F83234"/>
    <w:rsid w:val="00F8569C"/>
    <w:rsid w:val="00F8748B"/>
    <w:rsid w:val="00FB02D0"/>
    <w:rsid w:val="00FB3FB8"/>
    <w:rsid w:val="00FC2D30"/>
    <w:rsid w:val="00FD7E98"/>
    <w:rsid w:val="00FF25D6"/>
    <w:rsid w:val="00FF3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70C9F"/>
  <w15:chartTrackingRefBased/>
  <w15:docId w15:val="{3E5424F3-29A6-48F9-B20A-EA57AE28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56E"/>
  </w:style>
  <w:style w:type="paragraph" w:styleId="Heading1">
    <w:name w:val="heading 1"/>
    <w:basedOn w:val="Normal"/>
    <w:next w:val="Normal"/>
    <w:link w:val="Heading1Char"/>
    <w:uiPriority w:val="9"/>
    <w:qFormat/>
    <w:rsid w:val="00DA6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6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6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6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A6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A65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656E"/>
  </w:style>
  <w:style w:type="character" w:customStyle="1" w:styleId="Heading1Char">
    <w:name w:val="Heading 1 Char"/>
    <w:basedOn w:val="DefaultParagraphFont"/>
    <w:link w:val="Heading1"/>
    <w:uiPriority w:val="9"/>
    <w:rsid w:val="00DA6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6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6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6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A6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56E"/>
    <w:rPr>
      <w:rFonts w:eastAsiaTheme="majorEastAsia" w:cstheme="majorBidi"/>
      <w:color w:val="272727" w:themeColor="text1" w:themeTint="D8"/>
    </w:rPr>
  </w:style>
  <w:style w:type="paragraph" w:styleId="Title">
    <w:name w:val="Title"/>
    <w:basedOn w:val="Normal"/>
    <w:next w:val="Normal"/>
    <w:link w:val="TitleChar"/>
    <w:uiPriority w:val="10"/>
    <w:qFormat/>
    <w:rsid w:val="00DA6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56E"/>
    <w:pPr>
      <w:spacing w:before="160"/>
      <w:jc w:val="center"/>
    </w:pPr>
    <w:rPr>
      <w:i/>
      <w:iCs/>
      <w:color w:val="404040" w:themeColor="text1" w:themeTint="BF"/>
    </w:rPr>
  </w:style>
  <w:style w:type="character" w:customStyle="1" w:styleId="QuoteChar">
    <w:name w:val="Quote Char"/>
    <w:basedOn w:val="DefaultParagraphFont"/>
    <w:link w:val="Quote"/>
    <w:uiPriority w:val="29"/>
    <w:rsid w:val="00DA656E"/>
    <w:rPr>
      <w:i/>
      <w:iCs/>
      <w:color w:val="404040" w:themeColor="text1" w:themeTint="BF"/>
    </w:rPr>
  </w:style>
  <w:style w:type="paragraph" w:styleId="ListParagraph">
    <w:name w:val="List Paragraph"/>
    <w:basedOn w:val="Normal"/>
    <w:uiPriority w:val="34"/>
    <w:qFormat/>
    <w:rsid w:val="00DA656E"/>
    <w:pPr>
      <w:ind w:left="720"/>
      <w:contextualSpacing/>
    </w:pPr>
  </w:style>
  <w:style w:type="character" w:styleId="IntenseEmphasis">
    <w:name w:val="Intense Emphasis"/>
    <w:basedOn w:val="DefaultParagraphFont"/>
    <w:uiPriority w:val="21"/>
    <w:qFormat/>
    <w:rsid w:val="00DA656E"/>
    <w:rPr>
      <w:i/>
      <w:iCs/>
      <w:color w:val="0F4761" w:themeColor="accent1" w:themeShade="BF"/>
    </w:rPr>
  </w:style>
  <w:style w:type="paragraph" w:styleId="IntenseQuote">
    <w:name w:val="Intense Quote"/>
    <w:basedOn w:val="Normal"/>
    <w:next w:val="Normal"/>
    <w:link w:val="IntenseQuoteChar"/>
    <w:uiPriority w:val="30"/>
    <w:qFormat/>
    <w:rsid w:val="00DA6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56E"/>
    <w:rPr>
      <w:i/>
      <w:iCs/>
      <w:color w:val="0F4761" w:themeColor="accent1" w:themeShade="BF"/>
    </w:rPr>
  </w:style>
  <w:style w:type="character" w:styleId="IntenseReference">
    <w:name w:val="Intense Reference"/>
    <w:basedOn w:val="DefaultParagraphFont"/>
    <w:uiPriority w:val="32"/>
    <w:qFormat/>
    <w:rsid w:val="00DA656E"/>
    <w:rPr>
      <w:b/>
      <w:bCs/>
      <w:smallCaps/>
      <w:color w:val="0F4761" w:themeColor="accent1" w:themeShade="BF"/>
      <w:spacing w:val="5"/>
    </w:rPr>
  </w:style>
  <w:style w:type="character" w:styleId="Hyperlink">
    <w:name w:val="Hyperlink"/>
    <w:basedOn w:val="DefaultParagraphFont"/>
    <w:uiPriority w:val="99"/>
    <w:unhideWhenUsed/>
    <w:rsid w:val="00DA656E"/>
    <w:rPr>
      <w:color w:val="467886" w:themeColor="hyperlink"/>
      <w:u w:val="single"/>
    </w:rPr>
  </w:style>
  <w:style w:type="character" w:styleId="UnresolvedMention">
    <w:name w:val="Unresolved Mention"/>
    <w:basedOn w:val="DefaultParagraphFont"/>
    <w:uiPriority w:val="99"/>
    <w:semiHidden/>
    <w:unhideWhenUsed/>
    <w:rsid w:val="00DA656E"/>
    <w:rPr>
      <w:color w:val="605E5C"/>
      <w:shd w:val="clear" w:color="auto" w:fill="E1DFDD"/>
    </w:rPr>
  </w:style>
  <w:style w:type="paragraph" w:styleId="NoSpacing">
    <w:name w:val="No Spacing"/>
    <w:link w:val="NoSpacingChar"/>
    <w:uiPriority w:val="1"/>
    <w:qFormat/>
    <w:rsid w:val="00DA656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A656E"/>
    <w:rPr>
      <w:rFonts w:eastAsiaTheme="minorEastAsia"/>
      <w:kern w:val="0"/>
      <w:sz w:val="22"/>
      <w:szCs w:val="22"/>
      <w14:ligatures w14:val="none"/>
    </w:rPr>
  </w:style>
  <w:style w:type="character" w:styleId="LineNumber">
    <w:name w:val="line number"/>
    <w:basedOn w:val="DefaultParagraphFont"/>
    <w:uiPriority w:val="99"/>
    <w:semiHidden/>
    <w:unhideWhenUsed/>
    <w:rsid w:val="00DA656E"/>
  </w:style>
  <w:style w:type="character" w:styleId="CommentReference">
    <w:name w:val="annotation reference"/>
    <w:basedOn w:val="DefaultParagraphFont"/>
    <w:uiPriority w:val="99"/>
    <w:semiHidden/>
    <w:unhideWhenUsed/>
    <w:rsid w:val="00DA656E"/>
    <w:rPr>
      <w:sz w:val="16"/>
      <w:szCs w:val="16"/>
    </w:rPr>
  </w:style>
  <w:style w:type="paragraph" w:styleId="CommentText">
    <w:name w:val="annotation text"/>
    <w:basedOn w:val="Normal"/>
    <w:link w:val="CommentTextChar"/>
    <w:uiPriority w:val="99"/>
    <w:unhideWhenUsed/>
    <w:rsid w:val="00DA656E"/>
    <w:pPr>
      <w:spacing w:line="240" w:lineRule="auto"/>
    </w:pPr>
    <w:rPr>
      <w:sz w:val="20"/>
      <w:szCs w:val="20"/>
    </w:rPr>
  </w:style>
  <w:style w:type="character" w:customStyle="1" w:styleId="CommentTextChar">
    <w:name w:val="Comment Text Char"/>
    <w:basedOn w:val="DefaultParagraphFont"/>
    <w:link w:val="CommentText"/>
    <w:uiPriority w:val="99"/>
    <w:rsid w:val="00DA656E"/>
    <w:rPr>
      <w:sz w:val="20"/>
      <w:szCs w:val="20"/>
    </w:rPr>
  </w:style>
  <w:style w:type="paragraph" w:styleId="CommentSubject">
    <w:name w:val="annotation subject"/>
    <w:basedOn w:val="CommentText"/>
    <w:next w:val="CommentText"/>
    <w:link w:val="CommentSubjectChar"/>
    <w:uiPriority w:val="99"/>
    <w:semiHidden/>
    <w:unhideWhenUsed/>
    <w:rsid w:val="00DA656E"/>
    <w:rPr>
      <w:b/>
      <w:bCs/>
    </w:rPr>
  </w:style>
  <w:style w:type="character" w:customStyle="1" w:styleId="CommentSubjectChar">
    <w:name w:val="Comment Subject Char"/>
    <w:basedOn w:val="CommentTextChar"/>
    <w:link w:val="CommentSubject"/>
    <w:uiPriority w:val="99"/>
    <w:semiHidden/>
    <w:rsid w:val="00DA656E"/>
    <w:rPr>
      <w:b/>
      <w:bCs/>
      <w:sz w:val="20"/>
      <w:szCs w:val="20"/>
    </w:rPr>
  </w:style>
  <w:style w:type="paragraph" w:styleId="Caption">
    <w:name w:val="caption"/>
    <w:basedOn w:val="Normal"/>
    <w:next w:val="Normal"/>
    <w:uiPriority w:val="35"/>
    <w:unhideWhenUsed/>
    <w:qFormat/>
    <w:rsid w:val="00DA656E"/>
    <w:pPr>
      <w:spacing w:after="200" w:line="240" w:lineRule="auto"/>
    </w:pPr>
    <w:rPr>
      <w:i/>
      <w:iCs/>
      <w:color w:val="0E2841" w:themeColor="text2"/>
    </w:rPr>
  </w:style>
  <w:style w:type="paragraph" w:styleId="TOCHeading">
    <w:name w:val="TOC Heading"/>
    <w:basedOn w:val="Heading1"/>
    <w:next w:val="Normal"/>
    <w:uiPriority w:val="39"/>
    <w:unhideWhenUsed/>
    <w:qFormat/>
    <w:rsid w:val="00DA656E"/>
    <w:pPr>
      <w:spacing w:before="240" w:after="0" w:line="259" w:lineRule="auto"/>
      <w:jc w:val="center"/>
      <w:outlineLvl w:val="9"/>
    </w:pPr>
    <w:rPr>
      <w:kern w:val="0"/>
      <w:sz w:val="32"/>
      <w:szCs w:val="32"/>
      <w14:ligatures w14:val="none"/>
    </w:rPr>
  </w:style>
  <w:style w:type="paragraph" w:styleId="TOC1">
    <w:name w:val="toc 1"/>
    <w:basedOn w:val="Normal"/>
    <w:next w:val="Normal"/>
    <w:autoRedefine/>
    <w:uiPriority w:val="39"/>
    <w:unhideWhenUsed/>
    <w:rsid w:val="00DA656E"/>
    <w:pPr>
      <w:spacing w:after="100"/>
    </w:pPr>
  </w:style>
  <w:style w:type="paragraph" w:styleId="TOC2">
    <w:name w:val="toc 2"/>
    <w:basedOn w:val="Normal"/>
    <w:next w:val="Normal"/>
    <w:autoRedefine/>
    <w:uiPriority w:val="39"/>
    <w:unhideWhenUsed/>
    <w:rsid w:val="00DA656E"/>
    <w:pPr>
      <w:spacing w:after="100"/>
      <w:ind w:left="240"/>
    </w:pPr>
  </w:style>
  <w:style w:type="paragraph" w:styleId="TOC3">
    <w:name w:val="toc 3"/>
    <w:basedOn w:val="Normal"/>
    <w:next w:val="Normal"/>
    <w:autoRedefine/>
    <w:uiPriority w:val="39"/>
    <w:unhideWhenUsed/>
    <w:rsid w:val="00DA656E"/>
    <w:pPr>
      <w:spacing w:after="100"/>
      <w:ind w:left="480"/>
    </w:pPr>
  </w:style>
  <w:style w:type="paragraph" w:styleId="TableofFigures">
    <w:name w:val="table of figures"/>
    <w:basedOn w:val="Normal"/>
    <w:next w:val="Normal"/>
    <w:uiPriority w:val="99"/>
    <w:unhideWhenUsed/>
    <w:rsid w:val="00DA656E"/>
    <w:pPr>
      <w:spacing w:after="0"/>
    </w:pPr>
  </w:style>
  <w:style w:type="paragraph" w:styleId="PlainText">
    <w:name w:val="Plain Text"/>
    <w:basedOn w:val="Normal"/>
    <w:link w:val="PlainTextChar"/>
    <w:uiPriority w:val="99"/>
    <w:unhideWhenUsed/>
    <w:rsid w:val="00DA656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A656E"/>
    <w:rPr>
      <w:rFonts w:ascii="Consolas" w:hAnsi="Consolas"/>
      <w:sz w:val="21"/>
      <w:szCs w:val="21"/>
    </w:rPr>
  </w:style>
  <w:style w:type="paragraph" w:customStyle="1" w:styleId="Code">
    <w:name w:val="Code"/>
    <w:basedOn w:val="Heading2"/>
    <w:qFormat/>
    <w:rsid w:val="00DA656E"/>
    <w:pPr>
      <w15:collapsed/>
    </w:pPr>
  </w:style>
  <w:style w:type="table" w:styleId="TableGrid">
    <w:name w:val="Table Grid"/>
    <w:basedOn w:val="TableNormal"/>
    <w:uiPriority w:val="39"/>
    <w:rsid w:val="00DA6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A7F14"/>
    <w:rPr>
      <w:color w:val="96607D" w:themeColor="followedHyperlink"/>
      <w:u w:val="single"/>
    </w:rPr>
  </w:style>
  <w:style w:type="paragraph" w:styleId="NormalWeb">
    <w:name w:val="Normal (Web)"/>
    <w:basedOn w:val="Normal"/>
    <w:uiPriority w:val="99"/>
    <w:semiHidden/>
    <w:unhideWhenUsed/>
    <w:rsid w:val="009174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CC3E7D"/>
    <w:pPr>
      <w:spacing w:after="100"/>
      <w:ind w:left="720"/>
    </w:pPr>
    <w:rPr>
      <w:rFonts w:eastAsiaTheme="minorEastAsia"/>
    </w:rPr>
  </w:style>
  <w:style w:type="paragraph" w:styleId="TOC5">
    <w:name w:val="toc 5"/>
    <w:basedOn w:val="Normal"/>
    <w:next w:val="Normal"/>
    <w:autoRedefine/>
    <w:uiPriority w:val="39"/>
    <w:unhideWhenUsed/>
    <w:rsid w:val="00CC3E7D"/>
    <w:pPr>
      <w:spacing w:after="100"/>
      <w:ind w:left="960"/>
    </w:pPr>
    <w:rPr>
      <w:rFonts w:eastAsiaTheme="minorEastAsia"/>
    </w:rPr>
  </w:style>
  <w:style w:type="paragraph" w:styleId="TOC6">
    <w:name w:val="toc 6"/>
    <w:basedOn w:val="Normal"/>
    <w:next w:val="Normal"/>
    <w:autoRedefine/>
    <w:uiPriority w:val="39"/>
    <w:unhideWhenUsed/>
    <w:rsid w:val="00CC3E7D"/>
    <w:pPr>
      <w:spacing w:after="100"/>
      <w:ind w:left="1200"/>
    </w:pPr>
    <w:rPr>
      <w:rFonts w:eastAsiaTheme="minorEastAsia"/>
    </w:rPr>
  </w:style>
  <w:style w:type="paragraph" w:styleId="TOC7">
    <w:name w:val="toc 7"/>
    <w:basedOn w:val="Normal"/>
    <w:next w:val="Normal"/>
    <w:autoRedefine/>
    <w:uiPriority w:val="39"/>
    <w:unhideWhenUsed/>
    <w:rsid w:val="00CC3E7D"/>
    <w:pPr>
      <w:spacing w:after="100"/>
      <w:ind w:left="1440"/>
    </w:pPr>
    <w:rPr>
      <w:rFonts w:eastAsiaTheme="minorEastAsia"/>
    </w:rPr>
  </w:style>
  <w:style w:type="paragraph" w:styleId="TOC8">
    <w:name w:val="toc 8"/>
    <w:basedOn w:val="Normal"/>
    <w:next w:val="Normal"/>
    <w:autoRedefine/>
    <w:uiPriority w:val="39"/>
    <w:unhideWhenUsed/>
    <w:rsid w:val="00CC3E7D"/>
    <w:pPr>
      <w:spacing w:after="100"/>
      <w:ind w:left="1680"/>
    </w:pPr>
    <w:rPr>
      <w:rFonts w:eastAsiaTheme="minorEastAsia"/>
    </w:rPr>
  </w:style>
  <w:style w:type="paragraph" w:styleId="TOC9">
    <w:name w:val="toc 9"/>
    <w:basedOn w:val="Normal"/>
    <w:next w:val="Normal"/>
    <w:autoRedefine/>
    <w:uiPriority w:val="39"/>
    <w:unhideWhenUsed/>
    <w:rsid w:val="00CC3E7D"/>
    <w:pPr>
      <w:spacing w:after="100"/>
      <w:ind w:left="1920"/>
    </w:pPr>
    <w:rPr>
      <w:rFonts w:eastAsiaTheme="minorEastAsia"/>
    </w:rPr>
  </w:style>
  <w:style w:type="paragraph" w:styleId="TOAHeading">
    <w:name w:val="toa heading"/>
    <w:basedOn w:val="Normal"/>
    <w:next w:val="Normal"/>
    <w:uiPriority w:val="99"/>
    <w:semiHidden/>
    <w:unhideWhenUsed/>
    <w:rsid w:val="009B7531"/>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9B7531"/>
    <w:pPr>
      <w:spacing w:after="0"/>
      <w:ind w:left="240" w:hanging="240"/>
    </w:pPr>
  </w:style>
  <w:style w:type="paragraph" w:customStyle="1" w:styleId="msonormal0">
    <w:name w:val="msonormal"/>
    <w:basedOn w:val="Normal"/>
    <w:rsid w:val="001942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ndci">
    <w:name w:val="vndci"/>
    <w:basedOn w:val="DefaultParagraphFont"/>
    <w:rsid w:val="00194244"/>
  </w:style>
  <w:style w:type="paragraph" w:customStyle="1" w:styleId="z1qcye">
    <w:name w:val="z1qcye"/>
    <w:basedOn w:val="Normal"/>
    <w:rsid w:val="001942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194244"/>
  </w:style>
  <w:style w:type="character" w:styleId="Strong">
    <w:name w:val="Strong"/>
    <w:basedOn w:val="DefaultParagraphFont"/>
    <w:uiPriority w:val="22"/>
    <w:qFormat/>
    <w:rsid w:val="00194244"/>
    <w:rPr>
      <w:b/>
      <w:bCs/>
    </w:rPr>
  </w:style>
  <w:style w:type="character" w:styleId="Emphasis">
    <w:name w:val="Emphasis"/>
    <w:basedOn w:val="DefaultParagraphFont"/>
    <w:uiPriority w:val="20"/>
    <w:qFormat/>
    <w:rsid w:val="00194244"/>
    <w:rPr>
      <w:i/>
      <w:iCs/>
    </w:rPr>
  </w:style>
  <w:style w:type="character" w:customStyle="1" w:styleId="d2ixac">
    <w:name w:val="d2ixac"/>
    <w:basedOn w:val="DefaultParagraphFont"/>
    <w:rsid w:val="00194244"/>
  </w:style>
  <w:style w:type="character" w:customStyle="1" w:styleId="rendr">
    <w:name w:val="rendr"/>
    <w:basedOn w:val="DefaultParagraphFont"/>
    <w:rsid w:val="00194244"/>
  </w:style>
  <w:style w:type="character" w:customStyle="1" w:styleId="e5xycb">
    <w:name w:val="e5xycb"/>
    <w:basedOn w:val="DefaultParagraphFont"/>
    <w:rsid w:val="00194244"/>
  </w:style>
  <w:style w:type="character" w:customStyle="1" w:styleId="lq3yhb">
    <w:name w:val="lq3yhb"/>
    <w:basedOn w:val="DefaultParagraphFont"/>
    <w:rsid w:val="00194244"/>
  </w:style>
  <w:style w:type="character" w:customStyle="1" w:styleId="lqfa5">
    <w:name w:val="lqfa5"/>
    <w:basedOn w:val="DefaultParagraphFont"/>
    <w:rsid w:val="00194244"/>
  </w:style>
  <w:style w:type="character" w:customStyle="1" w:styleId="utnhae">
    <w:name w:val="utnhae"/>
    <w:basedOn w:val="DefaultParagraphFont"/>
    <w:rsid w:val="00194244"/>
  </w:style>
  <w:style w:type="character" w:customStyle="1" w:styleId="i36cje">
    <w:name w:val="i36cje"/>
    <w:basedOn w:val="DefaultParagraphFont"/>
    <w:rsid w:val="00194244"/>
  </w:style>
  <w:style w:type="paragraph" w:customStyle="1" w:styleId="ndm2cf">
    <w:name w:val="ndm2cf"/>
    <w:basedOn w:val="Normal"/>
    <w:rsid w:val="001942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194244"/>
  </w:style>
  <w:style w:type="character" w:customStyle="1" w:styleId="z1jfyc">
    <w:name w:val="z1jfyc"/>
    <w:basedOn w:val="DefaultParagraphFont"/>
    <w:rsid w:val="00194244"/>
  </w:style>
  <w:style w:type="character" w:customStyle="1" w:styleId="r0r5r">
    <w:name w:val="r0r5r"/>
    <w:basedOn w:val="DefaultParagraphFont"/>
    <w:rsid w:val="00194244"/>
  </w:style>
  <w:style w:type="character" w:customStyle="1" w:styleId="cberrc">
    <w:name w:val="cberrc"/>
    <w:basedOn w:val="DefaultParagraphFont"/>
    <w:rsid w:val="00194244"/>
  </w:style>
  <w:style w:type="character" w:customStyle="1" w:styleId="alaold">
    <w:name w:val="alaold"/>
    <w:basedOn w:val="DefaultParagraphFont"/>
    <w:rsid w:val="00194244"/>
  </w:style>
  <w:style w:type="character" w:customStyle="1" w:styleId="i6hkm">
    <w:name w:val="i6hkm"/>
    <w:basedOn w:val="DefaultParagraphFont"/>
    <w:rsid w:val="00194244"/>
  </w:style>
  <w:style w:type="character" w:customStyle="1" w:styleId="imqumd">
    <w:name w:val="imqumd"/>
    <w:basedOn w:val="DefaultParagraphFont"/>
    <w:rsid w:val="00194244"/>
  </w:style>
  <w:style w:type="character" w:styleId="HTMLCode">
    <w:name w:val="HTML Code"/>
    <w:basedOn w:val="DefaultParagraphFont"/>
    <w:uiPriority w:val="99"/>
    <w:semiHidden/>
    <w:unhideWhenUsed/>
    <w:rsid w:val="00194244"/>
    <w:rPr>
      <w:rFonts w:ascii="Courier New" w:eastAsia="Times New Roman" w:hAnsi="Courier New" w:cs="Courier New"/>
      <w:sz w:val="20"/>
      <w:szCs w:val="20"/>
    </w:rPr>
  </w:style>
  <w:style w:type="character" w:customStyle="1" w:styleId="jaokjc">
    <w:name w:val="jaokjc"/>
    <w:basedOn w:val="DefaultParagraphFont"/>
    <w:rsid w:val="00194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 TargetMode="External"/><Relationship Id="rId18" Type="http://schemas.openxmlformats.org/officeDocument/2006/relationships/hyperlink" Target="https://dash.cloudflare.com/" TargetMode="External"/><Relationship Id="rId26" Type="http://schemas.openxmlformats.org/officeDocument/2006/relationships/hyperlink" Target="https://docs.github.com/en/pages/configuring-a-custom-domain-for-your-github-pages-site/managing-a-custom-domain-for-your-github-pages-site" TargetMode="External"/><Relationship Id="rId3" Type="http://schemas.openxmlformats.org/officeDocument/2006/relationships/styles" Target="styles.xml"/><Relationship Id="rId21" Type="http://schemas.openxmlformats.org/officeDocument/2006/relationships/hyperlink" Target="https://mail.google.com/"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smart-home-edge-systems/home-lab/reference/choosing-your-domain-name.html" TargetMode="External"/><Relationship Id="rId17" Type="http://schemas.openxmlformats.org/officeDocument/2006/relationships/hyperlink" Target="https://desktop.github.com/" TargetMode="External"/><Relationship Id="rId25" Type="http://schemas.openxmlformats.org/officeDocument/2006/relationships/hyperlink" Target="https://developers.cloudflare.com/email-service/configuration/domains/" TargetMode="External"/><Relationship Id="rId33" Type="http://schemas.openxmlformats.org/officeDocument/2006/relationships/hyperlink" Target="https://ubuntu.com/server/docs" TargetMode="External"/><Relationship Id="rId2" Type="http://schemas.openxmlformats.org/officeDocument/2006/relationships/numbering" Target="numbering.xml"/><Relationship Id="rId16" Type="http://schemas.openxmlformats.org/officeDocument/2006/relationships/hyperlink" Target="https://github.com/" TargetMode="External"/><Relationship Id="rId20" Type="http://schemas.openxmlformats.org/officeDocument/2006/relationships/hyperlink" Target="https://dash.cloudflare.com/" TargetMode="External"/><Relationship Id="rId29" Type="http://schemas.openxmlformats.org/officeDocument/2006/relationships/hyperlink" Target="https://support.google.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24" Type="http://schemas.openxmlformats.org/officeDocument/2006/relationships/hyperlink" Target="https://developers.cloudflare.com/email-service/reference/troubleshooting/" TargetMode="External"/><Relationship Id="rId32" Type="http://schemas.openxmlformats.org/officeDocument/2006/relationships/hyperlink" Target="https://docs.docker.com/compose/" TargetMode="External"/><Relationship Id="rId5" Type="http://schemas.openxmlformats.org/officeDocument/2006/relationships/webSettings" Target="webSettings.xml"/><Relationship Id="rId15" Type="http://schemas.openxmlformats.org/officeDocument/2006/relationships/hyperlink" Target="https://dash.cloudflare.com/" TargetMode="External"/><Relationship Id="rId23" Type="http://schemas.openxmlformats.org/officeDocument/2006/relationships/hyperlink" Target="https://developers.cloudflare.com/email-service/configuration/domains/" TargetMode="External"/><Relationship Id="rId28" Type="http://schemas.openxmlformats.org/officeDocument/2006/relationships/hyperlink" Target="https://docs.github.com/en/pages/configuring-a-custom-domain-for-your-github-pages-site/managing-a-custom-domain-for-your-github-pages-site" TargetMode="External"/><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3.png"/><Relationship Id="rId31" Type="http://schemas.openxmlformats.org/officeDocument/2006/relationships/hyperlink" Target="https://docs.pi-hole.net/"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ash.cloudflare.com/" TargetMode="External"/><Relationship Id="rId22" Type="http://schemas.openxmlformats.org/officeDocument/2006/relationships/hyperlink" Target="https://developers.cloudflare.com/dns/manage-dns-records/" TargetMode="External"/><Relationship Id="rId27" Type="http://schemas.openxmlformats.org/officeDocument/2006/relationships/hyperlink" Target="https://docs.github.com/pages/getting-started-with-github-pages/configuring-a-publishing-source-for-your-github-pages-site" TargetMode="External"/><Relationship Id="rId30" Type="http://schemas.openxmlformats.org/officeDocument/2006/relationships/hyperlink" Target="https://pve.proxmox.com/pve-docs/" TargetMode="External"/><Relationship Id="rId35" Type="http://schemas.microsoft.com/office/2011/relationships/people" Target="people.xml"/><Relationship Id="rId8"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OneDrive\Eds%20Master%20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4E5A5-9CFB-4DBD-B059-1538CD405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Eds Master Document Template.dotm</Template>
  <TotalTime>110</TotalTime>
  <Pages>11</Pages>
  <Words>3141</Words>
  <Characters>17906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Connecting your Home Lab to DNS using Cloudfare</vt:lpstr>
    </vt:vector>
  </TitlesOfParts>
  <Company/>
  <LinksUpToDate>false</LinksUpToDate>
  <CharactersWithSpaces>21005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Connecting your Home Lab to DNS using Cloudfare</dc:title>
  <dc:subject/>
  <dc:creator>Edwin Barnes</dc:creator>
  <cp:keywords/>
  <dc:description/>
  <cp:lastModifiedBy>Edwin Barnes</cp:lastModifiedBy>
  <cp:revision>9</cp:revision>
  <cp:lastPrinted>2026-06-22T19:26:00Z</cp:lastPrinted>
  <dcterms:created xsi:type="dcterms:W3CDTF">2026-07-04T20:02:00Z</dcterms:created>
  <dcterms:modified xsi:type="dcterms:W3CDTF">2026-07-06T19:47:00Z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171f8559-06c3-42f5-9ca2-60a7d36c3e68</vt:lpwstr>
  </property>
</Properties>
</file>