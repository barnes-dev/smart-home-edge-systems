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4C19F" w14:textId="77777777" w:rsidR="00A91B19" w:rsidRPr="00B11ECA" w:rsidRDefault="00A91B19" w:rsidP="00A91B19">
      <w:pPr>
        <w:jc w:val="center"/>
        <w:rPr>
          <w:sz w:val="52"/>
          <w:szCs w:val="52"/>
        </w:rPr>
      </w:pPr>
      <w:r>
        <w:rPr>
          <w:noProof/>
          <w:sz w:val="52"/>
          <w:szCs w:val="52"/>
        </w:rPr>
        <w:drawing>
          <wp:inline distT="0" distB="0" distL="0" distR="0" wp14:anchorId="0B8DAA68" wp14:editId="2BAE0973">
            <wp:extent cx="5943598" cy="3241963"/>
            <wp:effectExtent l="0" t="0" r="635" b="0"/>
            <wp:docPr id="1714948250" name="Proxmox VE system architecture.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48250" name="Proxmox VE system architecture.jfif"/>
                    <pic:cNvPicPr/>
                  </pic:nvPicPr>
                  <pic:blipFill>
                    <a:blip r:embed="rId6">
                      <a:extLst>
                        <a:ext uri="{28A0092B-C50C-407E-A947-70E740481C1C}">
                          <a14:useLocalDpi xmlns:a14="http://schemas.microsoft.com/office/drawing/2010/main" val="0"/>
                        </a:ext>
                      </a:extLst>
                    </a:blip>
                    <a:stretch>
                      <a:fillRect/>
                    </a:stretch>
                  </pic:blipFill>
                  <pic:spPr>
                    <a:xfrm>
                      <a:off x="0" y="0"/>
                      <a:ext cx="5943598" cy="3241963"/>
                    </a:xfrm>
                    <a:prstGeom prst="rect">
                      <a:avLst/>
                    </a:prstGeom>
                  </pic:spPr>
                </pic:pic>
              </a:graphicData>
            </a:graphic>
          </wp:inline>
        </w:drawing>
      </w:r>
    </w:p>
    <w:p w14:paraId="7BC4C9B3" w14:textId="5F2B8F9B" w:rsidR="00A91B19" w:rsidRPr="002B0E9D" w:rsidRDefault="00A91B19" w:rsidP="00A91B19">
      <w:pPr>
        <w:pStyle w:val="Caption"/>
      </w:pPr>
      <w:bookmarkStart w:id="0" w:name="_Toc232774944"/>
      <w:bookmarkStart w:id="1" w:name="_Toc233347755"/>
      <w:r w:rsidRPr="002B0E9D">
        <w:t xml:space="preserve">Figure </w:t>
      </w:r>
      <w:fldSimple w:instr=" SEQ Figure \* ARABIC ">
        <w:r w:rsidR="00501002">
          <w:rPr>
            <w:noProof/>
          </w:rPr>
          <w:t>1</w:t>
        </w:r>
      </w:fldSimple>
      <w:r w:rsidRPr="002B0E9D">
        <w:t xml:space="preserve">: </w:t>
      </w:r>
      <w:bookmarkEnd w:id="0"/>
      <w:r>
        <w:t>They are watching you!</w:t>
      </w:r>
      <w:bookmarkEnd w:id="1"/>
    </w:p>
    <w:p w14:paraId="7C2FA3B3" w14:textId="74AB56BF" w:rsidR="009B0508" w:rsidRDefault="009B0508" w:rsidP="00A91B19">
      <w:pPr>
        <w:rPr>
          <w:b/>
          <w:bCs/>
        </w:rPr>
      </w:pPr>
      <w:r>
        <w:rPr>
          <w:b/>
          <w:bCs/>
        </w:rPr>
        <w:t xml:space="preserve">If it's not one thing, I </w:t>
      </w:r>
      <w:r w:rsidR="00F879A5">
        <w:rPr>
          <w:b/>
          <w:bCs/>
        </w:rPr>
        <w:t>must</w:t>
      </w:r>
      <w:r>
        <w:rPr>
          <w:b/>
          <w:bCs/>
        </w:rPr>
        <w:t xml:space="preserve"> admit that building a web page is hard.  It is even harder to build a website.  With some basic tricks that I have learned along the way</w:t>
      </w:r>
      <w:r w:rsidR="00AD3AD8">
        <w:rPr>
          <w:b/>
          <w:bCs/>
        </w:rPr>
        <w:t>,</w:t>
      </w:r>
      <w:r>
        <w:rPr>
          <w:b/>
          <w:bCs/>
        </w:rPr>
        <w:t xml:space="preserve"> I want to share with you a simple way to build your own </w:t>
      </w:r>
      <w:r w:rsidR="00AD3AD8">
        <w:rPr>
          <w:b/>
          <w:bCs/>
        </w:rPr>
        <w:t>website</w:t>
      </w:r>
      <w:r>
        <w:rPr>
          <w:b/>
          <w:bCs/>
        </w:rPr>
        <w:t>.</w:t>
      </w:r>
    </w:p>
    <w:p w14:paraId="5262D954" w14:textId="66A4E0D9" w:rsidR="009B0508" w:rsidRDefault="009B0508" w:rsidP="00A91B19">
      <w:pPr>
        <w:rPr>
          <w:b/>
          <w:bCs/>
        </w:rPr>
      </w:pPr>
      <w:r>
        <w:rPr>
          <w:b/>
          <w:bCs/>
        </w:rPr>
        <w:t xml:space="preserve">The 1st thing you need is a structure for your site, and then you need to start building web pages.  I suggest you </w:t>
      </w:r>
      <w:r w:rsidR="00AD3AD8">
        <w:rPr>
          <w:b/>
          <w:bCs/>
        </w:rPr>
        <w:t>hold off on designing the website for now</w:t>
      </w:r>
      <w:r>
        <w:rPr>
          <w:b/>
          <w:bCs/>
        </w:rPr>
        <w:t>.  Just get a simple one up and running.  Then try to manipulate it to meet your needs.  They say the hardest thing about writing</w:t>
      </w:r>
      <w:r w:rsidR="00AD3AD8">
        <w:rPr>
          <w:b/>
          <w:bCs/>
        </w:rPr>
        <w:t>, painting, or any creative thought is getting</w:t>
      </w:r>
      <w:r>
        <w:rPr>
          <w:b/>
          <w:bCs/>
        </w:rPr>
        <w:t xml:space="preserve"> the </w:t>
      </w:r>
      <w:r w:rsidR="00AD3AD8">
        <w:rPr>
          <w:b/>
          <w:bCs/>
        </w:rPr>
        <w:t>first</w:t>
      </w:r>
      <w:r>
        <w:rPr>
          <w:b/>
          <w:bCs/>
        </w:rPr>
        <w:t xml:space="preserve"> line or stroke on the page.  Then change it to be your design.  That is how we are going to start.  Don't take the lazy way out and pay for a site developer.  You will never own that design.  They will have their hooks in you forever in modifications and maintenance.</w:t>
      </w:r>
    </w:p>
    <w:p w14:paraId="26EC95CC" w14:textId="5E52C2DE" w:rsidR="009B0508" w:rsidRDefault="009B0508" w:rsidP="00A91B19">
      <w:pPr>
        <w:rPr>
          <w:b/>
          <w:bCs/>
        </w:rPr>
      </w:pPr>
      <w:r>
        <w:rPr>
          <w:b/>
          <w:bCs/>
        </w:rPr>
        <w:t>Try this quick solution first.  If you don’t like what you have</w:t>
      </w:r>
      <w:r w:rsidR="00AD3AD8">
        <w:rPr>
          <w:b/>
          <w:bCs/>
        </w:rPr>
        <w:t>,</w:t>
      </w:r>
      <w:r>
        <w:rPr>
          <w:b/>
          <w:bCs/>
        </w:rPr>
        <w:t xml:space="preserve"> you lost.</w:t>
      </w:r>
    </w:p>
    <w:p w14:paraId="061060AC" w14:textId="6D7A883A" w:rsidR="001525A7" w:rsidRDefault="007670D9" w:rsidP="00A91B19">
      <w:pPr>
        <w:rPr>
          <w:b/>
          <w:bCs/>
        </w:rPr>
      </w:pPr>
      <w:r>
        <w:rPr>
          <w:b/>
          <w:bCs/>
        </w:rPr>
        <w:t>Lets set up our repository first.  Open up VS Code</w:t>
      </w:r>
      <w:r w:rsidR="001525A7">
        <w:rPr>
          <w:b/>
          <w:bCs/>
        </w:rPr>
        <w:t xml:space="preserve"> (reference the </w:t>
      </w:r>
      <w:hyperlink r:id="rId7" w:history="1">
        <w:r w:rsidR="001525A7" w:rsidRPr="00AD3AD8">
          <w:rPr>
            <w:rStyle w:val="Hyperlink"/>
            <w:b/>
            <w:bCs/>
          </w:rPr>
          <w:t>VS Code procedure</w:t>
        </w:r>
      </w:hyperlink>
      <w:r w:rsidR="001525A7">
        <w:rPr>
          <w:b/>
          <w:bCs/>
        </w:rPr>
        <w:t xml:space="preserve">) </w:t>
      </w:r>
      <w:r>
        <w:rPr>
          <w:b/>
          <w:bCs/>
        </w:rPr>
        <w:t xml:space="preserve"> and </w:t>
      </w:r>
      <w:r w:rsidR="001525A7">
        <w:rPr>
          <w:b/>
          <w:bCs/>
        </w:rPr>
        <w:t xml:space="preserve">open the repository you created in the </w:t>
      </w:r>
      <w:hyperlink r:id="rId8" w:history="1">
        <w:r w:rsidR="001525A7" w:rsidRPr="00AD3AD8">
          <w:rPr>
            <w:rStyle w:val="Hyperlink"/>
            <w:b/>
            <w:bCs/>
          </w:rPr>
          <w:t>DNS procedure</w:t>
        </w:r>
      </w:hyperlink>
      <w:r w:rsidR="001525A7">
        <w:rPr>
          <w:b/>
          <w:bCs/>
        </w:rPr>
        <w:t xml:space="preserve">.  You should see the readme that was created when you completed </w:t>
      </w:r>
      <w:r w:rsidR="00AD3AD8">
        <w:rPr>
          <w:b/>
          <w:bCs/>
        </w:rPr>
        <w:t>these</w:t>
      </w:r>
      <w:r w:rsidR="001525A7">
        <w:rPr>
          <w:b/>
          <w:bCs/>
        </w:rPr>
        <w:t xml:space="preserve">.  </w:t>
      </w:r>
    </w:p>
    <w:p w14:paraId="15707AE9" w14:textId="43A83830" w:rsidR="00AD3AD8" w:rsidRDefault="001525A7" w:rsidP="00A91B19">
      <w:pPr>
        <w:rPr>
          <w:b/>
          <w:bCs/>
        </w:rPr>
      </w:pPr>
      <w:r>
        <w:rPr>
          <w:b/>
          <w:bCs/>
        </w:rPr>
        <w:t>Now</w:t>
      </w:r>
      <w:r w:rsidR="00AD3AD8">
        <w:rPr>
          <w:b/>
          <w:bCs/>
        </w:rPr>
        <w:t>,</w:t>
      </w:r>
      <w:r>
        <w:rPr>
          <w:b/>
          <w:bCs/>
        </w:rPr>
        <w:t xml:space="preserve"> on your local machine, when you </w:t>
      </w:r>
      <w:r w:rsidR="00F879A5">
        <w:rPr>
          <w:b/>
          <w:bCs/>
        </w:rPr>
        <w:t xml:space="preserve">connect to </w:t>
      </w:r>
      <w:r w:rsidR="00AD3AD8">
        <w:rPr>
          <w:b/>
          <w:bCs/>
        </w:rPr>
        <w:t>GitHub Desktop</w:t>
      </w:r>
      <w:r>
        <w:rPr>
          <w:b/>
          <w:bCs/>
        </w:rPr>
        <w:t xml:space="preserve"> it copied some files over to your local machine.  Locate that path by looking </w:t>
      </w:r>
      <w:r w:rsidR="00AD3AD8">
        <w:rPr>
          <w:b/>
          <w:bCs/>
        </w:rPr>
        <w:t>in GitHub Desktop</w:t>
      </w:r>
      <w:r>
        <w:rPr>
          <w:b/>
          <w:bCs/>
        </w:rPr>
        <w:t xml:space="preserve"> </w:t>
      </w:r>
    </w:p>
    <w:p w14:paraId="7CB3BB15" w14:textId="6F649381" w:rsidR="001525A7" w:rsidRDefault="00AD3AD8" w:rsidP="00AD3AD8">
      <w:pPr>
        <w:ind w:left="720"/>
        <w:rPr>
          <w:b/>
          <w:bCs/>
        </w:rPr>
      </w:pPr>
      <w:r>
        <w:rPr>
          <w:b/>
          <w:bCs/>
        </w:rPr>
        <w:t>Right-click</w:t>
      </w:r>
      <w:r w:rsidR="001525A7">
        <w:rPr>
          <w:b/>
          <w:bCs/>
        </w:rPr>
        <w:t xml:space="preserve"> the repository on the top left of your screen and </w:t>
      </w:r>
      <w:r>
        <w:rPr>
          <w:b/>
          <w:bCs/>
        </w:rPr>
        <w:t>select Show</w:t>
      </w:r>
      <w:r w:rsidR="001525A7">
        <w:rPr>
          <w:b/>
          <w:bCs/>
        </w:rPr>
        <w:t xml:space="preserve"> in explorer.</w:t>
      </w:r>
    </w:p>
    <w:p w14:paraId="6BE6D62C" w14:textId="50C61DFA" w:rsidR="001525A7" w:rsidRDefault="001525A7" w:rsidP="00A91B19">
      <w:pPr>
        <w:rPr>
          <w:b/>
          <w:bCs/>
        </w:rPr>
      </w:pPr>
      <w:r>
        <w:rPr>
          <w:b/>
          <w:bCs/>
        </w:rPr>
        <w:lastRenderedPageBreak/>
        <w:t>Go up 1 directory from there and create a folder called tools.</w:t>
      </w:r>
    </w:p>
    <w:p w14:paraId="41EBAD8F" w14:textId="77777777" w:rsidR="00F879A5" w:rsidRDefault="001525A7" w:rsidP="00A91B19">
      <w:pPr>
        <w:rPr>
          <w:b/>
          <w:bCs/>
        </w:rPr>
      </w:pPr>
      <w:r>
        <w:rPr>
          <w:b/>
          <w:bCs/>
        </w:rPr>
        <w:t xml:space="preserve">My folder structure looks like this: </w:t>
      </w:r>
    </w:p>
    <w:p w14:paraId="23714966" w14:textId="4C19A366" w:rsidR="00F879A5" w:rsidRDefault="00F879A5" w:rsidP="00A91B19">
      <w:pPr>
        <w:rPr>
          <w:b/>
          <w:bCs/>
        </w:rPr>
      </w:pPr>
      <w:r>
        <w:rPr>
          <w:b/>
          <w:bCs/>
        </w:rPr>
        <w:tab/>
      </w:r>
      <w:r w:rsidR="00F77D3E" w:rsidRPr="00F77D3E">
        <w:rPr>
          <w:b/>
          <w:bCs/>
        </w:rPr>
        <w:t>C:\Users\</w:t>
      </w:r>
      <w:r w:rsidR="00F77D3E">
        <w:rPr>
          <w:b/>
          <w:bCs/>
        </w:rPr>
        <w:t>me</w:t>
      </w:r>
      <w:r w:rsidR="00F77D3E" w:rsidRPr="00F77D3E">
        <w:rPr>
          <w:b/>
          <w:bCs/>
        </w:rPr>
        <w:t>\Documents\Proxmox\WebDesign</w:t>
      </w:r>
      <w:r w:rsidR="00F77D3E">
        <w:rPr>
          <w:b/>
          <w:bCs/>
        </w:rPr>
        <w:t xml:space="preserve">.  </w:t>
      </w:r>
    </w:p>
    <w:p w14:paraId="49C6B196" w14:textId="61235499" w:rsidR="001525A7" w:rsidRDefault="00F77D3E" w:rsidP="00A91B19">
      <w:pPr>
        <w:rPr>
          <w:b/>
          <w:bCs/>
        </w:rPr>
      </w:pPr>
      <w:r>
        <w:rPr>
          <w:b/>
          <w:bCs/>
        </w:rPr>
        <w:t>And I created a folder there called tools.  Notice that there are no spaces in this complete path.  It just makes life easier</w:t>
      </w:r>
    </w:p>
    <w:p w14:paraId="7DF9E1D0" w14:textId="09A4E286" w:rsidR="00F879A5" w:rsidRDefault="00F879A5" w:rsidP="00F879A5">
      <w:pPr>
        <w:pStyle w:val="Heading2"/>
      </w:pPr>
      <w:r>
        <w:t xml:space="preserve">Create </w:t>
      </w:r>
      <w:r w:rsidR="003F03CF">
        <w:t>Initial Files</w:t>
      </w:r>
      <w:r>
        <w:t>.</w:t>
      </w:r>
    </w:p>
    <w:p w14:paraId="4CC3F887" w14:textId="67CA40C0" w:rsidR="003F03CF" w:rsidRPr="003F03CF" w:rsidRDefault="003F03CF" w:rsidP="003F03CF">
      <w:pPr>
        <w:pStyle w:val="Heading3"/>
      </w:pPr>
      <w:r>
        <w:t xml:space="preserve">Creating </w:t>
      </w:r>
      <w:r w:rsidR="00B07BA8">
        <w:rPr>
          <w:b/>
          <w:bCs/>
        </w:rPr>
        <w:t>your tools directory</w:t>
      </w:r>
    </w:p>
    <w:p w14:paraId="16E0AF71" w14:textId="77777777" w:rsidR="00B07BA8" w:rsidRDefault="00B07BA8" w:rsidP="00441A6F">
      <w:pPr>
        <w:rPr>
          <w:b/>
          <w:bCs/>
        </w:rPr>
      </w:pPr>
      <w:r>
        <w:rPr>
          <w:b/>
          <w:bCs/>
        </w:rPr>
        <w:t>As an example:</w:t>
      </w:r>
    </w:p>
    <w:p w14:paraId="01FAFF3C" w14:textId="7F19ABCC" w:rsidR="00441A6F" w:rsidRDefault="00441A6F" w:rsidP="00441A6F">
      <w:pPr>
        <w:rPr>
          <w:b/>
          <w:bCs/>
        </w:rPr>
      </w:pPr>
      <w:r>
        <w:rPr>
          <w:b/>
          <w:bCs/>
        </w:rPr>
        <w:t xml:space="preserve">My GitHub repository is mounted under </w:t>
      </w:r>
    </w:p>
    <w:p w14:paraId="151E62BD" w14:textId="77777777" w:rsidR="00441A6F" w:rsidRDefault="00441A6F" w:rsidP="00441A6F">
      <w:pPr>
        <w:ind w:left="720"/>
        <w:rPr>
          <w:b/>
          <w:bCs/>
        </w:rPr>
      </w:pPr>
      <w:r w:rsidRPr="00441A6F">
        <w:rPr>
          <w:b/>
          <w:bCs/>
        </w:rPr>
        <w:t>C:\Users\barne\Documents\Proxmox\WebDesign</w:t>
      </w:r>
      <w:r>
        <w:rPr>
          <w:b/>
          <w:bCs/>
        </w:rPr>
        <w:t xml:space="preserve">. </w:t>
      </w:r>
    </w:p>
    <w:p w14:paraId="49BE9A25" w14:textId="4F2FA106" w:rsidR="00441A6F" w:rsidRDefault="00441A6F" w:rsidP="00441A6F">
      <w:pPr>
        <w:rPr>
          <w:b/>
          <w:bCs/>
        </w:rPr>
      </w:pPr>
      <w:r>
        <w:rPr>
          <w:b/>
          <w:bCs/>
        </w:rPr>
        <w:t xml:space="preserve">In this directory is my repository called </w:t>
      </w:r>
      <w:r w:rsidRPr="00441A6F">
        <w:rPr>
          <w:rFonts w:ascii="Arial" w:hAnsi="Arial" w:cs="Arial"/>
          <w:b/>
          <w:bCs/>
          <w:i/>
          <w:iCs/>
          <w:sz w:val="20"/>
          <w:szCs w:val="20"/>
        </w:rPr>
        <w:t>smart-home-edge-systems</w:t>
      </w:r>
      <w:r w:rsidRPr="00AD3AD8">
        <w:rPr>
          <w:rFonts w:cs="Arial"/>
          <w:b/>
          <w:bCs/>
          <w:i/>
          <w:iCs/>
        </w:rPr>
        <w:t xml:space="preserve">/ </w:t>
      </w:r>
      <w:r w:rsidRPr="00AD3AD8">
        <w:rPr>
          <w:rFonts w:cs="Arial"/>
        </w:rPr>
        <w:t>which is mounted via GitHub Desktop to my repository.  This was done in the</w:t>
      </w:r>
      <w:r>
        <w:rPr>
          <w:rFonts w:ascii="Arial" w:hAnsi="Arial" w:cs="Arial"/>
          <w:b/>
          <w:bCs/>
          <w:i/>
          <w:iCs/>
          <w:sz w:val="20"/>
          <w:szCs w:val="20"/>
        </w:rPr>
        <w:t xml:space="preserve"> </w:t>
      </w:r>
      <w:hyperlink r:id="rId9" w:history="1">
        <w:r w:rsidR="00AD3AD8" w:rsidRPr="00AD3AD8">
          <w:rPr>
            <w:rStyle w:val="Hyperlink"/>
            <w:rFonts w:ascii="Arial" w:hAnsi="Arial" w:cs="Arial"/>
            <w:b/>
            <w:bCs/>
            <w:i/>
            <w:iCs/>
            <w:sz w:val="20"/>
            <w:szCs w:val="20"/>
          </w:rPr>
          <w:t>home-lab-dns-procedure</w:t>
        </w:r>
      </w:hyperlink>
    </w:p>
    <w:p w14:paraId="613274FD" w14:textId="1A2A03A9" w:rsidR="00441A6F" w:rsidRDefault="00441A6F" w:rsidP="00A91B19">
      <w:pPr>
        <w:rPr>
          <w:b/>
          <w:bCs/>
        </w:rPr>
      </w:pPr>
      <w:r>
        <w:rPr>
          <w:b/>
          <w:bCs/>
        </w:rPr>
        <w:t xml:space="preserve">In order to start building your </w:t>
      </w:r>
      <w:r w:rsidR="00B07BA8">
        <w:rPr>
          <w:b/>
          <w:bCs/>
        </w:rPr>
        <w:t>website</w:t>
      </w:r>
      <w:r>
        <w:rPr>
          <w:b/>
          <w:bCs/>
        </w:rPr>
        <w:t xml:space="preserve"> we have created a set </w:t>
      </w:r>
      <w:r w:rsidR="00AD3AD8">
        <w:rPr>
          <w:b/>
          <w:bCs/>
        </w:rPr>
        <w:t>of</w:t>
      </w:r>
      <w:r>
        <w:rPr>
          <w:b/>
          <w:bCs/>
        </w:rPr>
        <w:t xml:space="preserve"> tools that will help you </w:t>
      </w:r>
      <w:r w:rsidR="00B07BA8">
        <w:rPr>
          <w:b/>
          <w:bCs/>
        </w:rPr>
        <w:t>set up</w:t>
      </w:r>
      <w:r>
        <w:rPr>
          <w:b/>
          <w:bCs/>
        </w:rPr>
        <w:t xml:space="preserve"> and maintain your site.  </w:t>
      </w:r>
    </w:p>
    <w:p w14:paraId="7C65C211" w14:textId="711E7BE8" w:rsidR="00441A6F" w:rsidRDefault="00B07BA8" w:rsidP="00A91B19">
      <w:pPr>
        <w:rPr>
          <w:b/>
          <w:bCs/>
        </w:rPr>
      </w:pPr>
      <w:r>
        <w:rPr>
          <w:b/>
          <w:bCs/>
        </w:rPr>
        <w:t>Download</w:t>
      </w:r>
      <w:r w:rsidR="00AD3AD8">
        <w:rPr>
          <w:b/>
          <w:bCs/>
        </w:rPr>
        <w:t xml:space="preserve"> these tools </w:t>
      </w:r>
      <w:r>
        <w:rPr>
          <w:b/>
          <w:bCs/>
        </w:rPr>
        <w:t>via</w:t>
      </w:r>
      <w:r w:rsidR="00AD3AD8">
        <w:rPr>
          <w:b/>
          <w:bCs/>
        </w:rPr>
        <w:t xml:space="preserve"> the </w:t>
      </w:r>
      <w:hyperlink r:id="rId10" w:history="1">
        <w:r w:rsidR="00441A6F" w:rsidRPr="00441A6F">
          <w:rPr>
            <w:rStyle w:val="Hyperlink"/>
            <w:b/>
            <w:bCs/>
          </w:rPr>
          <w:t>WebTools.zip file</w:t>
        </w:r>
      </w:hyperlink>
    </w:p>
    <w:p w14:paraId="4EF7EA63" w14:textId="04E6C972" w:rsidR="00441A6F" w:rsidRDefault="00B07BA8" w:rsidP="00A91B19">
      <w:pPr>
        <w:rPr>
          <w:b/>
          <w:bCs/>
        </w:rPr>
      </w:pPr>
      <w:r>
        <w:rPr>
          <w:b/>
          <w:bCs/>
        </w:rPr>
        <w:t>Uncompress this file</w:t>
      </w:r>
      <w:r w:rsidR="00441A6F">
        <w:rPr>
          <w:b/>
          <w:bCs/>
        </w:rPr>
        <w:t xml:space="preserve"> into a folder</w:t>
      </w:r>
      <w:r>
        <w:rPr>
          <w:b/>
          <w:bCs/>
        </w:rPr>
        <w:t xml:space="preserve"> </w:t>
      </w:r>
      <w:r w:rsidR="00441A6F">
        <w:rPr>
          <w:b/>
          <w:bCs/>
        </w:rPr>
        <w:t xml:space="preserve">just above your repository.  </w:t>
      </w:r>
      <w:r w:rsidR="00AD3AD8">
        <w:rPr>
          <w:b/>
          <w:bCs/>
        </w:rPr>
        <w:t>I placed the tools folder from the zip file under</w:t>
      </w:r>
      <w:r w:rsidR="00441A6F">
        <w:rPr>
          <w:b/>
          <w:bCs/>
        </w:rPr>
        <w:t xml:space="preserve"> </w:t>
      </w:r>
    </w:p>
    <w:tbl>
      <w:tblPr>
        <w:tblW w:w="0" w:type="auto"/>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pct5" w:color="C1E4F5" w:themeColor="accent1" w:themeTint="33" w:fill="C1E4F5" w:themeFill="accent1" w:themeFillTint="33"/>
        <w:tblCellMar>
          <w:top w:w="15" w:type="dxa"/>
          <w:left w:w="15" w:type="dxa"/>
          <w:bottom w:w="15" w:type="dxa"/>
          <w:right w:w="15" w:type="dxa"/>
        </w:tblCellMar>
        <w:tblLook w:val="04A0" w:firstRow="1" w:lastRow="0" w:firstColumn="1" w:lastColumn="0" w:noHBand="0" w:noVBand="1"/>
      </w:tblPr>
      <w:tblGrid>
        <w:gridCol w:w="9314"/>
      </w:tblGrid>
      <w:tr w:rsidR="00B07BA8" w:rsidRPr="00C93B9A" w14:paraId="1FC168FE" w14:textId="77777777" w:rsidTr="00C93B9A">
        <w:trPr>
          <w:trHeight w:val="945"/>
          <w:tblCellSpacing w:w="15" w:type="dxa"/>
        </w:trPr>
        <w:tc>
          <w:tcPr>
            <w:tcW w:w="0" w:type="auto"/>
            <w:shd w:val="pct5" w:color="C1E4F5" w:themeColor="accent1" w:themeTint="33" w:fill="C1E4F5" w:themeFill="accent1" w:themeFillTint="33"/>
            <w:hideMark/>
          </w:tcPr>
          <w:p w14:paraId="462E2049" w14:textId="77777777" w:rsidR="006D0F7D" w:rsidRPr="00C260ED" w:rsidRDefault="006D0F7D" w:rsidP="00F049C9">
            <w:pPr>
              <w:pStyle w:val="Code"/>
            </w:pPr>
            <w:r>
              <w:fldChar w:fldCharType="begin"/>
            </w:r>
            <w:r>
              <w:instrText xml:space="preserve"> INCLUDETEXT  "C:\\Users\\barne\\Documents\\HomeAssistant\\Proxmox\\project_snipets\\web-tools-directory.txt" \c 65001  \* MERGEFORMAT </w:instrText>
            </w:r>
            <w:r>
              <w:fldChar w:fldCharType="separate"/>
            </w:r>
            <w:r w:rsidRPr="00C260ED">
              <w:t>WebTools/                                 (Absolute Root Directory)</w:t>
            </w:r>
          </w:p>
          <w:p w14:paraId="72997140" w14:textId="77777777" w:rsidR="006D0F7D" w:rsidRPr="00C260ED" w:rsidRDefault="006D0F7D" w:rsidP="00F049C9">
            <w:pPr>
              <w:pStyle w:val="Code"/>
            </w:pPr>
            <w:r w:rsidRPr="00C260ED">
              <w:t>│</w:t>
            </w:r>
          </w:p>
          <w:p w14:paraId="039A9133" w14:textId="77777777" w:rsidR="006D0F7D" w:rsidRPr="00C260ED" w:rsidRDefault="006D0F7D" w:rsidP="00F049C9">
            <w:pPr>
              <w:pStyle w:val="Code"/>
            </w:pPr>
            <w:r w:rsidRPr="00C260ED">
              <w:t xml:space="preserve">└── </w:t>
            </w:r>
            <w:r w:rsidRPr="00C260ED">
              <w:rPr>
                <w:rFonts w:ascii="Segoe UI Emoji" w:hAnsi="Segoe UI Emoji" w:cs="Segoe UI Emoji"/>
              </w:rPr>
              <w:t>📁</w:t>
            </w:r>
            <w:r w:rsidRPr="00C260ED">
              <w:t xml:space="preserve"> tools/                             (Your local development &amp; automation tools)</w:t>
            </w:r>
          </w:p>
          <w:p w14:paraId="5BC10933" w14:textId="77777777" w:rsidR="006D0F7D" w:rsidRPr="00C260ED" w:rsidRDefault="006D0F7D" w:rsidP="00F049C9">
            <w:pPr>
              <w:pStyle w:val="Code"/>
            </w:pPr>
            <w:r w:rsidRPr="00C260ED">
              <w:t xml:space="preserve">    ├── </w:t>
            </w:r>
            <w:r w:rsidRPr="00C260ED">
              <w:rPr>
                <w:rFonts w:ascii="Segoe UI Emoji" w:hAnsi="Segoe UI Emoji" w:cs="Segoe UI Emoji"/>
              </w:rPr>
              <w:t>📄</w:t>
            </w:r>
            <w:r w:rsidRPr="00C260ED">
              <w:t xml:space="preserve"> setup_site.bat                 (Site initialization batch script)</w:t>
            </w:r>
          </w:p>
          <w:p w14:paraId="178AC1CC" w14:textId="77777777" w:rsidR="006D0F7D" w:rsidRPr="00C260ED" w:rsidRDefault="006D0F7D" w:rsidP="00F049C9">
            <w:pPr>
              <w:pStyle w:val="Code"/>
            </w:pPr>
            <w:r w:rsidRPr="00C260ED">
              <w:t xml:space="preserve">    │</w:t>
            </w:r>
          </w:p>
          <w:p w14:paraId="41396189" w14:textId="77777777" w:rsidR="006D0F7D" w:rsidRPr="00C260ED" w:rsidRDefault="006D0F7D" w:rsidP="00F049C9">
            <w:pPr>
              <w:pStyle w:val="Code"/>
            </w:pPr>
            <w:r w:rsidRPr="00C260ED">
              <w:t xml:space="preserve">    ├── </w:t>
            </w:r>
            <w:r w:rsidRPr="00C260ED">
              <w:rPr>
                <w:rFonts w:ascii="Segoe UI Emoji" w:hAnsi="Segoe UI Emoji" w:cs="Segoe UI Emoji"/>
              </w:rPr>
              <w:t>📁</w:t>
            </w:r>
            <w:r w:rsidRPr="00C260ED">
              <w:t xml:space="preserve"> home-lab-project/              (Project scaffolding &amp; build tools)</w:t>
            </w:r>
          </w:p>
          <w:p w14:paraId="515FA7F9" w14:textId="77777777" w:rsidR="006D0F7D" w:rsidRPr="00C260ED" w:rsidRDefault="006D0F7D" w:rsidP="00F049C9">
            <w:pPr>
              <w:pStyle w:val="Code"/>
            </w:pPr>
            <w:r w:rsidRPr="00C260ED">
              <w:t xml:space="preserve">    │   ├── </w:t>
            </w:r>
            <w:r w:rsidRPr="00C260ED">
              <w:rPr>
                <w:rFonts w:ascii="Segoe UI Emoji" w:hAnsi="Segoe UI Emoji" w:cs="Segoe UI Emoji"/>
              </w:rPr>
              <w:t>📄</w:t>
            </w:r>
            <w:r w:rsidRPr="00C260ED">
              <w:t xml:space="preserve"> build.ps1                  (PowerShell build/generation script docx to html)</w:t>
            </w:r>
          </w:p>
          <w:p w14:paraId="5DBBE82D" w14:textId="77777777" w:rsidR="006D0F7D" w:rsidRPr="00C260ED" w:rsidRDefault="006D0F7D" w:rsidP="00F049C9">
            <w:pPr>
              <w:pStyle w:val="Code"/>
            </w:pPr>
            <w:r w:rsidRPr="00C260ED">
              <w:t xml:space="preserve">    │   ├── </w:t>
            </w:r>
            <w:r w:rsidRPr="00C260ED">
              <w:rPr>
                <w:rFonts w:ascii="Segoe UI Emoji" w:hAnsi="Segoe UI Emoji" w:cs="Segoe UI Emoji"/>
              </w:rPr>
              <w:t>📄</w:t>
            </w:r>
            <w:r w:rsidRPr="00C260ED">
              <w:t xml:space="preserve"> readme.txt                 (Instructions for use)</w:t>
            </w:r>
          </w:p>
          <w:p w14:paraId="0CC6F5B2" w14:textId="77777777" w:rsidR="006D0F7D" w:rsidRPr="00C260ED" w:rsidRDefault="006D0F7D" w:rsidP="00F049C9">
            <w:pPr>
              <w:pStyle w:val="Code"/>
            </w:pPr>
            <w:r w:rsidRPr="00C260ED">
              <w:lastRenderedPageBreak/>
              <w:t xml:space="preserve">    │   ├── </w:t>
            </w:r>
            <w:r w:rsidRPr="00C260ED">
              <w:rPr>
                <w:rFonts w:ascii="Segoe UI Emoji" w:hAnsi="Segoe UI Emoji" w:cs="Segoe UI Emoji"/>
              </w:rPr>
              <w:t>📄</w:t>
            </w:r>
            <w:r w:rsidRPr="00C260ED">
              <w:t xml:space="preserve"> styles.css                 (Initial styles sheet for generating your html)</w:t>
            </w:r>
          </w:p>
          <w:p w14:paraId="47CC5DFE" w14:textId="77777777" w:rsidR="006D0F7D" w:rsidRPr="00C260ED" w:rsidRDefault="006D0F7D" w:rsidP="00F049C9">
            <w:pPr>
              <w:pStyle w:val="Code"/>
            </w:pPr>
            <w:r w:rsidRPr="00C260ED">
              <w:t xml:space="preserve">    │   └── </w:t>
            </w:r>
            <w:r w:rsidRPr="00C260ED">
              <w:rPr>
                <w:rFonts w:ascii="Segoe UI Emoji" w:hAnsi="Segoe UI Emoji" w:cs="Segoe UI Emoji"/>
              </w:rPr>
              <w:t>📄</w:t>
            </w:r>
            <w:r w:rsidRPr="00C260ED">
              <w:t xml:space="preserve"> template.html              (template for generating your html)</w:t>
            </w:r>
          </w:p>
          <w:p w14:paraId="063EB92F" w14:textId="77777777" w:rsidR="006D0F7D" w:rsidRPr="00C260ED" w:rsidRDefault="006D0F7D" w:rsidP="00F049C9">
            <w:pPr>
              <w:pStyle w:val="Code"/>
            </w:pPr>
            <w:r w:rsidRPr="00C260ED">
              <w:t xml:space="preserve">    │</w:t>
            </w:r>
          </w:p>
          <w:p w14:paraId="2F5306BC" w14:textId="77777777" w:rsidR="006D0F7D" w:rsidRPr="00C260ED" w:rsidRDefault="006D0F7D" w:rsidP="00F049C9">
            <w:pPr>
              <w:pStyle w:val="Code"/>
            </w:pPr>
            <w:r w:rsidRPr="00C260ED">
              <w:t xml:space="preserve">    └── </w:t>
            </w:r>
            <w:r w:rsidRPr="00C260ED">
              <w:rPr>
                <w:rFonts w:ascii="Segoe UI Emoji" w:hAnsi="Segoe UI Emoji" w:cs="Segoe UI Emoji"/>
              </w:rPr>
              <w:t>📁</w:t>
            </w:r>
            <w:r w:rsidRPr="00C260ED">
              <w:t xml:space="preserve"> sample-files/                  (Reusable HTML boilerplate snippets)</w:t>
            </w:r>
          </w:p>
          <w:p w14:paraId="1F3618CA" w14:textId="77777777" w:rsidR="006D0F7D" w:rsidRPr="00C260ED" w:rsidRDefault="006D0F7D" w:rsidP="00F049C9">
            <w:pPr>
              <w:pStyle w:val="Code"/>
            </w:pPr>
            <w:r w:rsidRPr="00C260ED">
              <w:t xml:space="preserve">        ├── </w:t>
            </w:r>
            <w:r w:rsidRPr="00C260ED">
              <w:rPr>
                <w:rFonts w:ascii="Segoe UI Emoji" w:hAnsi="Segoe UI Emoji" w:cs="Segoe UI Emoji"/>
              </w:rPr>
              <w:t>📄</w:t>
            </w:r>
            <w:r w:rsidRPr="00C260ED">
              <w:t xml:space="preserve"> component-loader.js        (script used to determine level of current folder)</w:t>
            </w:r>
          </w:p>
          <w:p w14:paraId="7961C396" w14:textId="77777777" w:rsidR="006D0F7D" w:rsidRPr="00C260ED" w:rsidRDefault="006D0F7D" w:rsidP="00F049C9">
            <w:pPr>
              <w:pStyle w:val="Code"/>
            </w:pPr>
            <w:r w:rsidRPr="00C260ED">
              <w:t xml:space="preserve">        ├── </w:t>
            </w:r>
            <w:r w:rsidRPr="00C260ED">
              <w:rPr>
                <w:rFonts w:ascii="Segoe UI Emoji" w:hAnsi="Segoe UI Emoji" w:cs="Segoe UI Emoji"/>
              </w:rPr>
              <w:t>📄</w:t>
            </w:r>
            <w:r w:rsidRPr="00C260ED">
              <w:t xml:space="preserve"> footer.html                (Sample Footer)</w:t>
            </w:r>
          </w:p>
          <w:p w14:paraId="36995943" w14:textId="77777777" w:rsidR="006D0F7D" w:rsidRPr="00C260ED" w:rsidRDefault="006D0F7D" w:rsidP="00F049C9">
            <w:pPr>
              <w:pStyle w:val="Code"/>
            </w:pPr>
            <w:r w:rsidRPr="00C260ED">
              <w:t xml:space="preserve">        ├── </w:t>
            </w:r>
            <w:r w:rsidRPr="00C260ED">
              <w:rPr>
                <w:rFonts w:ascii="Segoe UI Emoji" w:hAnsi="Segoe UI Emoji" w:cs="Segoe UI Emoji"/>
              </w:rPr>
              <w:t>📄</w:t>
            </w:r>
            <w:r w:rsidRPr="00C260ED">
              <w:t xml:space="preserve"> header.html                (Sample Header)</w:t>
            </w:r>
          </w:p>
          <w:p w14:paraId="34023E46" w14:textId="77777777" w:rsidR="006D0F7D" w:rsidRPr="00C260ED" w:rsidRDefault="006D0F7D" w:rsidP="00F049C9">
            <w:pPr>
              <w:pStyle w:val="Code"/>
            </w:pPr>
            <w:r w:rsidRPr="00C260ED">
              <w:t xml:space="preserve">        └── </w:t>
            </w:r>
            <w:r w:rsidRPr="00C260ED">
              <w:rPr>
                <w:rFonts w:ascii="Segoe UI Emoji" w:hAnsi="Segoe UI Emoji" w:cs="Segoe UI Emoji"/>
              </w:rPr>
              <w:t>📄</w:t>
            </w:r>
            <w:r w:rsidRPr="00C260ED">
              <w:t xml:space="preserve"> menu.html                  (Sample Menu - I decided not to use a menu)</w:t>
            </w:r>
          </w:p>
          <w:p w14:paraId="2FB3CCB8" w14:textId="551BE296" w:rsidR="00B07BA8" w:rsidRPr="00C93B9A" w:rsidRDefault="006D0F7D" w:rsidP="00F049C9">
            <w:pPr>
              <w:pStyle w:val="Code"/>
            </w:pPr>
            <w:r>
              <w:fldChar w:fldCharType="end"/>
            </w:r>
          </w:p>
        </w:tc>
      </w:tr>
    </w:tbl>
    <w:p w14:paraId="59E589F3" w14:textId="1B05231A" w:rsidR="00B07BA8" w:rsidRDefault="00B07BA8" w:rsidP="00B07BA8">
      <w:pPr>
        <w:pStyle w:val="Heading4"/>
      </w:pPr>
      <w:bookmarkStart w:id="2" w:name="_Ref232848286"/>
      <w:bookmarkStart w:id="3" w:name="_Toc233947887"/>
      <w:r>
        <w:lastRenderedPageBreak/>
        <w:t xml:space="preserve">Code </w:t>
      </w:r>
      <w:fldSimple w:instr=" SEQ Code \* ARABIC ">
        <w:r>
          <w:rPr>
            <w:noProof/>
          </w:rPr>
          <w:t>1</w:t>
        </w:r>
      </w:fldSimple>
      <w:r w:rsidRPr="00386FDD">
        <w:t xml:space="preserve">: </w:t>
      </w:r>
      <w:bookmarkEnd w:id="2"/>
      <w:bookmarkEnd w:id="3"/>
      <w:r>
        <w:t>Web Tools directory structure</w:t>
      </w:r>
    </w:p>
    <w:p w14:paraId="2CD2CCD4" w14:textId="4C75A1F9" w:rsidR="00441A6F" w:rsidRPr="00ED42DB" w:rsidRDefault="00B07BA8" w:rsidP="00A91B19">
      <w:r w:rsidRPr="00ED42DB">
        <w:t>This same</w:t>
      </w:r>
      <w:r w:rsidR="00441A6F" w:rsidRPr="00ED42DB">
        <w:t xml:space="preserve"> directory is </w:t>
      </w:r>
      <w:r w:rsidRPr="00ED42DB">
        <w:t>where</w:t>
      </w:r>
      <w:r w:rsidR="00AD3AD8" w:rsidRPr="00ED42DB">
        <w:t xml:space="preserve"> </w:t>
      </w:r>
      <w:r w:rsidR="00441A6F" w:rsidRPr="00ED42DB">
        <w:t xml:space="preserve">my </w:t>
      </w:r>
      <w:r w:rsidRPr="00ED42DB">
        <w:t xml:space="preserve">GitHub </w:t>
      </w:r>
      <w:r w:rsidR="00441A6F" w:rsidRPr="00ED42DB">
        <w:t xml:space="preserve">repository </w:t>
      </w:r>
      <w:r w:rsidRPr="00ED42DB">
        <w:t>is located.</w:t>
      </w:r>
    </w:p>
    <w:p w14:paraId="6C8F6E3F" w14:textId="384E4A0A" w:rsidR="00B07BA8" w:rsidRPr="00ED42DB" w:rsidRDefault="00B07BA8" w:rsidP="00A91B19">
      <w:r w:rsidRPr="00ED42DB">
        <w:t>We will need to make a few changes to these files as follows:</w:t>
      </w:r>
    </w:p>
    <w:p w14:paraId="325FC497" w14:textId="09F7D5AB" w:rsidR="00ED42DB" w:rsidRPr="00ED42DB" w:rsidRDefault="00B07BA8" w:rsidP="00ED42DB">
      <w:r>
        <w:rPr>
          <w:b/>
          <w:bCs/>
        </w:rPr>
        <w:t xml:space="preserve">In </w:t>
      </w:r>
      <w:r w:rsidRPr="00ED42DB">
        <w:t>the setup_site file: update the entry for:</w:t>
      </w:r>
      <w:r w:rsidR="00ED42DB">
        <w:rPr>
          <w:b/>
          <w:bCs/>
        </w:rPr>
        <w:t xml:space="preserve"> </w:t>
      </w:r>
      <w:r w:rsidRPr="00ED42DB">
        <w:rPr>
          <w:b/>
          <w:bCs/>
          <w:i/>
          <w:iCs/>
        </w:rPr>
        <w:t xml:space="preserve">set "TARGET_DIR= </w:t>
      </w:r>
      <w:r w:rsidR="00ED42DB">
        <w:rPr>
          <w:b/>
          <w:bCs/>
          <w:i/>
          <w:iCs/>
        </w:rPr>
        <w:t xml:space="preserve"> </w:t>
      </w:r>
      <w:r w:rsidR="00ED42DB" w:rsidRPr="00ED42DB">
        <w:t xml:space="preserve">with the exact location of your GitHub </w:t>
      </w:r>
      <w:r w:rsidR="00ED42DB">
        <w:t>repository</w:t>
      </w:r>
    </w:p>
    <w:p w14:paraId="6E304012" w14:textId="1FC83D02" w:rsidR="00ED42DB" w:rsidRDefault="00ED42DB" w:rsidP="00A91B19">
      <w:r w:rsidRPr="00ED42DB">
        <w:t>The entry called:</w:t>
      </w:r>
      <w:r>
        <w:t xml:space="preserve"> </w:t>
      </w:r>
      <w:r w:rsidRPr="00ED42DB">
        <w:rPr>
          <w:b/>
          <w:bCs/>
          <w:i/>
          <w:iCs/>
        </w:rPr>
        <w:t>set "CATEGORIES=</w:t>
      </w:r>
      <w:r>
        <w:rPr>
          <w:b/>
          <w:bCs/>
          <w:i/>
          <w:iCs/>
        </w:rPr>
        <w:t xml:space="preserve"> </w:t>
      </w:r>
      <w:r>
        <w:t>contains a list of subpages for your website.  You can leave these for now or change them in this file for your own design.  You can always rename, copy or delete these later.</w:t>
      </w:r>
    </w:p>
    <w:p w14:paraId="05A7DBCE" w14:textId="77777777" w:rsidR="00C93B9A" w:rsidRDefault="00ED42DB" w:rsidP="00A91B19">
      <w:r>
        <w:t xml:space="preserve">On a windows machine right click on the box on the bottom (looks like four squares) and select terminal.  This will open up a terminal window.  Type in: </w:t>
      </w:r>
    </w:p>
    <w:p w14:paraId="664687A4" w14:textId="1894204D" w:rsidR="00ED42DB" w:rsidRDefault="00ED42DB" w:rsidP="00C93B9A">
      <w:pPr>
        <w:ind w:left="720"/>
      </w:pPr>
      <w:r>
        <w:t xml:space="preserve"> </w:t>
      </w:r>
      <w:r w:rsidRPr="00C93B9A">
        <w:rPr>
          <w:b/>
          <w:bCs/>
          <w:i/>
          <w:iCs/>
        </w:rPr>
        <w:t>cd</w:t>
      </w:r>
      <w:r w:rsidRPr="00C93B9A">
        <w:rPr>
          <w:i/>
          <w:iCs/>
        </w:rPr>
        <w:t xml:space="preserve"> </w:t>
      </w:r>
      <w:r w:rsidR="00C93B9A">
        <w:rPr>
          <w:i/>
          <w:iCs/>
        </w:rPr>
        <w:t>[</w:t>
      </w:r>
      <w:r w:rsidR="00C93B9A" w:rsidRPr="00C93B9A">
        <w:rPr>
          <w:b/>
          <w:bCs/>
          <w:i/>
          <w:iCs/>
        </w:rPr>
        <w:t>path to your WebTools directory</w:t>
      </w:r>
      <w:r w:rsidR="00C93B9A">
        <w:rPr>
          <w:b/>
          <w:bCs/>
          <w:i/>
          <w:iCs/>
        </w:rPr>
        <w:t>]</w:t>
      </w:r>
      <w:r>
        <w:rPr>
          <w:b/>
          <w:bCs/>
        </w:rPr>
        <w:t xml:space="preserve"> </w:t>
      </w:r>
      <w:r w:rsidRPr="00C93B9A">
        <w:t>and press enter</w:t>
      </w:r>
    </w:p>
    <w:p w14:paraId="29593E34" w14:textId="547EEC49" w:rsidR="00ED42DB" w:rsidRDefault="00C93B9A" w:rsidP="00A91B19">
      <w:r>
        <w:t>Your prompt will look something like this</w:t>
      </w:r>
    </w:p>
    <w:p w14:paraId="1CF14E53" w14:textId="4834E27E" w:rsidR="00C93B9A" w:rsidRPr="00C93B9A" w:rsidRDefault="00C93B9A" w:rsidP="00A91B19">
      <w:pPr>
        <w:rPr>
          <w:b/>
          <w:bCs/>
        </w:rPr>
      </w:pPr>
      <w:r w:rsidRPr="00C93B9A">
        <w:rPr>
          <w:b/>
          <w:bCs/>
        </w:rPr>
        <w:t>C:\Users\me\Documents\ Proxmox\WebDesign &gt;</w:t>
      </w:r>
    </w:p>
    <w:p w14:paraId="20874DD8" w14:textId="77777777" w:rsidR="00C93B9A" w:rsidRDefault="00C93B9A" w:rsidP="00A91B19">
      <w:r>
        <w:t>If you now type:</w:t>
      </w:r>
    </w:p>
    <w:p w14:paraId="0E13619B" w14:textId="77777777" w:rsidR="00C93B9A" w:rsidRDefault="00C93B9A" w:rsidP="00C93B9A">
      <w:pPr>
        <w:ind w:left="720"/>
      </w:pPr>
      <w:r w:rsidRPr="00C93B9A">
        <w:rPr>
          <w:b/>
          <w:bCs/>
          <w:i/>
          <w:iCs/>
        </w:rPr>
        <w:t>dir</w:t>
      </w:r>
      <w:r>
        <w:t xml:space="preserve"> and press enter.  </w:t>
      </w:r>
    </w:p>
    <w:p w14:paraId="066512DB" w14:textId="01C217B0" w:rsidR="00C93B9A" w:rsidRDefault="00C93B9A" w:rsidP="00A91B19">
      <w:r>
        <w:t>You will see your repository, a directory called tools, and a script called setup.bat.</w:t>
      </w:r>
    </w:p>
    <w:p w14:paraId="6686DC77" w14:textId="77777777" w:rsidR="00C93B9A" w:rsidRDefault="00C93B9A" w:rsidP="00A91B19">
      <w:r>
        <w:t>Enter:</w:t>
      </w:r>
    </w:p>
    <w:p w14:paraId="3A7EF061" w14:textId="77777777" w:rsidR="00C93B9A" w:rsidRDefault="00C93B9A" w:rsidP="00C93B9A">
      <w:pPr>
        <w:ind w:left="720"/>
      </w:pPr>
      <w:r w:rsidRPr="006D0F7D">
        <w:rPr>
          <w:b/>
          <w:bCs/>
          <w:i/>
          <w:iCs/>
        </w:rPr>
        <w:lastRenderedPageBreak/>
        <w:t>setup_site.bat</w:t>
      </w:r>
      <w:r>
        <w:t xml:space="preserve"> and press enter</w:t>
      </w:r>
    </w:p>
    <w:p w14:paraId="1829D81B" w14:textId="30C78B05" w:rsidR="00C93B9A" w:rsidRDefault="00C93B9A" w:rsidP="00A91B19">
      <w:r>
        <w:t>The script will execute and build your web directory structure.</w:t>
      </w:r>
    </w:p>
    <w:p w14:paraId="61FA8394" w14:textId="2DF8B219" w:rsidR="006D0F7D" w:rsidRDefault="006D0F7D" w:rsidP="00A91B19">
      <w:r>
        <w:t>When it finishes, it will open up VS Code so that you can view your newly create website.</w:t>
      </w:r>
    </w:p>
    <w:p w14:paraId="5282326F" w14:textId="06F7AC05" w:rsidR="00C93B9A" w:rsidRPr="00ED42DB" w:rsidRDefault="00022CC4" w:rsidP="00A91B19">
      <w:r w:rsidRPr="00ED42DB">
        <w:t>Now that we have all of that, let me explain a few things that you just did</w:t>
      </w:r>
      <w:r w:rsidR="00C93B9A">
        <w:t>.</w:t>
      </w:r>
    </w:p>
    <w:p w14:paraId="6A2C341A" w14:textId="0DCF7C99" w:rsidR="00022CC4" w:rsidRPr="00ED42DB" w:rsidRDefault="00275474" w:rsidP="00A91B19">
      <w:r w:rsidRPr="00ED42DB">
        <w:t xml:space="preserve">We just created </w:t>
      </w:r>
      <w:r w:rsidR="00C93B9A">
        <w:t xml:space="preserve">your web site </w:t>
      </w:r>
      <w:r w:rsidRPr="00ED42DB">
        <w:t>directory structure on your drive that looks like this:</w:t>
      </w:r>
    </w:p>
    <w:tbl>
      <w:tblPr>
        <w:tblW w:w="0" w:type="auto"/>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pct5" w:color="C1E4F5" w:themeColor="accent1" w:themeTint="33" w:fill="C1E4F5" w:themeFill="accent1" w:themeFillTint="33"/>
        <w:tblCellMar>
          <w:top w:w="15" w:type="dxa"/>
          <w:left w:w="15" w:type="dxa"/>
          <w:bottom w:w="15" w:type="dxa"/>
          <w:right w:w="15" w:type="dxa"/>
        </w:tblCellMar>
        <w:tblLook w:val="04A0" w:firstRow="1" w:lastRow="0" w:firstColumn="1" w:lastColumn="0" w:noHBand="0" w:noVBand="1"/>
      </w:tblPr>
      <w:tblGrid>
        <w:gridCol w:w="9314"/>
      </w:tblGrid>
      <w:tr w:rsidR="00C93B9A" w:rsidRPr="00C93B9A" w14:paraId="10214F11" w14:textId="77777777" w:rsidTr="00D3429D">
        <w:trPr>
          <w:trHeight w:val="945"/>
          <w:tblCellSpacing w:w="15" w:type="dxa"/>
        </w:trPr>
        <w:tc>
          <w:tcPr>
            <w:tcW w:w="0" w:type="auto"/>
            <w:shd w:val="pct5" w:color="C1E4F5" w:themeColor="accent1" w:themeTint="33" w:fill="C1E4F5" w:themeFill="accent1" w:themeFillTint="33"/>
            <w:hideMark/>
          </w:tcPr>
          <w:p w14:paraId="3515250C" w14:textId="77777777" w:rsidR="006D0F7D" w:rsidRPr="00986576" w:rsidRDefault="006D0F7D" w:rsidP="00F049C9">
            <w:pPr>
              <w:pStyle w:val="Code"/>
            </w:pPr>
            <w:r>
              <w:fldChar w:fldCharType="begin"/>
            </w:r>
            <w:r>
              <w:instrText xml:space="preserve"> INCLUDETEXT  "C:\\Users\\barne\\Documents\\HomeAssistant\\Proxmox\\project_snipets\\home-lab-directory.txt" \c 65001  \* MERGEFORMAT </w:instrText>
            </w:r>
            <w:r>
              <w:fldChar w:fldCharType="separate"/>
            </w:r>
            <w:r w:rsidRPr="00986576">
              <w:t>WebTools/                                 (Absolute Root Directory)</w:t>
            </w:r>
          </w:p>
          <w:p w14:paraId="073B0572" w14:textId="77777777" w:rsidR="006D0F7D" w:rsidRPr="00986576" w:rsidRDefault="006D0F7D" w:rsidP="00F049C9">
            <w:pPr>
              <w:pStyle w:val="Code"/>
            </w:pPr>
            <w:r w:rsidRPr="00986576">
              <w:t>│</w:t>
            </w:r>
          </w:p>
          <w:p w14:paraId="7E4C8FD9" w14:textId="77777777" w:rsidR="006D0F7D" w:rsidRPr="00986576" w:rsidRDefault="006D0F7D" w:rsidP="00F049C9">
            <w:pPr>
              <w:pStyle w:val="Code"/>
            </w:pPr>
            <w:r w:rsidRPr="00986576">
              <w:t xml:space="preserve">├── </w:t>
            </w:r>
            <w:r w:rsidRPr="00986576">
              <w:rPr>
                <w:rFonts w:ascii="Segoe UI Emoji" w:hAnsi="Segoe UI Emoji" w:cs="Segoe UI Emoji"/>
              </w:rPr>
              <w:t>📁</w:t>
            </w:r>
            <w:r w:rsidRPr="00986576">
              <w:t xml:space="preserve"> tools/                             (Your local development &amp; automation tools)</w:t>
            </w:r>
          </w:p>
          <w:p w14:paraId="5A3762D4" w14:textId="77777777" w:rsidR="006D0F7D" w:rsidRPr="00986576" w:rsidRDefault="006D0F7D" w:rsidP="00F049C9">
            <w:pPr>
              <w:pStyle w:val="Code"/>
            </w:pPr>
            <w:r w:rsidRPr="00986576">
              <w:t xml:space="preserve">│   ├── </w:t>
            </w:r>
            <w:r w:rsidRPr="00986576">
              <w:rPr>
                <w:rFonts w:ascii="Segoe UI Emoji" w:hAnsi="Segoe UI Emoji" w:cs="Segoe UI Emoji"/>
              </w:rPr>
              <w:t>📄</w:t>
            </w:r>
            <w:r w:rsidRPr="00986576">
              <w:t xml:space="preserve"> setup_site.bat                 (Site initialization batch script)</w:t>
            </w:r>
          </w:p>
          <w:p w14:paraId="19D7478B" w14:textId="77777777" w:rsidR="006D0F7D" w:rsidRPr="00986576" w:rsidRDefault="006D0F7D" w:rsidP="00F049C9">
            <w:pPr>
              <w:pStyle w:val="Code"/>
            </w:pPr>
            <w:r w:rsidRPr="00986576">
              <w:t>│   │</w:t>
            </w:r>
          </w:p>
          <w:p w14:paraId="72E061E1" w14:textId="77777777" w:rsidR="006D0F7D" w:rsidRPr="00986576" w:rsidRDefault="006D0F7D" w:rsidP="00F049C9">
            <w:pPr>
              <w:pStyle w:val="Code"/>
            </w:pPr>
            <w:r w:rsidRPr="00986576">
              <w:t xml:space="preserve">│   ├── </w:t>
            </w:r>
            <w:r w:rsidRPr="00986576">
              <w:rPr>
                <w:rFonts w:ascii="Segoe UI Emoji" w:hAnsi="Segoe UI Emoji" w:cs="Segoe UI Emoji"/>
              </w:rPr>
              <w:t>📁</w:t>
            </w:r>
            <w:r w:rsidRPr="00986576">
              <w:t xml:space="preserve"> home-lab-project/              (Project scaffolding &amp; build tools)</w:t>
            </w:r>
          </w:p>
          <w:p w14:paraId="2517F265" w14:textId="77777777" w:rsidR="006D0F7D" w:rsidRPr="00986576" w:rsidRDefault="006D0F7D" w:rsidP="00F049C9">
            <w:pPr>
              <w:pStyle w:val="Code"/>
            </w:pPr>
            <w:r w:rsidRPr="00986576">
              <w:t xml:space="preserve">│   │   ├── </w:t>
            </w:r>
            <w:r w:rsidRPr="00986576">
              <w:rPr>
                <w:rFonts w:ascii="Segoe UI Emoji" w:hAnsi="Segoe UI Emoji" w:cs="Segoe UI Emoji"/>
              </w:rPr>
              <w:t>📄</w:t>
            </w:r>
            <w:r w:rsidRPr="00986576">
              <w:t xml:space="preserve"> build.ps1                  (PowerShell build/generation script docx to html)</w:t>
            </w:r>
          </w:p>
          <w:p w14:paraId="22BAD7B2" w14:textId="77777777" w:rsidR="006D0F7D" w:rsidRPr="00986576" w:rsidRDefault="006D0F7D" w:rsidP="00F049C9">
            <w:pPr>
              <w:pStyle w:val="Code"/>
            </w:pPr>
            <w:r w:rsidRPr="00986576">
              <w:t xml:space="preserve">│   │   ├── </w:t>
            </w:r>
            <w:r w:rsidRPr="00986576">
              <w:rPr>
                <w:rFonts w:ascii="Segoe UI Emoji" w:hAnsi="Segoe UI Emoji" w:cs="Segoe UI Emoji"/>
              </w:rPr>
              <w:t>📄</w:t>
            </w:r>
            <w:r w:rsidRPr="00986576">
              <w:t xml:space="preserve"> readme.txt                 (Instructions for use)</w:t>
            </w:r>
          </w:p>
          <w:p w14:paraId="74F19AAF" w14:textId="77777777" w:rsidR="006D0F7D" w:rsidRPr="00986576" w:rsidRDefault="006D0F7D" w:rsidP="00F049C9">
            <w:pPr>
              <w:pStyle w:val="Code"/>
            </w:pPr>
            <w:r w:rsidRPr="00986576">
              <w:t xml:space="preserve">│   │   ├── </w:t>
            </w:r>
            <w:r w:rsidRPr="00986576">
              <w:rPr>
                <w:rFonts w:ascii="Segoe UI Emoji" w:hAnsi="Segoe UI Emoji" w:cs="Segoe UI Emoji"/>
              </w:rPr>
              <w:t>📄</w:t>
            </w:r>
            <w:r w:rsidRPr="00986576">
              <w:t xml:space="preserve"> styles.css                 (Initial styles sheet for generating your html)</w:t>
            </w:r>
          </w:p>
          <w:p w14:paraId="73C80F4D" w14:textId="77777777" w:rsidR="006D0F7D" w:rsidRPr="00986576" w:rsidRDefault="006D0F7D" w:rsidP="00F049C9">
            <w:pPr>
              <w:pStyle w:val="Code"/>
            </w:pPr>
            <w:r w:rsidRPr="00986576">
              <w:t xml:space="preserve">│   │   └── </w:t>
            </w:r>
            <w:r w:rsidRPr="00986576">
              <w:rPr>
                <w:rFonts w:ascii="Segoe UI Emoji" w:hAnsi="Segoe UI Emoji" w:cs="Segoe UI Emoji"/>
              </w:rPr>
              <w:t>📄</w:t>
            </w:r>
            <w:r w:rsidRPr="00986576">
              <w:t xml:space="preserve"> template.html              (template for generating your html)</w:t>
            </w:r>
          </w:p>
          <w:p w14:paraId="5CFFF42F" w14:textId="77777777" w:rsidR="006D0F7D" w:rsidRPr="00986576" w:rsidRDefault="006D0F7D" w:rsidP="00F049C9">
            <w:pPr>
              <w:pStyle w:val="Code"/>
            </w:pPr>
            <w:r w:rsidRPr="00986576">
              <w:t>│   │</w:t>
            </w:r>
          </w:p>
          <w:p w14:paraId="6247889D" w14:textId="77777777" w:rsidR="006D0F7D" w:rsidRPr="00986576" w:rsidRDefault="006D0F7D" w:rsidP="00F049C9">
            <w:pPr>
              <w:pStyle w:val="Code"/>
            </w:pPr>
            <w:r w:rsidRPr="00986576">
              <w:t xml:space="preserve">│   └── </w:t>
            </w:r>
            <w:r w:rsidRPr="00986576">
              <w:rPr>
                <w:rFonts w:ascii="Segoe UI Emoji" w:hAnsi="Segoe UI Emoji" w:cs="Segoe UI Emoji"/>
              </w:rPr>
              <w:t>📁</w:t>
            </w:r>
            <w:r w:rsidRPr="00986576">
              <w:t xml:space="preserve"> sample-files/                  (Reusable HTML boilerplate snippets)</w:t>
            </w:r>
          </w:p>
          <w:p w14:paraId="6D50CB32" w14:textId="77777777" w:rsidR="006D0F7D" w:rsidRPr="00986576" w:rsidRDefault="006D0F7D" w:rsidP="00F049C9">
            <w:pPr>
              <w:pStyle w:val="Code"/>
            </w:pPr>
            <w:r w:rsidRPr="00986576">
              <w:t xml:space="preserve">│       ├── </w:t>
            </w:r>
            <w:r w:rsidRPr="00986576">
              <w:rPr>
                <w:rFonts w:ascii="Segoe UI Emoji" w:hAnsi="Segoe UI Emoji" w:cs="Segoe UI Emoji"/>
              </w:rPr>
              <w:t>📄</w:t>
            </w:r>
            <w:r w:rsidRPr="00986576">
              <w:t xml:space="preserve"> component-loader.js        (script used to determine level of current folder)</w:t>
            </w:r>
          </w:p>
          <w:p w14:paraId="4F90270A" w14:textId="77777777" w:rsidR="006D0F7D" w:rsidRPr="00986576" w:rsidRDefault="006D0F7D" w:rsidP="00F049C9">
            <w:pPr>
              <w:pStyle w:val="Code"/>
            </w:pPr>
            <w:r w:rsidRPr="00986576">
              <w:t xml:space="preserve">│       ├── </w:t>
            </w:r>
            <w:r w:rsidRPr="00986576">
              <w:rPr>
                <w:rFonts w:ascii="Segoe UI Emoji" w:hAnsi="Segoe UI Emoji" w:cs="Segoe UI Emoji"/>
              </w:rPr>
              <w:t>📄</w:t>
            </w:r>
            <w:r w:rsidRPr="00986576">
              <w:t xml:space="preserve"> footer.html                (Sample Footer)</w:t>
            </w:r>
          </w:p>
          <w:p w14:paraId="6836776F" w14:textId="77777777" w:rsidR="006D0F7D" w:rsidRPr="00986576" w:rsidRDefault="006D0F7D" w:rsidP="00F049C9">
            <w:pPr>
              <w:pStyle w:val="Code"/>
            </w:pPr>
            <w:r w:rsidRPr="00986576">
              <w:t xml:space="preserve">│       ├── </w:t>
            </w:r>
            <w:r w:rsidRPr="00986576">
              <w:rPr>
                <w:rFonts w:ascii="Segoe UI Emoji" w:hAnsi="Segoe UI Emoji" w:cs="Segoe UI Emoji"/>
              </w:rPr>
              <w:t>📄</w:t>
            </w:r>
            <w:r w:rsidRPr="00986576">
              <w:t xml:space="preserve"> header.html                (Sample Header)</w:t>
            </w:r>
          </w:p>
          <w:p w14:paraId="0C90BE23" w14:textId="77777777" w:rsidR="006D0F7D" w:rsidRPr="00986576" w:rsidRDefault="006D0F7D" w:rsidP="00F049C9">
            <w:pPr>
              <w:pStyle w:val="Code"/>
            </w:pPr>
            <w:r w:rsidRPr="00986576">
              <w:t xml:space="preserve">│       └── </w:t>
            </w:r>
            <w:r w:rsidRPr="00986576">
              <w:rPr>
                <w:rFonts w:ascii="Segoe UI Emoji" w:hAnsi="Segoe UI Emoji" w:cs="Segoe UI Emoji"/>
              </w:rPr>
              <w:t>📄</w:t>
            </w:r>
            <w:r w:rsidRPr="00986576">
              <w:t xml:space="preserve"> menu.html                  (Sample Menu - I decided not to use a menu)</w:t>
            </w:r>
          </w:p>
          <w:p w14:paraId="27DAEBE7" w14:textId="77777777" w:rsidR="006D0F7D" w:rsidRPr="00986576" w:rsidRDefault="006D0F7D" w:rsidP="00F049C9">
            <w:pPr>
              <w:pStyle w:val="Code"/>
            </w:pPr>
            <w:r w:rsidRPr="00986576">
              <w:lastRenderedPageBreak/>
              <w:t>│</w:t>
            </w:r>
          </w:p>
          <w:p w14:paraId="1498D6AF" w14:textId="77777777" w:rsidR="006D0F7D" w:rsidRPr="00986576" w:rsidRDefault="006D0F7D" w:rsidP="00F049C9">
            <w:pPr>
              <w:pStyle w:val="Code"/>
            </w:pPr>
            <w:r w:rsidRPr="00986576">
              <w:t xml:space="preserve">└── </w:t>
            </w:r>
            <w:r w:rsidRPr="00986576">
              <w:rPr>
                <w:rFonts w:ascii="Segoe UI Emoji" w:hAnsi="Segoe UI Emoji" w:cs="Segoe UI Emoji"/>
              </w:rPr>
              <w:t>📁</w:t>
            </w:r>
            <w:r w:rsidRPr="00986576">
              <w:t xml:space="preserve"> smart-home-edge-systems/           (Your Production/GitHub Pages Site Source)</w:t>
            </w:r>
          </w:p>
          <w:p w14:paraId="4670C247" w14:textId="77777777" w:rsidR="006D0F7D" w:rsidRPr="00986576" w:rsidRDefault="006D0F7D" w:rsidP="00F049C9">
            <w:pPr>
              <w:pStyle w:val="Code"/>
            </w:pPr>
            <w:r w:rsidRPr="00986576">
              <w:t xml:space="preserve">    ├── </w:t>
            </w:r>
            <w:r w:rsidRPr="00986576">
              <w:rPr>
                <w:rFonts w:ascii="Segoe UI Emoji" w:hAnsi="Segoe UI Emoji" w:cs="Segoe UI Emoji"/>
              </w:rPr>
              <w:t>📄</w:t>
            </w:r>
            <w:r w:rsidRPr="00986576">
              <w:t xml:space="preserve"> 404.html</w:t>
            </w:r>
          </w:p>
          <w:p w14:paraId="6ED9FB4D" w14:textId="77777777" w:rsidR="006D0F7D" w:rsidRPr="00986576" w:rsidRDefault="006D0F7D" w:rsidP="00F049C9">
            <w:pPr>
              <w:pStyle w:val="Code"/>
            </w:pPr>
            <w:r w:rsidRPr="00986576">
              <w:t xml:space="preserve">    ├── </w:t>
            </w:r>
            <w:r w:rsidRPr="00986576">
              <w:rPr>
                <w:rFonts w:ascii="Segoe UI Emoji" w:hAnsi="Segoe UI Emoji" w:cs="Segoe UI Emoji"/>
              </w:rPr>
              <w:t>📄</w:t>
            </w:r>
            <w:r w:rsidRPr="00986576">
              <w:t xml:space="preserve"> CNAME                          (Custom domain pointer)</w:t>
            </w:r>
          </w:p>
          <w:p w14:paraId="3B8AAD30" w14:textId="77777777" w:rsidR="006D0F7D" w:rsidRPr="00986576" w:rsidRDefault="006D0F7D" w:rsidP="00F049C9">
            <w:pPr>
              <w:pStyle w:val="Code"/>
            </w:pPr>
            <w:r w:rsidRPr="00986576">
              <w:t xml:space="preserve">    ├── </w:t>
            </w:r>
            <w:r w:rsidRPr="00986576">
              <w:rPr>
                <w:rFonts w:ascii="Segoe UI Emoji" w:hAnsi="Segoe UI Emoji" w:cs="Segoe UI Emoji"/>
              </w:rPr>
              <w:t>📄</w:t>
            </w:r>
            <w:r w:rsidRPr="00986576">
              <w:t xml:space="preserve"> .gitignore</w:t>
            </w:r>
          </w:p>
          <w:p w14:paraId="5222D9C9" w14:textId="77777777" w:rsidR="006D0F7D" w:rsidRPr="00986576" w:rsidRDefault="006D0F7D" w:rsidP="00F049C9">
            <w:pPr>
              <w:pStyle w:val="Code"/>
            </w:pPr>
            <w:r w:rsidRPr="00986576">
              <w:t xml:space="preserve">    ├── </w:t>
            </w:r>
            <w:r w:rsidRPr="00986576">
              <w:rPr>
                <w:rFonts w:ascii="Segoe UI Emoji" w:hAnsi="Segoe UI Emoji" w:cs="Segoe UI Emoji"/>
              </w:rPr>
              <w:t>📄</w:t>
            </w:r>
            <w:r w:rsidRPr="00986576">
              <w:t xml:space="preserve"> index.html                     (Main Landing Page)</w:t>
            </w:r>
          </w:p>
          <w:p w14:paraId="1E09DB93" w14:textId="77777777" w:rsidR="006D0F7D" w:rsidRPr="00986576" w:rsidRDefault="006D0F7D" w:rsidP="00F049C9">
            <w:pPr>
              <w:pStyle w:val="Code"/>
            </w:pPr>
            <w:r w:rsidRPr="00986576">
              <w:t xml:space="preserve">    ├── </w:t>
            </w:r>
            <w:r w:rsidRPr="00986576">
              <w:rPr>
                <w:rFonts w:ascii="Segoe UI Emoji" w:hAnsi="Segoe UI Emoji" w:cs="Segoe UI Emoji"/>
              </w:rPr>
              <w:t>📄</w:t>
            </w:r>
            <w:r w:rsidRPr="00986576">
              <w:t xml:space="preserve"> robots.txt</w:t>
            </w:r>
          </w:p>
          <w:p w14:paraId="7B394AEC" w14:textId="77777777" w:rsidR="006D0F7D" w:rsidRPr="00986576" w:rsidRDefault="006D0F7D" w:rsidP="00F049C9">
            <w:pPr>
              <w:pStyle w:val="Code"/>
            </w:pPr>
            <w:r w:rsidRPr="00986576">
              <w:t xml:space="preserve">    ├── </w:t>
            </w:r>
            <w:r w:rsidRPr="00986576">
              <w:rPr>
                <w:rFonts w:ascii="Segoe UI Emoji" w:hAnsi="Segoe UI Emoji" w:cs="Segoe UI Emoji"/>
              </w:rPr>
              <w:t>📄</w:t>
            </w:r>
            <w:r w:rsidRPr="00986576">
              <w:t xml:space="preserve"> sitemap.xml</w:t>
            </w:r>
          </w:p>
          <w:p w14:paraId="5FFC4C99" w14:textId="77777777" w:rsidR="006D0F7D" w:rsidRPr="00986576" w:rsidRDefault="006D0F7D" w:rsidP="00F049C9">
            <w:pPr>
              <w:pStyle w:val="Code"/>
            </w:pPr>
            <w:r w:rsidRPr="00986576">
              <w:t xml:space="preserve">    │</w:t>
            </w:r>
          </w:p>
          <w:p w14:paraId="6D137600" w14:textId="77777777" w:rsidR="006D0F7D" w:rsidRPr="00986576" w:rsidRDefault="006D0F7D" w:rsidP="00F049C9">
            <w:pPr>
              <w:pStyle w:val="Code"/>
            </w:pPr>
            <w:r w:rsidRPr="00986576">
              <w:t xml:space="preserve">    ├── </w:t>
            </w:r>
            <w:r w:rsidRPr="00986576">
              <w:rPr>
                <w:rFonts w:ascii="Segoe UI Emoji" w:hAnsi="Segoe UI Emoji" w:cs="Segoe UI Emoji"/>
              </w:rPr>
              <w:t>📁</w:t>
            </w:r>
            <w:r w:rsidRPr="00986576">
              <w:t xml:space="preserve"> .github/</w:t>
            </w:r>
          </w:p>
          <w:p w14:paraId="1EA2D7D6" w14:textId="77777777" w:rsidR="006D0F7D" w:rsidRPr="00986576" w:rsidRDefault="006D0F7D" w:rsidP="00F049C9">
            <w:pPr>
              <w:pStyle w:val="Code"/>
            </w:pPr>
            <w:r w:rsidRPr="00986576">
              <w:t xml:space="preserve">    │   └── </w:t>
            </w:r>
            <w:r w:rsidRPr="00986576">
              <w:rPr>
                <w:rFonts w:ascii="Segoe UI Emoji" w:hAnsi="Segoe UI Emoji" w:cs="Segoe UI Emoji"/>
              </w:rPr>
              <w:t>📁</w:t>
            </w:r>
            <w:r w:rsidRPr="00986576">
              <w:t xml:space="preserve"> workflows/                 (CI/CD Automation)</w:t>
            </w:r>
          </w:p>
          <w:p w14:paraId="683EEDB4" w14:textId="77777777" w:rsidR="006D0F7D" w:rsidRPr="00986576" w:rsidRDefault="006D0F7D" w:rsidP="00F049C9">
            <w:pPr>
              <w:pStyle w:val="Code"/>
            </w:pPr>
            <w:r w:rsidRPr="00986576">
              <w:t xml:space="preserve">    │</w:t>
            </w:r>
          </w:p>
          <w:p w14:paraId="5131FEBC" w14:textId="77777777" w:rsidR="006D0F7D" w:rsidRPr="00986576" w:rsidRDefault="006D0F7D" w:rsidP="00F049C9">
            <w:pPr>
              <w:pStyle w:val="Code"/>
            </w:pPr>
            <w:r w:rsidRPr="00986576">
              <w:t xml:space="preserve">    ├── </w:t>
            </w:r>
            <w:r w:rsidRPr="00986576">
              <w:rPr>
                <w:rFonts w:ascii="Segoe UI Emoji" w:hAnsi="Segoe UI Emoji" w:cs="Segoe UI Emoji"/>
              </w:rPr>
              <w:t>📁</w:t>
            </w:r>
            <w:r w:rsidRPr="00986576">
              <w:t xml:space="preserve"> assets/                        (GLOBAL Assets)</w:t>
            </w:r>
          </w:p>
          <w:p w14:paraId="0606652A" w14:textId="77777777" w:rsidR="006D0F7D" w:rsidRPr="00986576" w:rsidRDefault="006D0F7D" w:rsidP="00F049C9">
            <w:pPr>
              <w:pStyle w:val="Code"/>
            </w:pPr>
            <w:r w:rsidRPr="00986576">
              <w:t xml:space="preserve">    │   ├── </w:t>
            </w:r>
            <w:r w:rsidRPr="00986576">
              <w:rPr>
                <w:rFonts w:ascii="Segoe UI Emoji" w:hAnsi="Segoe UI Emoji" w:cs="Segoe UI Emoji"/>
              </w:rPr>
              <w:t>📁</w:t>
            </w:r>
            <w:r w:rsidRPr="00986576">
              <w:t xml:space="preserve"> figures/</w:t>
            </w:r>
          </w:p>
          <w:p w14:paraId="3E63C131" w14:textId="77777777" w:rsidR="006D0F7D" w:rsidRPr="00986576" w:rsidRDefault="006D0F7D" w:rsidP="00F049C9">
            <w:pPr>
              <w:pStyle w:val="Code"/>
            </w:pPr>
            <w:r w:rsidRPr="00986576">
              <w:t xml:space="preserve">    │   │   └── </w:t>
            </w:r>
            <w:r w:rsidRPr="00986576">
              <w:rPr>
                <w:rFonts w:ascii="Segoe UI Emoji" w:hAnsi="Segoe UI Emoji" w:cs="Segoe UI Emoji"/>
              </w:rPr>
              <w:t>📷</w:t>
            </w:r>
            <w:r w:rsidRPr="00986576">
              <w:t xml:space="preserve"> [Global site banners]</w:t>
            </w:r>
          </w:p>
          <w:p w14:paraId="13F752D7" w14:textId="77777777" w:rsidR="006D0F7D" w:rsidRPr="00986576" w:rsidRDefault="006D0F7D" w:rsidP="00F049C9">
            <w:pPr>
              <w:pStyle w:val="Code"/>
            </w:pPr>
            <w:r w:rsidRPr="00986576">
              <w:t xml:space="preserve">    │   └── </w:t>
            </w:r>
            <w:r w:rsidRPr="00986576">
              <w:rPr>
                <w:rFonts w:ascii="Segoe UI Emoji" w:hAnsi="Segoe UI Emoji" w:cs="Segoe UI Emoji"/>
              </w:rPr>
              <w:t>📁</w:t>
            </w:r>
            <w:r w:rsidRPr="00986576">
              <w:t xml:space="preserve"> icons/</w:t>
            </w:r>
          </w:p>
          <w:p w14:paraId="1231B403" w14:textId="77777777" w:rsidR="006D0F7D" w:rsidRPr="00986576" w:rsidRDefault="006D0F7D" w:rsidP="00F049C9">
            <w:pPr>
              <w:pStyle w:val="Code"/>
            </w:pPr>
            <w:r w:rsidRPr="00986576">
              <w:t xml:space="preserve">    │       └── </w:t>
            </w:r>
            <w:r w:rsidRPr="00986576">
              <w:rPr>
                <w:rFonts w:ascii="Segoe UI Emoji" w:hAnsi="Segoe UI Emoji" w:cs="Segoe UI Emoji"/>
              </w:rPr>
              <w:t>📷</w:t>
            </w:r>
            <w:r w:rsidRPr="00986576">
              <w:t xml:space="preserve"> main-logo.jfif         (Main site logo)</w:t>
            </w:r>
          </w:p>
          <w:p w14:paraId="17D38985" w14:textId="77777777" w:rsidR="006D0F7D" w:rsidRPr="00986576" w:rsidRDefault="006D0F7D" w:rsidP="00F049C9">
            <w:pPr>
              <w:pStyle w:val="Code"/>
            </w:pPr>
            <w:r w:rsidRPr="00986576">
              <w:t xml:space="preserve">    │</w:t>
            </w:r>
          </w:p>
          <w:p w14:paraId="294F7029" w14:textId="77777777" w:rsidR="006D0F7D" w:rsidRPr="00986576" w:rsidRDefault="006D0F7D" w:rsidP="00F049C9">
            <w:pPr>
              <w:pStyle w:val="Code"/>
            </w:pPr>
            <w:r w:rsidRPr="00986576">
              <w:t xml:space="preserve">    ├── </w:t>
            </w:r>
            <w:r w:rsidRPr="00986576">
              <w:rPr>
                <w:rFonts w:ascii="Segoe UI Emoji" w:hAnsi="Segoe UI Emoji" w:cs="Segoe UI Emoji"/>
              </w:rPr>
              <w:t>📁</w:t>
            </w:r>
            <w:r w:rsidRPr="00986576">
              <w:t xml:space="preserve"> authors/</w:t>
            </w:r>
          </w:p>
          <w:p w14:paraId="678E9B40" w14:textId="77777777" w:rsidR="006D0F7D" w:rsidRPr="00986576" w:rsidRDefault="006D0F7D" w:rsidP="00F049C9">
            <w:pPr>
              <w:pStyle w:val="Code"/>
            </w:pPr>
            <w:r w:rsidRPr="00986576">
              <w:t xml:space="preserve">    │   └── </w:t>
            </w:r>
            <w:r w:rsidRPr="00986576">
              <w:rPr>
                <w:rFonts w:ascii="Segoe UI Emoji" w:hAnsi="Segoe UI Emoji" w:cs="Segoe UI Emoji"/>
              </w:rPr>
              <w:t>📄</w:t>
            </w:r>
            <w:r w:rsidRPr="00986576">
              <w:t xml:space="preserve"> index.html</w:t>
            </w:r>
          </w:p>
          <w:p w14:paraId="64E6D597" w14:textId="77777777" w:rsidR="006D0F7D" w:rsidRPr="00986576" w:rsidRDefault="006D0F7D" w:rsidP="00F049C9">
            <w:pPr>
              <w:pStyle w:val="Code"/>
            </w:pPr>
            <w:r w:rsidRPr="00986576">
              <w:t xml:space="preserve">    │</w:t>
            </w:r>
          </w:p>
          <w:p w14:paraId="069CFEEA" w14:textId="77777777" w:rsidR="006D0F7D" w:rsidRPr="00986576" w:rsidRDefault="006D0F7D" w:rsidP="00F049C9">
            <w:pPr>
              <w:pStyle w:val="Code"/>
            </w:pPr>
            <w:r w:rsidRPr="00986576">
              <w:t xml:space="preserve">    ├── </w:t>
            </w:r>
            <w:r w:rsidRPr="00986576">
              <w:rPr>
                <w:rFonts w:ascii="Segoe UI Emoji" w:hAnsi="Segoe UI Emoji" w:cs="Segoe UI Emoji"/>
              </w:rPr>
              <w:t>📁</w:t>
            </w:r>
            <w:r w:rsidRPr="00986576">
              <w:t xml:space="preserve"> includes/</w:t>
            </w:r>
          </w:p>
          <w:p w14:paraId="4FEC108D" w14:textId="77777777" w:rsidR="006D0F7D" w:rsidRPr="00986576" w:rsidRDefault="006D0F7D" w:rsidP="00F049C9">
            <w:pPr>
              <w:pStyle w:val="Code"/>
            </w:pPr>
            <w:r w:rsidRPr="00986576">
              <w:t xml:space="preserve">    │   └── </w:t>
            </w:r>
            <w:r w:rsidRPr="00986576">
              <w:rPr>
                <w:rFonts w:ascii="Segoe UI Emoji" w:hAnsi="Segoe UI Emoji" w:cs="Segoe UI Emoji"/>
              </w:rPr>
              <w:t>📄</w:t>
            </w:r>
            <w:r w:rsidRPr="00986576">
              <w:t xml:space="preserve"> [Your moved sample header, menu, and footer .html files]</w:t>
            </w:r>
          </w:p>
          <w:p w14:paraId="2E43DE3F" w14:textId="77777777" w:rsidR="006D0F7D" w:rsidRPr="00986576" w:rsidRDefault="006D0F7D" w:rsidP="00F049C9">
            <w:pPr>
              <w:pStyle w:val="Code"/>
            </w:pPr>
            <w:r w:rsidRPr="00986576">
              <w:t xml:space="preserve">    │</w:t>
            </w:r>
          </w:p>
          <w:p w14:paraId="7CB1D560" w14:textId="77777777" w:rsidR="006D0F7D" w:rsidRPr="00986576" w:rsidRDefault="006D0F7D" w:rsidP="00F049C9">
            <w:pPr>
              <w:pStyle w:val="Code"/>
            </w:pPr>
            <w:r w:rsidRPr="00986576">
              <w:t xml:space="preserve">    ├── </w:t>
            </w:r>
            <w:r w:rsidRPr="00986576">
              <w:rPr>
                <w:rFonts w:ascii="Segoe UI Emoji" w:hAnsi="Segoe UI Emoji" w:cs="Segoe UI Emoji"/>
              </w:rPr>
              <w:t>📁</w:t>
            </w:r>
            <w:r w:rsidRPr="00986576">
              <w:t xml:space="preserve"> scripts/                       (GLOBAL Scripts)</w:t>
            </w:r>
          </w:p>
          <w:p w14:paraId="4D53B072" w14:textId="77777777" w:rsidR="006D0F7D" w:rsidRPr="00986576" w:rsidRDefault="006D0F7D" w:rsidP="00F049C9">
            <w:pPr>
              <w:pStyle w:val="Code"/>
            </w:pPr>
            <w:r w:rsidRPr="00986576">
              <w:t xml:space="preserve">    │   └── </w:t>
            </w:r>
            <w:r w:rsidRPr="00986576">
              <w:rPr>
                <w:rFonts w:ascii="Segoe UI Emoji" w:hAnsi="Segoe UI Emoji" w:cs="Segoe UI Emoji"/>
              </w:rPr>
              <w:t>📄</w:t>
            </w:r>
            <w:r w:rsidRPr="00986576">
              <w:t xml:space="preserve"> component-loader.js        (Dynamic navbar/footer loader)</w:t>
            </w:r>
          </w:p>
          <w:p w14:paraId="1EA4E6E6" w14:textId="77777777" w:rsidR="006D0F7D" w:rsidRPr="00986576" w:rsidRDefault="006D0F7D" w:rsidP="00F049C9">
            <w:pPr>
              <w:pStyle w:val="Code"/>
            </w:pPr>
            <w:r w:rsidRPr="00986576">
              <w:lastRenderedPageBreak/>
              <w:t xml:space="preserve">    │</w:t>
            </w:r>
          </w:p>
          <w:p w14:paraId="373AC518" w14:textId="77777777" w:rsidR="006D0F7D" w:rsidRPr="00986576" w:rsidRDefault="006D0F7D" w:rsidP="00F049C9">
            <w:pPr>
              <w:pStyle w:val="Code"/>
            </w:pPr>
            <w:r w:rsidRPr="00986576">
              <w:t xml:space="preserve">    ├── </w:t>
            </w:r>
            <w:r w:rsidRPr="00986576">
              <w:rPr>
                <w:rFonts w:ascii="Segoe UI Emoji" w:hAnsi="Segoe UI Emoji" w:cs="Segoe UI Emoji"/>
              </w:rPr>
              <w:t>📁</w:t>
            </w:r>
            <w:r w:rsidRPr="00986576">
              <w:t xml:space="preserve"> styles/                        (GLOBAL Styles)</w:t>
            </w:r>
          </w:p>
          <w:p w14:paraId="64A804C1" w14:textId="77777777" w:rsidR="006D0F7D" w:rsidRPr="00986576" w:rsidRDefault="006D0F7D" w:rsidP="00F049C9">
            <w:pPr>
              <w:pStyle w:val="Code"/>
            </w:pPr>
            <w:r w:rsidRPr="00986576">
              <w:t xml:space="preserve">    │   └── </w:t>
            </w:r>
            <w:r w:rsidRPr="00986576">
              <w:rPr>
                <w:rFonts w:ascii="Segoe UI Emoji" w:hAnsi="Segoe UI Emoji" w:cs="Segoe UI Emoji"/>
              </w:rPr>
              <w:t>📄</w:t>
            </w:r>
            <w:r w:rsidRPr="00986576">
              <w:t xml:space="preserve"> global.css                 (Your master stylesheet)</w:t>
            </w:r>
          </w:p>
          <w:p w14:paraId="1CCB548E" w14:textId="77777777" w:rsidR="006D0F7D" w:rsidRPr="00986576" w:rsidRDefault="006D0F7D" w:rsidP="00F049C9">
            <w:pPr>
              <w:pStyle w:val="Code"/>
            </w:pPr>
            <w:r w:rsidRPr="00986576">
              <w:t xml:space="preserve">    │</w:t>
            </w:r>
          </w:p>
          <w:p w14:paraId="3F778967" w14:textId="77777777" w:rsidR="006D0F7D" w:rsidRPr="00986576" w:rsidRDefault="006D0F7D" w:rsidP="00F049C9">
            <w:pPr>
              <w:pStyle w:val="Code"/>
            </w:pPr>
            <w:r w:rsidRPr="00986576">
              <w:t xml:space="preserve">    └── </w:t>
            </w:r>
            <w:r w:rsidRPr="00986576">
              <w:rPr>
                <w:rFonts w:ascii="Segoe UI Emoji" w:hAnsi="Segoe UI Emoji" w:cs="Segoe UI Emoji"/>
              </w:rPr>
              <w:t>📁</w:t>
            </w:r>
            <w:r w:rsidRPr="00986576">
              <w:t xml:space="preserve"> home-lab/                      (Example Documentation Category)</w:t>
            </w:r>
          </w:p>
          <w:p w14:paraId="67DF08A3" w14:textId="77777777" w:rsidR="006D0F7D" w:rsidRPr="00986576" w:rsidRDefault="006D0F7D" w:rsidP="00F049C9">
            <w:pPr>
              <w:pStyle w:val="Code"/>
            </w:pPr>
            <w:r w:rsidRPr="00986576">
              <w:t xml:space="preserve">        ├── </w:t>
            </w:r>
            <w:r w:rsidRPr="00986576">
              <w:rPr>
                <w:rFonts w:ascii="Segoe UI Emoji" w:hAnsi="Segoe UI Emoji" w:cs="Segoe UI Emoji"/>
              </w:rPr>
              <w:t>📄</w:t>
            </w:r>
            <w:r w:rsidRPr="00986576">
              <w:t xml:space="preserve"> index.html                 (Main category landing page)</w:t>
            </w:r>
          </w:p>
          <w:p w14:paraId="725B3558" w14:textId="77777777" w:rsidR="006D0F7D" w:rsidRPr="00986576" w:rsidRDefault="006D0F7D" w:rsidP="00F049C9">
            <w:pPr>
              <w:pStyle w:val="Code"/>
            </w:pPr>
            <w:r w:rsidRPr="00986576">
              <w:t xml:space="preserve">        │</w:t>
            </w:r>
          </w:p>
          <w:p w14:paraId="301A72E5" w14:textId="77777777" w:rsidR="006D0F7D" w:rsidRPr="00986576" w:rsidRDefault="006D0F7D" w:rsidP="00F049C9">
            <w:pPr>
              <w:pStyle w:val="Code"/>
            </w:pPr>
            <w:r w:rsidRPr="00986576">
              <w:t xml:space="preserve">        ├── </w:t>
            </w:r>
            <w:r w:rsidRPr="00986576">
              <w:rPr>
                <w:rFonts w:ascii="Segoe UI Emoji" w:hAnsi="Segoe UI Emoji" w:cs="Segoe UI Emoji"/>
              </w:rPr>
              <w:t>📁</w:t>
            </w:r>
            <w:r w:rsidRPr="00986576">
              <w:t xml:space="preserve"> assets/                    (LOCAL Assets - Unique to home-lab)</w:t>
            </w:r>
          </w:p>
          <w:p w14:paraId="01B693D6" w14:textId="77777777" w:rsidR="006D0F7D" w:rsidRPr="00986576" w:rsidRDefault="006D0F7D" w:rsidP="00F049C9">
            <w:pPr>
              <w:pStyle w:val="Code"/>
            </w:pPr>
            <w:r w:rsidRPr="00986576">
              <w:t xml:space="preserve">        │   ├── </w:t>
            </w:r>
            <w:r w:rsidRPr="00986576">
              <w:rPr>
                <w:rFonts w:ascii="Segoe UI Emoji" w:hAnsi="Segoe UI Emoji" w:cs="Segoe UI Emoji"/>
              </w:rPr>
              <w:t>📁</w:t>
            </w:r>
            <w:r w:rsidRPr="00986576">
              <w:t xml:space="preserve"> figures/</w:t>
            </w:r>
          </w:p>
          <w:p w14:paraId="545227A5" w14:textId="77777777" w:rsidR="006D0F7D" w:rsidRPr="00986576" w:rsidRDefault="006D0F7D" w:rsidP="00F049C9">
            <w:pPr>
              <w:pStyle w:val="Code"/>
            </w:pPr>
            <w:r w:rsidRPr="00986576">
              <w:t xml:space="preserve">        │   │   └── </w:t>
            </w:r>
            <w:r w:rsidRPr="00986576">
              <w:rPr>
                <w:rFonts w:ascii="Segoe UI Emoji" w:hAnsi="Segoe UI Emoji" w:cs="Segoe UI Emoji"/>
              </w:rPr>
              <w:t>📷</w:t>
            </w:r>
            <w:r w:rsidRPr="00986576">
              <w:t xml:space="preserve"> [Proxmox/Network diagrams]</w:t>
            </w:r>
          </w:p>
          <w:p w14:paraId="6EC7D9E7" w14:textId="77777777" w:rsidR="006D0F7D" w:rsidRPr="00986576" w:rsidRDefault="006D0F7D" w:rsidP="00F049C9">
            <w:pPr>
              <w:pStyle w:val="Code"/>
            </w:pPr>
            <w:r w:rsidRPr="00986576">
              <w:t xml:space="preserve">        │   └── </w:t>
            </w:r>
            <w:r w:rsidRPr="00986576">
              <w:rPr>
                <w:rFonts w:ascii="Segoe UI Emoji" w:hAnsi="Segoe UI Emoji" w:cs="Segoe UI Emoji"/>
              </w:rPr>
              <w:t>📁</w:t>
            </w:r>
            <w:r w:rsidRPr="00986576">
              <w:t xml:space="preserve"> icons/</w:t>
            </w:r>
          </w:p>
          <w:p w14:paraId="03FF7885" w14:textId="77777777" w:rsidR="006D0F7D" w:rsidRPr="00986576" w:rsidRDefault="006D0F7D" w:rsidP="00F049C9">
            <w:pPr>
              <w:pStyle w:val="Code"/>
            </w:pPr>
            <w:r w:rsidRPr="00986576">
              <w:t xml:space="preserve">        │       └── </w:t>
            </w:r>
            <w:r w:rsidRPr="00986576">
              <w:rPr>
                <w:rFonts w:ascii="Segoe UI Emoji" w:hAnsi="Segoe UI Emoji" w:cs="Segoe UI Emoji"/>
              </w:rPr>
              <w:t>📷</w:t>
            </w:r>
            <w:r w:rsidRPr="00986576">
              <w:t xml:space="preserve"> [Hardware/LXC node icons]</w:t>
            </w:r>
          </w:p>
          <w:p w14:paraId="7ABF34B2" w14:textId="77777777" w:rsidR="006D0F7D" w:rsidRPr="00986576" w:rsidRDefault="006D0F7D" w:rsidP="00F049C9">
            <w:pPr>
              <w:pStyle w:val="Code"/>
            </w:pPr>
            <w:r w:rsidRPr="00986576">
              <w:t xml:space="preserve">        │</w:t>
            </w:r>
          </w:p>
          <w:p w14:paraId="14557B37" w14:textId="77777777" w:rsidR="006D0F7D" w:rsidRPr="00986576" w:rsidRDefault="006D0F7D" w:rsidP="00F049C9">
            <w:pPr>
              <w:pStyle w:val="Code"/>
            </w:pPr>
            <w:r w:rsidRPr="00986576">
              <w:t xml:space="preserve">        ├── </w:t>
            </w:r>
            <w:r w:rsidRPr="00986576">
              <w:rPr>
                <w:rFonts w:ascii="Segoe UI Emoji" w:hAnsi="Segoe UI Emoji" w:cs="Segoe UI Emoji"/>
              </w:rPr>
              <w:t>📁</w:t>
            </w:r>
            <w:r w:rsidRPr="00986576">
              <w:t xml:space="preserve"> guides/                    (LOCAL Guides Subfolder)</w:t>
            </w:r>
          </w:p>
          <w:p w14:paraId="2E64ABD9" w14:textId="77777777" w:rsidR="006D0F7D" w:rsidRPr="00986576" w:rsidRDefault="006D0F7D" w:rsidP="00F049C9">
            <w:pPr>
              <w:pStyle w:val="Code"/>
            </w:pPr>
            <w:r w:rsidRPr="00986576">
              <w:t xml:space="preserve">        │   └── </w:t>
            </w:r>
            <w:r w:rsidRPr="00986576">
              <w:rPr>
                <w:rFonts w:ascii="Segoe UI Emoji" w:hAnsi="Segoe UI Emoji" w:cs="Segoe UI Emoji"/>
              </w:rPr>
              <w:t>📄</w:t>
            </w:r>
            <w:r w:rsidRPr="00986576">
              <w:t xml:space="preserve"> index.html             (Guides index file)</w:t>
            </w:r>
          </w:p>
          <w:p w14:paraId="67216684" w14:textId="77777777" w:rsidR="006D0F7D" w:rsidRPr="00986576" w:rsidRDefault="006D0F7D" w:rsidP="00F049C9">
            <w:pPr>
              <w:pStyle w:val="Code"/>
            </w:pPr>
            <w:r w:rsidRPr="00986576">
              <w:t xml:space="preserve">        │</w:t>
            </w:r>
          </w:p>
          <w:p w14:paraId="0766C91F" w14:textId="77777777" w:rsidR="006D0F7D" w:rsidRPr="00986576" w:rsidRDefault="006D0F7D" w:rsidP="00F049C9">
            <w:pPr>
              <w:pStyle w:val="Code"/>
            </w:pPr>
            <w:r w:rsidRPr="00986576">
              <w:t xml:space="preserve">        └── </w:t>
            </w:r>
            <w:r w:rsidRPr="00986576">
              <w:rPr>
                <w:rFonts w:ascii="Segoe UI Emoji" w:hAnsi="Segoe UI Emoji" w:cs="Segoe UI Emoji"/>
              </w:rPr>
              <w:t>📁</w:t>
            </w:r>
            <w:r w:rsidRPr="00986576">
              <w:t xml:space="preserve"> reference/                 (LOCAL Reference Subfolder)</w:t>
            </w:r>
          </w:p>
          <w:p w14:paraId="0D3E64B6" w14:textId="77777777" w:rsidR="006D0F7D" w:rsidRPr="00986576" w:rsidRDefault="006D0F7D" w:rsidP="00F049C9">
            <w:pPr>
              <w:pStyle w:val="Code"/>
            </w:pPr>
            <w:r w:rsidRPr="00986576">
              <w:t xml:space="preserve">            └── </w:t>
            </w:r>
            <w:r w:rsidRPr="00986576">
              <w:rPr>
                <w:rFonts w:ascii="Segoe UI Emoji" w:hAnsi="Segoe UI Emoji" w:cs="Segoe UI Emoji"/>
              </w:rPr>
              <w:t>📄</w:t>
            </w:r>
            <w:r w:rsidRPr="00986576">
              <w:t xml:space="preserve"> index.html             (Reference index file)</w:t>
            </w:r>
          </w:p>
          <w:p w14:paraId="4A21DCD2" w14:textId="2DAA414E" w:rsidR="00C93B9A" w:rsidRPr="00C93B9A" w:rsidRDefault="006D0F7D" w:rsidP="00F049C9">
            <w:pPr>
              <w:pStyle w:val="Code"/>
            </w:pPr>
            <w:r>
              <w:fldChar w:fldCharType="end"/>
            </w:r>
          </w:p>
        </w:tc>
      </w:tr>
    </w:tbl>
    <w:p w14:paraId="68E2EC6E" w14:textId="58626892" w:rsidR="00C93B9A" w:rsidRDefault="00C93B9A" w:rsidP="00C93B9A">
      <w:pPr>
        <w:pStyle w:val="Heading4"/>
      </w:pPr>
      <w:r>
        <w:lastRenderedPageBreak/>
        <w:t xml:space="preserve">Code </w:t>
      </w:r>
      <w:fldSimple w:instr=" SEQ Code \* ARABIC ">
        <w:r>
          <w:rPr>
            <w:noProof/>
          </w:rPr>
          <w:t>1</w:t>
        </w:r>
      </w:fldSimple>
      <w:r w:rsidRPr="00386FDD">
        <w:t xml:space="preserve">: </w:t>
      </w:r>
      <w:r w:rsidR="006D0F7D">
        <w:t>New WebTools directory structure</w:t>
      </w:r>
    </w:p>
    <w:p w14:paraId="3D3D3887" w14:textId="77777777" w:rsidR="00022CC4" w:rsidRDefault="00022CC4" w:rsidP="00A91B19">
      <w:pPr>
        <w:rPr>
          <w:b/>
          <w:bCs/>
        </w:rPr>
      </w:pPr>
    </w:p>
    <w:p w14:paraId="4D4F07AD" w14:textId="290FFD64" w:rsidR="006D0F7D" w:rsidRPr="00C866B9" w:rsidRDefault="006D0F7D" w:rsidP="00A91B19">
      <w:r w:rsidRPr="00C866B9">
        <w:t>In VS Code you can browse around and see various things.  Most of these files are empty at this time and we can help you get started from this point.  None of this is actually in your repository yet so if you want you can delete all of this and rerun the script as you want.  Once you are happy with what is on your disk you will need to publish it.</w:t>
      </w:r>
    </w:p>
    <w:p w14:paraId="6364B0A3" w14:textId="3C61D695" w:rsidR="006D0F7D" w:rsidRPr="00C866B9" w:rsidRDefault="006D0F7D" w:rsidP="00C866B9">
      <w:pPr>
        <w:pStyle w:val="Heading1"/>
      </w:pPr>
      <w:r w:rsidRPr="00C866B9">
        <w:t xml:space="preserve">Publish </w:t>
      </w:r>
      <w:r w:rsidR="00C866B9">
        <w:t>Y</w:t>
      </w:r>
      <w:r w:rsidRPr="00C866B9">
        <w:t xml:space="preserve">our </w:t>
      </w:r>
      <w:r w:rsidR="00C866B9">
        <w:t>N</w:t>
      </w:r>
      <w:r w:rsidRPr="00C866B9">
        <w:t>ew Web</w:t>
      </w:r>
      <w:r w:rsidR="00C866B9">
        <w:t xml:space="preserve"> </w:t>
      </w:r>
      <w:r w:rsidRPr="00C866B9">
        <w:t>Pages</w:t>
      </w:r>
    </w:p>
    <w:p w14:paraId="2D36F34C" w14:textId="7A2A0AC2" w:rsidR="006D0F7D" w:rsidRPr="00C866B9" w:rsidRDefault="006D0F7D" w:rsidP="00A91B19">
      <w:r w:rsidRPr="00C866B9">
        <w:t>In order to publish all of this to GitHub you will need to open up GitHub Desktop.</w:t>
      </w:r>
    </w:p>
    <w:p w14:paraId="1F772BE1" w14:textId="6F9AD86C" w:rsidR="006D0F7D" w:rsidRDefault="006D0F7D" w:rsidP="00A91B19">
      <w:r w:rsidRPr="00C866B9">
        <w:lastRenderedPageBreak/>
        <w:t xml:space="preserve">When you open GitHub Desktop the first thing you will see are the upcoming changes that are pending.  In the middle of the left column you will see a block </w:t>
      </w:r>
      <w:r w:rsidR="00C866B9" w:rsidRPr="00C866B9">
        <w:t>with a Round Circle beside it.  It requires an entry in this block.  Enter something like "</w:t>
      </w:r>
      <w:r w:rsidR="00C866B9" w:rsidRPr="00C866B9">
        <w:rPr>
          <w:b/>
          <w:bCs/>
          <w:i/>
          <w:iCs/>
        </w:rPr>
        <w:t>Create New Web Site</w:t>
      </w:r>
      <w:r w:rsidR="00C866B9" w:rsidRPr="00C866B9">
        <w:t xml:space="preserve">".  You can additionally add in a detailed description in the description field if you want or optionally leave it blank.  Select the Blue Commit to main box.  </w:t>
      </w:r>
    </w:p>
    <w:p w14:paraId="5EF1DC94" w14:textId="7F7323DF" w:rsidR="00C866B9" w:rsidRDefault="00C866B9" w:rsidP="00A91B19">
      <w:r>
        <w:t>When you do that you will get a new window that is asking you to Push Origin.  Select that blue button as well.</w:t>
      </w:r>
    </w:p>
    <w:p w14:paraId="0DEC0B7D" w14:textId="42F0C6A4" w:rsidR="00C866B9" w:rsidRDefault="00C866B9" w:rsidP="00A91B19">
      <w:r>
        <w:t>Remember this process because every time you want to push your changes you will want to run these steps.</w:t>
      </w:r>
    </w:p>
    <w:p w14:paraId="303B292B" w14:textId="3C4EF09A" w:rsidR="00C866B9" w:rsidRDefault="00C866B9" w:rsidP="00C74015">
      <w:pPr>
        <w:pStyle w:val="Heading2"/>
      </w:pPr>
      <w:r>
        <w:t>Verify the push</w:t>
      </w:r>
    </w:p>
    <w:p w14:paraId="7B5FF2E8" w14:textId="49CD983A" w:rsidR="00C866B9" w:rsidRDefault="00C866B9" w:rsidP="00A91B19">
      <w:r>
        <w:t>In order to verify the push was successful you will need to perform the following:</w:t>
      </w:r>
    </w:p>
    <w:p w14:paraId="477C7DD1" w14:textId="574F98FF" w:rsidR="00C866B9" w:rsidRDefault="00C866B9" w:rsidP="00A91B19">
      <w:r>
        <w:t>In the top Left corner of GitHub Desktop you will see your repository name.  Right click on it and select View on GitHub.  A window will open up in your blowser.  Select the Actions menu and you will see your workflows.  If ther eis a green circle with a checkbox next to your workflow run the push was successful.</w:t>
      </w:r>
    </w:p>
    <w:p w14:paraId="499723EF" w14:textId="73C57E2E" w:rsidR="00C866B9" w:rsidRDefault="00C866B9" w:rsidP="00A91B19">
      <w:r>
        <w:t>If it is a red circle with an x in it you will need to clear it.</w:t>
      </w:r>
    </w:p>
    <w:p w14:paraId="1A1E52EE" w14:textId="75368BC6" w:rsidR="00C866B9" w:rsidRDefault="00C866B9" w:rsidP="00A91B19">
      <w:r>
        <w:t xml:space="preserve"> </w:t>
      </w:r>
      <w:r w:rsidR="00C74015">
        <w:t>If you select the 3 dots on the far right next to your failed entry and select view workflow file.</w:t>
      </w:r>
    </w:p>
    <w:p w14:paraId="4EA6BF07" w14:textId="05BDA980" w:rsidR="00C74015" w:rsidRDefault="00C74015" w:rsidP="00A91B19">
      <w:r>
        <w:t>In this window on the top right you will se a Re-run jobs button.  Select and Select Re-run Failed jobs.</w:t>
      </w:r>
    </w:p>
    <w:p w14:paraId="500F742A" w14:textId="44DD3DC4" w:rsidR="00C74015" w:rsidRDefault="00C74015" w:rsidP="00A91B19">
      <w:r>
        <w:t>Your push should run again.</w:t>
      </w:r>
    </w:p>
    <w:p w14:paraId="5AB939D1" w14:textId="5A3DA761" w:rsidR="00C866B9" w:rsidRDefault="00C74015" w:rsidP="00C74015">
      <w:pPr>
        <w:pStyle w:val="Heading1"/>
      </w:pPr>
      <w:r>
        <w:t>Finishing up the Initial Web Site Build</w:t>
      </w:r>
    </w:p>
    <w:p w14:paraId="4E05BC98" w14:textId="69EFEADA" w:rsidR="00C866B9" w:rsidRDefault="00C74015" w:rsidP="00A91B19">
      <w:r>
        <w:t xml:space="preserve">At this point we have a structure but no actual content.  Lets fix that,  Here is a basic view of what we are going to do.  </w:t>
      </w:r>
    </w:p>
    <w:p w14:paraId="4D42EE60" w14:textId="5A3986CB" w:rsidR="00275474" w:rsidRPr="00C74015" w:rsidRDefault="00275474" w:rsidP="00A91B19">
      <w:r w:rsidRPr="00C74015">
        <w:t xml:space="preserve">Your main page </w:t>
      </w:r>
      <w:r w:rsidR="00C74015" w:rsidRPr="00C74015">
        <w:t xml:space="preserve">structure </w:t>
      </w:r>
      <w:r w:rsidRPr="00C74015">
        <w:t>will look like this</w:t>
      </w:r>
      <w:r w:rsidR="00C74015" w:rsidRPr="00C74015">
        <w:t xml:space="preserve"> once we have completed the following steps</w:t>
      </w:r>
      <w:r w:rsidRPr="00C74015">
        <w:t>:</w:t>
      </w:r>
    </w:p>
    <w:p w14:paraId="48C6BD12" w14:textId="77777777" w:rsidR="00275474" w:rsidRPr="00B11ECA" w:rsidRDefault="00275474" w:rsidP="00275474">
      <w:pPr>
        <w:jc w:val="center"/>
        <w:rPr>
          <w:sz w:val="52"/>
          <w:szCs w:val="52"/>
        </w:rPr>
      </w:pPr>
      <w:r>
        <w:rPr>
          <w:noProof/>
          <w:sz w:val="52"/>
          <w:szCs w:val="52"/>
        </w:rPr>
        <w:lastRenderedPageBreak/>
        <w:drawing>
          <wp:inline distT="0" distB="0" distL="0" distR="0" wp14:anchorId="1DA12CFC" wp14:editId="36CD1F83">
            <wp:extent cx="5938765" cy="3241963"/>
            <wp:effectExtent l="0" t="0" r="5080" b="0"/>
            <wp:docPr id="286623056" name="Proxmox VE system architecture.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23056" name="Proxmox VE system architecture.jfif"/>
                    <pic:cNvPicPr/>
                  </pic:nvPicPr>
                  <pic:blipFill>
                    <a:blip r:embed="rId11">
                      <a:extLst>
                        <a:ext uri="{28A0092B-C50C-407E-A947-70E740481C1C}">
                          <a14:useLocalDpi xmlns:a14="http://schemas.microsoft.com/office/drawing/2010/main" val="0"/>
                        </a:ext>
                      </a:extLst>
                    </a:blip>
                    <a:stretch>
                      <a:fillRect/>
                    </a:stretch>
                  </pic:blipFill>
                  <pic:spPr>
                    <a:xfrm>
                      <a:off x="0" y="0"/>
                      <a:ext cx="5938765" cy="3241963"/>
                    </a:xfrm>
                    <a:prstGeom prst="rect">
                      <a:avLst/>
                    </a:prstGeom>
                  </pic:spPr>
                </pic:pic>
              </a:graphicData>
            </a:graphic>
          </wp:inline>
        </w:drawing>
      </w:r>
    </w:p>
    <w:p w14:paraId="0B502B7E" w14:textId="4311A178" w:rsidR="00275474" w:rsidRPr="002B0E9D" w:rsidRDefault="00275474" w:rsidP="00275474">
      <w:pPr>
        <w:pStyle w:val="Caption"/>
      </w:pPr>
      <w:r w:rsidRPr="002B0E9D">
        <w:t xml:space="preserve">Figure </w:t>
      </w:r>
      <w:fldSimple w:instr=" SEQ Figure \* ARABIC ">
        <w:r>
          <w:rPr>
            <w:noProof/>
          </w:rPr>
          <w:t>1</w:t>
        </w:r>
      </w:fldSimple>
      <w:r w:rsidRPr="002B0E9D">
        <w:t xml:space="preserve">: </w:t>
      </w:r>
      <w:r>
        <w:t>Main Page!</w:t>
      </w:r>
    </w:p>
    <w:p w14:paraId="1339DF19" w14:textId="1C35EFB4" w:rsidR="00275474" w:rsidRDefault="00275474" w:rsidP="00A91B19">
      <w:pPr>
        <w:rPr>
          <w:b/>
          <w:bCs/>
        </w:rPr>
      </w:pPr>
      <w:r>
        <w:rPr>
          <w:b/>
          <w:bCs/>
        </w:rPr>
        <w:t>Your intermediate page will look like this:</w:t>
      </w:r>
    </w:p>
    <w:p w14:paraId="60F7ED17" w14:textId="77777777" w:rsidR="00275474" w:rsidRPr="00B11ECA" w:rsidRDefault="00275474" w:rsidP="00275474">
      <w:pPr>
        <w:jc w:val="center"/>
        <w:rPr>
          <w:sz w:val="52"/>
          <w:szCs w:val="52"/>
        </w:rPr>
      </w:pPr>
      <w:r>
        <w:rPr>
          <w:noProof/>
          <w:sz w:val="52"/>
          <w:szCs w:val="52"/>
        </w:rPr>
        <w:drawing>
          <wp:inline distT="0" distB="0" distL="0" distR="0" wp14:anchorId="5B2C1DDC" wp14:editId="2E57EF02">
            <wp:extent cx="5803794" cy="3241963"/>
            <wp:effectExtent l="0" t="0" r="6985" b="0"/>
            <wp:docPr id="157648561" name="Proxmox VE system architecture.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8561" name="Proxmox VE system architecture.jfif"/>
                    <pic:cNvPicPr/>
                  </pic:nvPicPr>
                  <pic:blipFill>
                    <a:blip r:embed="rId12">
                      <a:extLst>
                        <a:ext uri="{28A0092B-C50C-407E-A947-70E740481C1C}">
                          <a14:useLocalDpi xmlns:a14="http://schemas.microsoft.com/office/drawing/2010/main" val="0"/>
                        </a:ext>
                      </a:extLst>
                    </a:blip>
                    <a:stretch>
                      <a:fillRect/>
                    </a:stretch>
                  </pic:blipFill>
                  <pic:spPr>
                    <a:xfrm>
                      <a:off x="0" y="0"/>
                      <a:ext cx="5803794" cy="3241963"/>
                    </a:xfrm>
                    <a:prstGeom prst="rect">
                      <a:avLst/>
                    </a:prstGeom>
                  </pic:spPr>
                </pic:pic>
              </a:graphicData>
            </a:graphic>
          </wp:inline>
        </w:drawing>
      </w:r>
    </w:p>
    <w:p w14:paraId="224F66EC" w14:textId="53621112" w:rsidR="00275474" w:rsidRPr="002B0E9D" w:rsidRDefault="00275474" w:rsidP="00275474">
      <w:pPr>
        <w:pStyle w:val="Caption"/>
      </w:pPr>
      <w:r w:rsidRPr="002B0E9D">
        <w:t xml:space="preserve">Figure </w:t>
      </w:r>
      <w:fldSimple w:instr=" SEQ Figure \* ARABIC ">
        <w:r>
          <w:rPr>
            <w:noProof/>
          </w:rPr>
          <w:t>1</w:t>
        </w:r>
      </w:fldSimple>
      <w:r w:rsidRPr="002B0E9D">
        <w:t xml:space="preserve">: </w:t>
      </w:r>
      <w:r>
        <w:t>Intermediate Page!</w:t>
      </w:r>
    </w:p>
    <w:p w14:paraId="671217A8" w14:textId="1EA54CD2" w:rsidR="00275474" w:rsidRDefault="00275474" w:rsidP="00275474">
      <w:pPr>
        <w:rPr>
          <w:b/>
          <w:bCs/>
        </w:rPr>
      </w:pPr>
      <w:r>
        <w:rPr>
          <w:b/>
          <w:bCs/>
        </w:rPr>
        <w:t xml:space="preserve">And your lower level (main content) web pages will look like this </w:t>
      </w:r>
    </w:p>
    <w:p w14:paraId="4CCE6977" w14:textId="51DEAFFB" w:rsidR="00275474" w:rsidRPr="00B11ECA" w:rsidRDefault="00275474" w:rsidP="00275474">
      <w:pPr>
        <w:jc w:val="center"/>
        <w:rPr>
          <w:sz w:val="52"/>
          <w:szCs w:val="52"/>
        </w:rPr>
      </w:pPr>
      <w:r>
        <w:rPr>
          <w:noProof/>
          <w:sz w:val="52"/>
          <w:szCs w:val="52"/>
        </w:rPr>
        <w:lastRenderedPageBreak/>
        <w:drawing>
          <wp:inline distT="0" distB="0" distL="0" distR="0" wp14:anchorId="07793864" wp14:editId="365F3588">
            <wp:extent cx="5938765" cy="3241963"/>
            <wp:effectExtent l="0" t="0" r="5080" b="0"/>
            <wp:docPr id="1114736464" name="Proxmox VE system architecture.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36464" name="Proxmox VE system architecture.jfif"/>
                    <pic:cNvPicPr/>
                  </pic:nvPicPr>
                  <pic:blipFill>
                    <a:blip r:embed="rId13">
                      <a:extLst>
                        <a:ext uri="{28A0092B-C50C-407E-A947-70E740481C1C}">
                          <a14:useLocalDpi xmlns:a14="http://schemas.microsoft.com/office/drawing/2010/main" val="0"/>
                        </a:ext>
                      </a:extLst>
                    </a:blip>
                    <a:stretch>
                      <a:fillRect/>
                    </a:stretch>
                  </pic:blipFill>
                  <pic:spPr>
                    <a:xfrm>
                      <a:off x="0" y="0"/>
                      <a:ext cx="5938765" cy="3241963"/>
                    </a:xfrm>
                    <a:prstGeom prst="rect">
                      <a:avLst/>
                    </a:prstGeom>
                  </pic:spPr>
                </pic:pic>
              </a:graphicData>
            </a:graphic>
          </wp:inline>
        </w:drawing>
      </w:r>
    </w:p>
    <w:p w14:paraId="25B0DF76" w14:textId="3FCA6057" w:rsidR="00275474" w:rsidRPr="002B0E9D" w:rsidRDefault="00275474" w:rsidP="00275474">
      <w:pPr>
        <w:pStyle w:val="Caption"/>
      </w:pPr>
      <w:r w:rsidRPr="002B0E9D">
        <w:t xml:space="preserve">Figure </w:t>
      </w:r>
      <w:fldSimple w:instr=" SEQ Figure \* ARABIC ">
        <w:r>
          <w:rPr>
            <w:noProof/>
          </w:rPr>
          <w:t>1</w:t>
        </w:r>
      </w:fldSimple>
      <w:r w:rsidRPr="002B0E9D">
        <w:t xml:space="preserve">: </w:t>
      </w:r>
      <w:r>
        <w:t>Lower Level (Main Content)!</w:t>
      </w:r>
    </w:p>
    <w:p w14:paraId="1C906402" w14:textId="0D79748F" w:rsidR="00275474" w:rsidRDefault="00275474" w:rsidP="00A91B19">
      <w:pPr>
        <w:rPr>
          <w:b/>
          <w:bCs/>
        </w:rPr>
      </w:pPr>
    </w:p>
    <w:p w14:paraId="50C13B72" w14:textId="34A942EF" w:rsidR="00275474" w:rsidRDefault="00275474" w:rsidP="00A91B19">
      <w:pPr>
        <w:rPr>
          <w:b/>
          <w:bCs/>
        </w:rPr>
      </w:pPr>
      <w:r>
        <w:rPr>
          <w:b/>
          <w:bCs/>
        </w:rPr>
        <w:t xml:space="preserve">And all of this can be changed or modified any way you want.  </w:t>
      </w:r>
      <w:r w:rsidR="006D0F7D">
        <w:rPr>
          <w:b/>
          <w:bCs/>
        </w:rPr>
        <w:t>We</w:t>
      </w:r>
      <w:r>
        <w:rPr>
          <w:b/>
          <w:bCs/>
        </w:rPr>
        <w:t xml:space="preserve"> will show you how to do that and it's fairly easy to modify </w:t>
      </w:r>
      <w:r w:rsidR="006D0F7D">
        <w:rPr>
          <w:b/>
          <w:bCs/>
        </w:rPr>
        <w:t xml:space="preserve">your new website </w:t>
      </w:r>
      <w:r>
        <w:rPr>
          <w:b/>
          <w:bCs/>
        </w:rPr>
        <w:t>structure.</w:t>
      </w:r>
    </w:p>
    <w:p w14:paraId="42FC506E" w14:textId="531DADBA" w:rsidR="006D0F7D" w:rsidRDefault="006D0F7D" w:rsidP="00AF5C99">
      <w:pPr>
        <w:pStyle w:val="Heading1"/>
      </w:pPr>
      <w:r>
        <w:t>Lets look at your website in VS Code</w:t>
      </w:r>
    </w:p>
    <w:p w14:paraId="79413D3F" w14:textId="38412F21" w:rsidR="0042141A" w:rsidRDefault="0042141A" w:rsidP="006D0F7D">
      <w:r>
        <w:t xml:space="preserve">If you want to use VS Code Continue to populate your web pages you would follow this procedure - </w:t>
      </w:r>
      <w:r w:rsidRPr="0042141A">
        <w:rPr>
          <w:b/>
          <w:bCs/>
          <w:color w:val="EE0000"/>
        </w:rPr>
        <w:t>BUT DON'T DO THIS - IT IS THE HARD WAY</w:t>
      </w:r>
      <w:r>
        <w:t xml:space="preserve">.  This is because VS Code Continue </w:t>
      </w:r>
      <w:r w:rsidR="009F340D">
        <w:t>can't</w:t>
      </w:r>
      <w:r>
        <w:t xml:space="preserve"> access the file system directly.  I just wanted to show you what the easiest way to do things is.</w:t>
      </w:r>
    </w:p>
    <w:tbl>
      <w:tblPr>
        <w:tblW w:w="0" w:type="auto"/>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pct5" w:color="C1E4F5" w:themeColor="accent1" w:themeTint="33" w:fill="C1E4F5" w:themeFill="accent1" w:themeFillTint="33"/>
        <w:tblCellMar>
          <w:top w:w="15" w:type="dxa"/>
          <w:left w:w="15" w:type="dxa"/>
          <w:bottom w:w="15" w:type="dxa"/>
          <w:right w:w="15" w:type="dxa"/>
        </w:tblCellMar>
        <w:tblLook w:val="04A0" w:firstRow="1" w:lastRow="0" w:firstColumn="1" w:lastColumn="0" w:noHBand="0" w:noVBand="1"/>
      </w:tblPr>
      <w:tblGrid>
        <w:gridCol w:w="9314"/>
      </w:tblGrid>
      <w:tr w:rsidR="0042141A" w:rsidRPr="00C93B9A" w14:paraId="4DE62552" w14:textId="77777777" w:rsidTr="00D3429D">
        <w:trPr>
          <w:trHeight w:val="945"/>
          <w:tblCellSpacing w:w="15" w:type="dxa"/>
        </w:trPr>
        <w:tc>
          <w:tcPr>
            <w:tcW w:w="0" w:type="auto"/>
            <w:shd w:val="pct5" w:color="C1E4F5" w:themeColor="accent1" w:themeTint="33" w:fill="C1E4F5" w:themeFill="accent1" w:themeFillTint="33"/>
            <w:hideMark/>
          </w:tcPr>
          <w:p w14:paraId="264DF436" w14:textId="77777777" w:rsidR="009F340D" w:rsidRPr="008B1F51" w:rsidRDefault="009F340D" w:rsidP="00F049C9">
            <w:pPr>
              <w:pStyle w:val="Code"/>
            </w:pPr>
            <w:r>
              <w:rPr>
                <w:rFonts w:asciiTheme="majorHAnsi" w:eastAsiaTheme="majorEastAsia" w:hAnsiTheme="majorHAnsi" w:cstheme="majorBidi"/>
                <w:color w:val="0F4761" w:themeColor="accent1" w:themeShade="BF"/>
                <w:sz w:val="32"/>
                <w:szCs w:val="32"/>
              </w:rPr>
              <w:fldChar w:fldCharType="begin"/>
            </w:r>
            <w:r>
              <w:instrText xml:space="preserve"> INCLUDETEXT  "C:\\Users\\barne\\Documents\\HomeAssistant\\Proxmox\\project_scripts\\Continue-Build-Web-Site.txt" \c 65001  \* MERGEFORMAT </w:instrText>
            </w:r>
            <w:r>
              <w:rPr>
                <w:rFonts w:asciiTheme="majorHAnsi" w:eastAsiaTheme="majorEastAsia" w:hAnsiTheme="majorHAnsi" w:cstheme="majorBidi"/>
                <w:color w:val="0F4761" w:themeColor="accent1" w:themeShade="BF"/>
                <w:sz w:val="32"/>
                <w:szCs w:val="32"/>
              </w:rPr>
              <w:fldChar w:fldCharType="separate"/>
            </w:r>
            <w:r w:rsidRPr="008B1F51">
              <w:t xml:space="preserve">Here are the commands and prompts you can use in your chat assistant (like </w:t>
            </w:r>
          </w:p>
          <w:p w14:paraId="179E8234" w14:textId="77777777" w:rsidR="009F340D" w:rsidRPr="008B1F51" w:rsidRDefault="009F340D" w:rsidP="00F049C9">
            <w:pPr>
              <w:pStyle w:val="Code"/>
            </w:pPr>
            <w:r w:rsidRPr="008B1F51">
              <w:t xml:space="preserve">Continue) to build this website structure and its core files from </w:t>
            </w:r>
          </w:p>
          <w:p w14:paraId="36F5BC6A" w14:textId="77777777" w:rsidR="009F340D" w:rsidRPr="008B1F51" w:rsidRDefault="009F340D" w:rsidP="00F049C9">
            <w:pPr>
              <w:pStyle w:val="Code"/>
            </w:pPr>
            <w:r w:rsidRPr="008B1F51">
              <w:t>scratch.</w:t>
            </w:r>
          </w:p>
          <w:p w14:paraId="0C49F8D7" w14:textId="77777777" w:rsidR="009F340D" w:rsidRPr="008B1F51" w:rsidRDefault="009F340D" w:rsidP="00F049C9">
            <w:pPr>
              <w:pStyle w:val="Code"/>
            </w:pPr>
          </w:p>
          <w:p w14:paraId="0CDC0AC7" w14:textId="77777777" w:rsidR="009F340D" w:rsidRPr="008B1F51" w:rsidRDefault="009F340D" w:rsidP="00F049C9">
            <w:pPr>
              <w:pStyle w:val="Code"/>
            </w:pPr>
            <w:r w:rsidRPr="008B1F51">
              <w:t>Step 1: Create the Directory and File Structure (Terminal Commands)</w:t>
            </w:r>
          </w:p>
          <w:p w14:paraId="70963062" w14:textId="77777777" w:rsidR="009F340D" w:rsidRPr="008B1F51" w:rsidRDefault="009F340D" w:rsidP="00F049C9">
            <w:pPr>
              <w:pStyle w:val="Code"/>
            </w:pPr>
            <w:r w:rsidRPr="008B1F51">
              <w:t xml:space="preserve">Run these commands in your terminal to create all the folders and empty placeholder </w:t>
            </w:r>
          </w:p>
          <w:p w14:paraId="4CCB135E" w14:textId="77777777" w:rsidR="009F340D" w:rsidRPr="008B1F51" w:rsidRDefault="009F340D" w:rsidP="00F049C9">
            <w:pPr>
              <w:pStyle w:val="Code"/>
            </w:pPr>
            <w:r w:rsidRPr="008B1F51">
              <w:lastRenderedPageBreak/>
              <w:t>files at the root of your project:</w:t>
            </w:r>
          </w:p>
          <w:p w14:paraId="25B2C90D" w14:textId="77777777" w:rsidR="009F340D" w:rsidRPr="008B1F51" w:rsidRDefault="009F340D" w:rsidP="00F049C9">
            <w:pPr>
              <w:pStyle w:val="Code"/>
            </w:pPr>
          </w:p>
          <w:p w14:paraId="56D7D1A3" w14:textId="77777777" w:rsidR="009F340D" w:rsidRPr="008B1F51" w:rsidRDefault="009F340D" w:rsidP="00F049C9">
            <w:pPr>
              <w:pStyle w:val="Code"/>
            </w:pPr>
            <w:r w:rsidRPr="008B1F51">
              <w:t>Run</w:t>
            </w:r>
          </w:p>
          <w:p w14:paraId="309232DB" w14:textId="77777777" w:rsidR="009F340D" w:rsidRPr="008B1F51" w:rsidRDefault="009F340D" w:rsidP="00F049C9">
            <w:pPr>
              <w:pStyle w:val="Code"/>
            </w:pPr>
            <w:r w:rsidRPr="008B1F51">
              <w:t># Create the folder structure</w:t>
            </w:r>
          </w:p>
          <w:p w14:paraId="73B5D0D3" w14:textId="77777777" w:rsidR="009F340D" w:rsidRPr="008B1F51" w:rsidRDefault="009F340D" w:rsidP="008B1F51">
            <w:pPr>
              <w:pStyle w:val="PlainText"/>
              <w:rPr>
                <w:rFonts w:ascii="Courier New" w:hAnsi="Courier New" w:cs="Courier New"/>
              </w:rPr>
            </w:pPr>
            <w:r w:rsidRPr="008B1F51">
              <w:rPr>
                <w:rFonts w:ascii="Courier New" w:hAnsi="Courier New" w:cs="Courier New"/>
              </w:rPr>
              <w:t xml:space="preserve">mkdir -p styles scripts home-lab home-assistant voice media storage surveillance </w:t>
            </w:r>
          </w:p>
          <w:p w14:paraId="2119239E" w14:textId="77777777" w:rsidR="009F340D" w:rsidRPr="008B1F51" w:rsidRDefault="009F340D" w:rsidP="008B1F51">
            <w:pPr>
              <w:pStyle w:val="PlainText"/>
              <w:rPr>
                <w:rFonts w:ascii="Courier New" w:hAnsi="Courier New" w:cs="Courier New"/>
              </w:rPr>
            </w:pPr>
            <w:r w:rsidRPr="008B1F51">
              <w:rPr>
                <w:rFonts w:ascii="Courier New" w:hAnsi="Courier New" w:cs="Courier New"/>
              </w:rPr>
              <w:t>3d-printing r-d marketing</w:t>
            </w:r>
          </w:p>
          <w:p w14:paraId="5C782CB4" w14:textId="77777777" w:rsidR="009F340D" w:rsidRPr="008B1F51" w:rsidRDefault="009F340D" w:rsidP="008B1F51">
            <w:pPr>
              <w:pStyle w:val="PlainText"/>
              <w:rPr>
                <w:rFonts w:ascii="Courier New" w:hAnsi="Courier New" w:cs="Courier New"/>
              </w:rPr>
            </w:pPr>
          </w:p>
          <w:p w14:paraId="0957DA19" w14:textId="77777777" w:rsidR="009F340D" w:rsidRPr="008B1F51" w:rsidRDefault="009F340D" w:rsidP="008B1F51">
            <w:pPr>
              <w:pStyle w:val="PlainText"/>
              <w:rPr>
                <w:rFonts w:ascii="Courier New" w:hAnsi="Courier New" w:cs="Courier New"/>
              </w:rPr>
            </w:pPr>
            <w:r w:rsidRPr="008B1F51">
              <w:rPr>
                <w:rFonts w:ascii="Courier New" w:hAnsi="Courier New" w:cs="Courier New"/>
              </w:rPr>
              <w:t># Create the core root files</w:t>
            </w:r>
          </w:p>
          <w:p w14:paraId="0A56A95B" w14:textId="77777777" w:rsidR="009F340D" w:rsidRPr="008B1F51" w:rsidRDefault="009F340D" w:rsidP="008B1F51">
            <w:pPr>
              <w:pStyle w:val="PlainText"/>
              <w:rPr>
                <w:rFonts w:ascii="Courier New" w:hAnsi="Courier New" w:cs="Courier New"/>
              </w:rPr>
            </w:pPr>
            <w:r w:rsidRPr="008B1F51">
              <w:rPr>
                <w:rFonts w:ascii="Courier New" w:hAnsi="Courier New" w:cs="Courier New"/>
              </w:rPr>
              <w:t>touch index.html 404.html robots.txt sitemap.xml CNAME</w:t>
            </w:r>
          </w:p>
          <w:p w14:paraId="39ABCB58" w14:textId="77777777" w:rsidR="009F340D" w:rsidRPr="008B1F51" w:rsidRDefault="009F340D" w:rsidP="008B1F51">
            <w:pPr>
              <w:pStyle w:val="PlainText"/>
              <w:rPr>
                <w:rFonts w:ascii="Courier New" w:hAnsi="Courier New" w:cs="Courier New"/>
              </w:rPr>
            </w:pPr>
          </w:p>
          <w:p w14:paraId="0EA4CD28" w14:textId="77777777" w:rsidR="009F340D" w:rsidRPr="008B1F51" w:rsidRDefault="009F340D" w:rsidP="008B1F51">
            <w:pPr>
              <w:pStyle w:val="PlainText"/>
              <w:rPr>
                <w:rFonts w:ascii="Courier New" w:hAnsi="Courier New" w:cs="Courier New"/>
              </w:rPr>
            </w:pPr>
            <w:r w:rsidRPr="008B1F51">
              <w:rPr>
                <w:rFonts w:ascii="Courier New" w:hAnsi="Courier New" w:cs="Courier New"/>
              </w:rPr>
              <w:t># Create basic style and script files</w:t>
            </w:r>
          </w:p>
          <w:p w14:paraId="635F375E" w14:textId="77777777" w:rsidR="009F340D" w:rsidRPr="008B1F51" w:rsidRDefault="009F340D" w:rsidP="008B1F51">
            <w:pPr>
              <w:pStyle w:val="PlainText"/>
              <w:rPr>
                <w:rFonts w:ascii="Courier New" w:hAnsi="Courier New" w:cs="Courier New"/>
              </w:rPr>
            </w:pPr>
            <w:r w:rsidRPr="008B1F51">
              <w:rPr>
                <w:rFonts w:ascii="Courier New" w:hAnsi="Courier New" w:cs="Courier New"/>
              </w:rPr>
              <w:t>touch styles/global.css scripts/component-loader.js</w:t>
            </w:r>
          </w:p>
          <w:p w14:paraId="56DC080F" w14:textId="77777777" w:rsidR="009F340D" w:rsidRPr="008B1F51" w:rsidRDefault="009F340D" w:rsidP="008B1F51">
            <w:pPr>
              <w:pStyle w:val="PlainText"/>
              <w:rPr>
                <w:rFonts w:ascii="Courier New" w:hAnsi="Courier New" w:cs="Courier New"/>
              </w:rPr>
            </w:pPr>
            <w:r w:rsidRPr="008B1F51">
              <w:rPr>
                <w:rFonts w:ascii="Courier New" w:hAnsi="Courier New" w:cs="Courier New"/>
              </w:rPr>
              <w:t>Step 2: The Prompt to Feed into Your Chat Assistant</w:t>
            </w:r>
          </w:p>
          <w:p w14:paraId="522E0B67" w14:textId="77777777" w:rsidR="009F340D" w:rsidRPr="008B1F51" w:rsidRDefault="009F340D" w:rsidP="008B1F51">
            <w:pPr>
              <w:pStyle w:val="PlainText"/>
              <w:rPr>
                <w:rFonts w:ascii="Courier New" w:hAnsi="Courier New" w:cs="Courier New"/>
              </w:rPr>
            </w:pPr>
            <w:r w:rsidRPr="008B1F51">
              <w:rPr>
                <w:rFonts w:ascii="Courier New" w:hAnsi="Courier New" w:cs="Courier New"/>
              </w:rPr>
              <w:t xml:space="preserve">Copy and paste the following prompt into your chat sidebar (referencing your </w:t>
            </w:r>
          </w:p>
          <w:p w14:paraId="4B785418" w14:textId="77777777" w:rsidR="009F340D" w:rsidRPr="008B1F51" w:rsidRDefault="009F340D" w:rsidP="008B1F51">
            <w:pPr>
              <w:pStyle w:val="PlainText"/>
              <w:rPr>
                <w:rFonts w:ascii="Courier New" w:hAnsi="Courier New" w:cs="Courier New"/>
              </w:rPr>
            </w:pPr>
            <w:r w:rsidRPr="008B1F51">
              <w:rPr>
                <w:rFonts w:ascii="Courier New" w:hAnsi="Courier New" w:cs="Courier New"/>
              </w:rPr>
              <w:t>index.html</w:t>
            </w:r>
          </w:p>
          <w:p w14:paraId="623F0937" w14:textId="77777777" w:rsidR="009F340D" w:rsidRPr="008B1F51" w:rsidRDefault="009F340D" w:rsidP="008B1F51">
            <w:pPr>
              <w:pStyle w:val="PlainText"/>
              <w:rPr>
                <w:rFonts w:ascii="Courier New" w:hAnsi="Courier New" w:cs="Courier New"/>
              </w:rPr>
            </w:pPr>
            <w:r w:rsidRPr="008B1F51">
              <w:rPr>
                <w:rFonts w:ascii="Courier New" w:hAnsi="Courier New" w:cs="Courier New"/>
              </w:rPr>
              <w:t xml:space="preserve"> if it's already open, or just pasting this description) to have it generate the </w:t>
            </w:r>
          </w:p>
          <w:p w14:paraId="27515D6C" w14:textId="77777777" w:rsidR="009F340D" w:rsidRPr="008B1F51" w:rsidRDefault="009F340D" w:rsidP="008B1F51">
            <w:pPr>
              <w:pStyle w:val="PlainText"/>
              <w:rPr>
                <w:rFonts w:ascii="Courier New" w:hAnsi="Courier New" w:cs="Courier New"/>
              </w:rPr>
            </w:pPr>
            <w:r w:rsidRPr="008B1F51">
              <w:rPr>
                <w:rFonts w:ascii="Courier New" w:hAnsi="Courier New" w:cs="Courier New"/>
              </w:rPr>
              <w:t>generic code for all files:</w:t>
            </w:r>
          </w:p>
          <w:p w14:paraId="7779B4EC" w14:textId="77777777" w:rsidR="009F340D" w:rsidRPr="008B1F51" w:rsidRDefault="009F340D" w:rsidP="008B1F51">
            <w:pPr>
              <w:pStyle w:val="PlainText"/>
              <w:rPr>
                <w:rFonts w:ascii="Courier New" w:hAnsi="Courier New" w:cs="Courier New"/>
              </w:rPr>
            </w:pPr>
          </w:p>
          <w:p w14:paraId="131EC6E3" w14:textId="77777777" w:rsidR="009F340D" w:rsidRPr="008B1F51" w:rsidRDefault="009F340D" w:rsidP="008B1F51">
            <w:pPr>
              <w:pStyle w:val="PlainText"/>
              <w:rPr>
                <w:rFonts w:ascii="Courier New" w:hAnsi="Courier New" w:cs="Courier New"/>
              </w:rPr>
            </w:pPr>
          </w:p>
          <w:p w14:paraId="1EC09D67" w14:textId="77777777" w:rsidR="009F340D" w:rsidRPr="008B1F51" w:rsidRDefault="009F340D" w:rsidP="008B1F51">
            <w:pPr>
              <w:pStyle w:val="PlainText"/>
              <w:rPr>
                <w:rFonts w:ascii="Courier New" w:hAnsi="Courier New" w:cs="Courier New"/>
              </w:rPr>
            </w:pPr>
            <w:r w:rsidRPr="008B1F51">
              <w:rPr>
                <w:rFonts w:ascii="Courier New" w:hAnsi="Courier New" w:cs="Courier New"/>
              </w:rPr>
              <w:t>Apply</w:t>
            </w:r>
          </w:p>
          <w:p w14:paraId="5E632EF7" w14:textId="77777777" w:rsidR="009F340D" w:rsidRPr="008B1F51" w:rsidRDefault="009F340D" w:rsidP="008B1F51">
            <w:pPr>
              <w:pStyle w:val="PlainText"/>
              <w:rPr>
                <w:rFonts w:ascii="Courier New" w:hAnsi="Courier New" w:cs="Courier New"/>
              </w:rPr>
            </w:pPr>
            <w:r w:rsidRPr="008B1F51">
              <w:rPr>
                <w:rFonts w:ascii="Courier New" w:hAnsi="Courier New" w:cs="Courier New"/>
              </w:rPr>
              <w:t xml:space="preserve">I want to build a clean, dark-themed dashboard website based on the following </w:t>
            </w:r>
          </w:p>
          <w:p w14:paraId="1E0D9C90" w14:textId="77777777" w:rsidR="009F340D" w:rsidRPr="008B1F51" w:rsidRDefault="009F340D" w:rsidP="008B1F51">
            <w:pPr>
              <w:pStyle w:val="PlainText"/>
              <w:rPr>
                <w:rFonts w:ascii="Courier New" w:hAnsi="Courier New" w:cs="Courier New"/>
              </w:rPr>
            </w:pPr>
            <w:r w:rsidRPr="008B1F51">
              <w:rPr>
                <w:rFonts w:ascii="Courier New" w:hAnsi="Courier New" w:cs="Courier New"/>
              </w:rPr>
              <w:t xml:space="preserve">index.html structure. Please write generic, fully functional, and modern code for </w:t>
            </w:r>
          </w:p>
          <w:p w14:paraId="0B3C0A32" w14:textId="77777777" w:rsidR="009F340D" w:rsidRPr="008B1F51" w:rsidRDefault="009F340D" w:rsidP="008B1F51">
            <w:pPr>
              <w:pStyle w:val="PlainText"/>
              <w:rPr>
                <w:rFonts w:ascii="Courier New" w:hAnsi="Courier New" w:cs="Courier New"/>
              </w:rPr>
            </w:pPr>
            <w:r w:rsidRPr="008B1F51">
              <w:rPr>
                <w:rFonts w:ascii="Courier New" w:hAnsi="Courier New" w:cs="Courier New"/>
              </w:rPr>
              <w:t>the following files:</w:t>
            </w:r>
          </w:p>
          <w:p w14:paraId="195FD764" w14:textId="77777777" w:rsidR="009F340D" w:rsidRPr="008B1F51" w:rsidRDefault="009F340D" w:rsidP="008B1F51">
            <w:pPr>
              <w:pStyle w:val="PlainText"/>
              <w:rPr>
                <w:rFonts w:ascii="Courier New" w:hAnsi="Courier New" w:cs="Courier New"/>
              </w:rPr>
            </w:pPr>
          </w:p>
          <w:p w14:paraId="0CD6C5CA" w14:textId="77777777" w:rsidR="009F340D" w:rsidRPr="008B1F51" w:rsidRDefault="009F340D" w:rsidP="008B1F51">
            <w:pPr>
              <w:pStyle w:val="PlainText"/>
              <w:rPr>
                <w:rFonts w:ascii="Courier New" w:hAnsi="Courier New" w:cs="Courier New"/>
              </w:rPr>
            </w:pPr>
            <w:r w:rsidRPr="008B1F51">
              <w:rPr>
                <w:rFonts w:ascii="Courier New" w:hAnsi="Courier New" w:cs="Courier New"/>
              </w:rPr>
              <w:t xml:space="preserve">1. **index.html**: A grid-based homepage with 9 card sections linking to sub-hubs </w:t>
            </w:r>
          </w:p>
          <w:p w14:paraId="266E7B2D" w14:textId="77777777" w:rsidR="009F340D" w:rsidRPr="008B1F51" w:rsidRDefault="009F340D" w:rsidP="008B1F51">
            <w:pPr>
              <w:pStyle w:val="PlainText"/>
              <w:rPr>
                <w:rFonts w:ascii="Courier New" w:hAnsi="Courier New" w:cs="Courier New"/>
              </w:rPr>
            </w:pPr>
            <w:r w:rsidRPr="008B1F51">
              <w:rPr>
                <w:rFonts w:ascii="Courier New" w:hAnsi="Courier New" w:cs="Courier New"/>
              </w:rPr>
              <w:t xml:space="preserve">(Home Lab, Home Assistant, Voice, Media, Storage, Surveillance, 3D Printing, R&amp;D, </w:t>
            </w:r>
          </w:p>
          <w:p w14:paraId="777827F0" w14:textId="77777777" w:rsidR="009F340D" w:rsidRPr="008B1F51" w:rsidRDefault="009F340D" w:rsidP="008B1F51">
            <w:pPr>
              <w:pStyle w:val="PlainText"/>
              <w:rPr>
                <w:rFonts w:ascii="Courier New" w:hAnsi="Courier New" w:cs="Courier New"/>
              </w:rPr>
            </w:pPr>
            <w:r w:rsidRPr="008B1F51">
              <w:rPr>
                <w:rFonts w:ascii="Courier New" w:hAnsi="Courier New" w:cs="Courier New"/>
              </w:rPr>
              <w:t>Marketing). Keep the CSS in a style tag or link to `/styles/global.css`.</w:t>
            </w:r>
          </w:p>
          <w:p w14:paraId="57A1240A" w14:textId="77777777" w:rsidR="009F340D" w:rsidRPr="008B1F51" w:rsidRDefault="009F340D" w:rsidP="008B1F51">
            <w:pPr>
              <w:pStyle w:val="PlainText"/>
              <w:rPr>
                <w:rFonts w:ascii="Courier New" w:hAnsi="Courier New" w:cs="Courier New"/>
              </w:rPr>
            </w:pPr>
            <w:r w:rsidRPr="008B1F51">
              <w:rPr>
                <w:rFonts w:ascii="Courier New" w:hAnsi="Courier New" w:cs="Courier New"/>
              </w:rPr>
              <w:t xml:space="preserve">2. **404.html**: A custom dark-themed 404 error page matching the global aesthetic </w:t>
            </w:r>
          </w:p>
          <w:p w14:paraId="5BF0653A" w14:textId="77777777" w:rsidR="009F340D" w:rsidRPr="008B1F51" w:rsidRDefault="009F340D" w:rsidP="008B1F51">
            <w:pPr>
              <w:pStyle w:val="PlainText"/>
              <w:rPr>
                <w:rFonts w:ascii="Courier New" w:hAnsi="Courier New" w:cs="Courier New"/>
              </w:rPr>
            </w:pPr>
            <w:r w:rsidRPr="008B1F51">
              <w:rPr>
                <w:rFonts w:ascii="Courier New" w:hAnsi="Courier New" w:cs="Courier New"/>
              </w:rPr>
              <w:t>with a "Go Back Home" button.</w:t>
            </w:r>
          </w:p>
          <w:p w14:paraId="30685ADB" w14:textId="77777777" w:rsidR="009F340D" w:rsidRPr="008B1F51" w:rsidRDefault="009F340D" w:rsidP="008B1F51">
            <w:pPr>
              <w:pStyle w:val="PlainText"/>
              <w:rPr>
                <w:rFonts w:ascii="Courier New" w:hAnsi="Courier New" w:cs="Courier New"/>
              </w:rPr>
            </w:pPr>
            <w:r w:rsidRPr="008B1F51">
              <w:rPr>
                <w:rFonts w:ascii="Courier New" w:hAnsi="Courier New" w:cs="Courier New"/>
              </w:rPr>
              <w:t xml:space="preserve">3. **styles/global.css**: Universal styles including the dark background (#07111f), </w:t>
            </w:r>
          </w:p>
          <w:p w14:paraId="2E7255E8" w14:textId="77777777" w:rsidR="009F340D" w:rsidRPr="008B1F51" w:rsidRDefault="009F340D" w:rsidP="008B1F51">
            <w:pPr>
              <w:pStyle w:val="PlainText"/>
              <w:rPr>
                <w:rFonts w:ascii="Courier New" w:hAnsi="Courier New" w:cs="Courier New"/>
              </w:rPr>
            </w:pPr>
            <w:r w:rsidRPr="008B1F51">
              <w:rPr>
                <w:rFonts w:ascii="Courier New" w:hAnsi="Courier New" w:cs="Courier New"/>
              </w:rPr>
              <w:t>custom scrollbars, and generic responsive design rules.</w:t>
            </w:r>
          </w:p>
          <w:p w14:paraId="735670A8" w14:textId="77777777" w:rsidR="009F340D" w:rsidRPr="008B1F51" w:rsidRDefault="009F340D" w:rsidP="008B1F51">
            <w:pPr>
              <w:pStyle w:val="PlainText"/>
              <w:rPr>
                <w:rFonts w:ascii="Courier New" w:hAnsi="Courier New" w:cs="Courier New"/>
              </w:rPr>
            </w:pPr>
            <w:r w:rsidRPr="008B1F51">
              <w:rPr>
                <w:rFonts w:ascii="Courier New" w:hAnsi="Courier New" w:cs="Courier New"/>
              </w:rPr>
              <w:t xml:space="preserve">4. **scripts/component-loader.js**: A lightweight JS script to load shared headers </w:t>
            </w:r>
          </w:p>
          <w:p w14:paraId="562CD2E4" w14:textId="77777777" w:rsidR="009F340D" w:rsidRPr="008B1F51" w:rsidRDefault="009F340D" w:rsidP="008B1F51">
            <w:pPr>
              <w:pStyle w:val="PlainText"/>
              <w:rPr>
                <w:rFonts w:ascii="Courier New" w:hAnsi="Courier New" w:cs="Courier New"/>
              </w:rPr>
            </w:pPr>
            <w:r w:rsidRPr="008B1F51">
              <w:rPr>
                <w:rFonts w:ascii="Courier New" w:hAnsi="Courier New" w:cs="Courier New"/>
              </w:rPr>
              <w:t xml:space="preserve">or footers dynamically (using placeholders like &lt;div </w:t>
            </w:r>
          </w:p>
          <w:p w14:paraId="10A36A65" w14:textId="77777777" w:rsidR="009F340D" w:rsidRPr="008B1F51" w:rsidRDefault="009F340D" w:rsidP="008B1F51">
            <w:pPr>
              <w:pStyle w:val="PlainText"/>
              <w:rPr>
                <w:rFonts w:ascii="Courier New" w:hAnsi="Courier New" w:cs="Courier New"/>
              </w:rPr>
            </w:pPr>
            <w:r w:rsidRPr="008B1F51">
              <w:rPr>
                <w:rFonts w:ascii="Courier New" w:hAnsi="Courier New" w:cs="Courier New"/>
              </w:rPr>
              <w:t>id="header-placeholder"&gt;&lt;/div&gt;).</w:t>
            </w:r>
          </w:p>
          <w:p w14:paraId="683557F1" w14:textId="77777777" w:rsidR="009F340D" w:rsidRPr="008B1F51" w:rsidRDefault="009F340D" w:rsidP="008B1F51">
            <w:pPr>
              <w:pStyle w:val="PlainText"/>
              <w:rPr>
                <w:rFonts w:ascii="Courier New" w:hAnsi="Courier New" w:cs="Courier New"/>
              </w:rPr>
            </w:pPr>
            <w:r w:rsidRPr="008B1F51">
              <w:rPr>
                <w:rFonts w:ascii="Courier New" w:hAnsi="Courier New" w:cs="Courier New"/>
              </w:rPr>
              <w:t xml:space="preserve">5. **robots.txt**: Standard search engine crawler guidelines allowing all bots to </w:t>
            </w:r>
          </w:p>
          <w:p w14:paraId="617B9BAE" w14:textId="77777777" w:rsidR="009F340D" w:rsidRPr="008B1F51" w:rsidRDefault="009F340D" w:rsidP="008B1F51">
            <w:pPr>
              <w:pStyle w:val="PlainText"/>
              <w:rPr>
                <w:rFonts w:ascii="Courier New" w:hAnsi="Courier New" w:cs="Courier New"/>
              </w:rPr>
            </w:pPr>
            <w:r w:rsidRPr="008B1F51">
              <w:rPr>
                <w:rFonts w:ascii="Courier New" w:hAnsi="Courier New" w:cs="Courier New"/>
              </w:rPr>
              <w:t>crawl the site, pointing to the sitemap.</w:t>
            </w:r>
          </w:p>
          <w:p w14:paraId="5E1047F6" w14:textId="77777777" w:rsidR="009F340D" w:rsidRPr="008B1F51" w:rsidRDefault="009F340D" w:rsidP="008B1F51">
            <w:pPr>
              <w:pStyle w:val="PlainText"/>
              <w:rPr>
                <w:rFonts w:ascii="Courier New" w:hAnsi="Courier New" w:cs="Courier New"/>
              </w:rPr>
            </w:pPr>
            <w:r w:rsidRPr="008B1F51">
              <w:rPr>
                <w:rFonts w:ascii="Courier New" w:hAnsi="Courier New" w:cs="Courier New"/>
              </w:rPr>
              <w:t xml:space="preserve">6. **sitemap.xml**: A basic sitemap listing the homepage, 404 page, and sub-hub </w:t>
            </w:r>
          </w:p>
          <w:p w14:paraId="31A59BD5" w14:textId="77777777" w:rsidR="009F340D" w:rsidRPr="008B1F51" w:rsidRDefault="009F340D" w:rsidP="008B1F51">
            <w:pPr>
              <w:pStyle w:val="PlainText"/>
              <w:rPr>
                <w:rFonts w:ascii="Courier New" w:hAnsi="Courier New" w:cs="Courier New"/>
              </w:rPr>
            </w:pPr>
            <w:r w:rsidRPr="008B1F51">
              <w:rPr>
                <w:rFonts w:ascii="Courier New" w:hAnsi="Courier New" w:cs="Courier New"/>
              </w:rPr>
              <w:t>index links.</w:t>
            </w:r>
          </w:p>
          <w:p w14:paraId="0624D403" w14:textId="395810B2" w:rsidR="0042141A" w:rsidRPr="00C93B9A" w:rsidRDefault="009F340D" w:rsidP="00D3429D">
            <w:pPr>
              <w:keepNext/>
              <w:spacing w:line="240" w:lineRule="auto"/>
              <w:rPr>
                <w:rFonts w:ascii="Courier New" w:hAnsi="Courier New" w:cs="Courier New"/>
                <w:b/>
                <w:bCs/>
                <w:i/>
                <w:iCs/>
                <w:sz w:val="20"/>
                <w:szCs w:val="20"/>
              </w:rPr>
            </w:pPr>
            <w:r>
              <w:rPr>
                <w:rFonts w:ascii="Courier New" w:hAnsi="Courier New" w:cs="Courier New"/>
                <w:sz w:val="20"/>
                <w:szCs w:val="20"/>
              </w:rPr>
              <w:fldChar w:fldCharType="end"/>
            </w:r>
          </w:p>
        </w:tc>
      </w:tr>
    </w:tbl>
    <w:p w14:paraId="11329767" w14:textId="77777777" w:rsidR="0042141A" w:rsidRDefault="0042141A" w:rsidP="0042141A">
      <w:pPr>
        <w:pStyle w:val="Heading4"/>
      </w:pPr>
      <w:r>
        <w:lastRenderedPageBreak/>
        <w:t xml:space="preserve">Code </w:t>
      </w:r>
      <w:fldSimple w:instr=" SEQ Code \* ARABIC ">
        <w:r>
          <w:rPr>
            <w:noProof/>
          </w:rPr>
          <w:t>1</w:t>
        </w:r>
      </w:fldSimple>
      <w:r w:rsidRPr="00386FDD">
        <w:t xml:space="preserve">: </w:t>
      </w:r>
      <w:r>
        <w:t>New WebTools directory structure</w:t>
      </w:r>
    </w:p>
    <w:p w14:paraId="788BC574" w14:textId="77777777" w:rsidR="0042141A" w:rsidRDefault="0042141A" w:rsidP="006D0F7D"/>
    <w:p w14:paraId="48DE48B7" w14:textId="4BB517F9" w:rsidR="0042141A" w:rsidRPr="006D0F7D" w:rsidRDefault="009F340D" w:rsidP="006D0F7D">
      <w:r>
        <w:t>Since we have completed step one of that procedure by running the script earlier we are almost there.  Let me show you an easier wa</w:t>
      </w:r>
      <w:r w:rsidR="00D90BEC">
        <w:t>y</w:t>
      </w:r>
      <w:r>
        <w:t xml:space="preserve"> to build your web site.</w:t>
      </w:r>
    </w:p>
    <w:p w14:paraId="188271E8" w14:textId="5C79AD5A" w:rsidR="00275474" w:rsidRDefault="00AF5C99" w:rsidP="00AF5C99">
      <w:pPr>
        <w:pStyle w:val="Heading1"/>
      </w:pPr>
      <w:r>
        <w:t>Lets Build your Web Pages</w:t>
      </w:r>
    </w:p>
    <w:p w14:paraId="18C843C3" w14:textId="21077B22" w:rsidR="00D90BEC" w:rsidRPr="00D90BEC" w:rsidRDefault="00D90BEC" w:rsidP="00D90BEC">
      <w:r>
        <w:t xml:space="preserve">I just used the Continue chat box and told it what I wanted.  It kept returning the block of code needed to give to CoPilot to build the </w:t>
      </w:r>
      <w:r w:rsidR="00CA0777">
        <w:t>website</w:t>
      </w:r>
      <w:r>
        <w:t>.  Here is what I came up with th</w:t>
      </w:r>
      <w:r w:rsidR="00CA0777">
        <w:t>rew</w:t>
      </w:r>
      <w:r>
        <w:t xml:space="preserve"> a few iterations.</w:t>
      </w:r>
    </w:p>
    <w:tbl>
      <w:tblPr>
        <w:tblW w:w="0" w:type="auto"/>
        <w:tblCellSpacing w:w="15" w:type="dxa"/>
        <w:tblBorders>
          <w:top w:val="single" w:sz="18" w:space="0" w:color="215E99" w:themeColor="text2" w:themeTint="BF"/>
          <w:left w:val="single" w:sz="18" w:space="0" w:color="215E99" w:themeColor="text2" w:themeTint="BF"/>
          <w:bottom w:val="single" w:sz="18" w:space="0" w:color="215E99" w:themeColor="text2" w:themeTint="BF"/>
          <w:right w:val="single" w:sz="18" w:space="0" w:color="215E99" w:themeColor="text2" w:themeTint="BF"/>
          <w:insideH w:val="single" w:sz="6" w:space="0" w:color="363840"/>
          <w:insideV w:val="single" w:sz="6" w:space="0" w:color="363840"/>
        </w:tblBorders>
        <w:shd w:val="pct5" w:color="C1E4F5" w:themeColor="accent1" w:themeTint="33" w:fill="C1E4F5" w:themeFill="accent1" w:themeFillTint="33"/>
        <w:tblCellMar>
          <w:top w:w="15" w:type="dxa"/>
          <w:left w:w="15" w:type="dxa"/>
          <w:bottom w:w="15" w:type="dxa"/>
          <w:right w:w="15" w:type="dxa"/>
        </w:tblCellMar>
        <w:tblLook w:val="04A0" w:firstRow="1" w:lastRow="0" w:firstColumn="1" w:lastColumn="0" w:noHBand="0" w:noVBand="1"/>
      </w:tblPr>
      <w:tblGrid>
        <w:gridCol w:w="9314"/>
      </w:tblGrid>
      <w:tr w:rsidR="00D90BEC" w:rsidRPr="00A12FEB" w14:paraId="1DC2A890" w14:textId="77777777" w:rsidTr="00D3429D">
        <w:trPr>
          <w:trHeight w:val="945"/>
          <w:tblCellSpacing w:w="15" w:type="dxa"/>
        </w:trPr>
        <w:tc>
          <w:tcPr>
            <w:tcW w:w="0" w:type="auto"/>
            <w:shd w:val="pct5" w:color="C1E4F5" w:themeColor="accent1" w:themeTint="33" w:fill="C1E4F5" w:themeFill="accent1" w:themeFillTint="33"/>
            <w:hideMark/>
          </w:tcPr>
          <w:p w14:paraId="4345F646" w14:textId="77777777" w:rsidR="00D90BEC" w:rsidRPr="00A12FEB" w:rsidRDefault="00D90BEC" w:rsidP="00F049C9">
            <w:pPr>
              <w:pStyle w:val="Code"/>
            </w:pPr>
            <w:r w:rsidRPr="00A12FEB">
              <w:fldChar w:fldCharType="begin"/>
            </w:r>
            <w:r w:rsidRPr="00A12FEB">
              <w:instrText xml:space="preserve"> INCLUDETEXT  "C:\\Users\\barne\\Documents\\HomeAssistant\\Proxmox\\project_scripts\\CoPilot-build-website.txt" \c 65001  \* MERGEFORMAT </w:instrText>
            </w:r>
            <w:r w:rsidRPr="00A12FEB">
              <w:fldChar w:fldCharType="separate"/>
            </w:r>
            <w:r w:rsidRPr="00A12FEB">
              <w:t>I am starting a brand new, dark-themed static website from scratch. Please write the complete, clean, and responsive code for all the files across my workspace directories using the styling and layouts specified below.</w:t>
            </w:r>
          </w:p>
          <w:p w14:paraId="6E05BB56" w14:textId="77777777" w:rsidR="00D90BEC" w:rsidRPr="00A12FEB" w:rsidRDefault="00D90BEC" w:rsidP="00F049C9">
            <w:pPr>
              <w:pStyle w:val="Code"/>
            </w:pPr>
          </w:p>
          <w:p w14:paraId="6CF0BF43" w14:textId="77777777" w:rsidR="00D90BEC" w:rsidRPr="00A12FEB" w:rsidRDefault="00D90BEC" w:rsidP="00F049C9">
            <w:pPr>
              <w:pStyle w:val="Code"/>
            </w:pPr>
            <w:r w:rsidRPr="00A12FEB">
              <w:t xml:space="preserve">### </w:t>
            </w:r>
            <w:r w:rsidRPr="00A12FEB">
              <w:rPr>
                <w:rFonts w:ascii="Segoe UI Emoji" w:hAnsi="Segoe UI Emoji" w:cs="Segoe UI Emoji"/>
              </w:rPr>
              <w:t>🎨</w:t>
            </w:r>
            <w:r w:rsidRPr="00A12FEB">
              <w:t xml:space="preserve"> GLOBAL VISUAL THEME</w:t>
            </w:r>
          </w:p>
          <w:p w14:paraId="6AE65244" w14:textId="77777777" w:rsidR="00D90BEC" w:rsidRPr="00A12FEB" w:rsidRDefault="00D90BEC" w:rsidP="00F049C9">
            <w:pPr>
              <w:pStyle w:val="Code"/>
            </w:pPr>
            <w:r w:rsidRPr="00A12FEB">
              <w:t>- **Background Color**: Deep dark blue/navy `#07111f`</w:t>
            </w:r>
          </w:p>
          <w:p w14:paraId="20EEEE52" w14:textId="77777777" w:rsidR="00D90BEC" w:rsidRPr="00A12FEB" w:rsidRDefault="00D90BEC" w:rsidP="00F049C9">
            <w:pPr>
              <w:pStyle w:val="Code"/>
            </w:pPr>
            <w:r w:rsidRPr="00A12FEB">
              <w:t>- **Typography Font**: Modern sans-serif (Arial, Helvetica, or system UI fonts)</w:t>
            </w:r>
          </w:p>
          <w:p w14:paraId="09397DC2" w14:textId="77777777" w:rsidR="00D90BEC" w:rsidRPr="00A12FEB" w:rsidRDefault="00D90BEC" w:rsidP="00F049C9">
            <w:pPr>
              <w:pStyle w:val="Code"/>
            </w:pPr>
            <w:r w:rsidRPr="00A12FEB">
              <w:t>- **Primary Text**: Off-white `#eaf4ff`</w:t>
            </w:r>
          </w:p>
          <w:p w14:paraId="7D9A3744" w14:textId="77777777" w:rsidR="00D90BEC" w:rsidRPr="00A12FEB" w:rsidRDefault="00D90BEC" w:rsidP="00F049C9">
            <w:pPr>
              <w:pStyle w:val="Code"/>
            </w:pPr>
            <w:r w:rsidRPr="00A12FEB">
              <w:t>- **Accent Light Blue**: `#60a5fa`</w:t>
            </w:r>
          </w:p>
          <w:p w14:paraId="204729F6" w14:textId="77777777" w:rsidR="00D90BEC" w:rsidRPr="00A12FEB" w:rsidRDefault="00D90BEC" w:rsidP="00F049C9">
            <w:pPr>
              <w:pStyle w:val="Code"/>
            </w:pPr>
            <w:r w:rsidRPr="00A12FEB">
              <w:t>- **Secondary Dark Blue / Highlights**: `#1d4ed8`</w:t>
            </w:r>
          </w:p>
          <w:p w14:paraId="65217863" w14:textId="77777777" w:rsidR="00D90BEC" w:rsidRPr="00A12FEB" w:rsidRDefault="00D90BEC" w:rsidP="00F049C9">
            <w:pPr>
              <w:pStyle w:val="Code"/>
            </w:pPr>
            <w:r w:rsidRPr="00A12FEB">
              <w:t>- **Muted Links / Accents**: `#bfdbfe`</w:t>
            </w:r>
          </w:p>
          <w:p w14:paraId="50146CBE" w14:textId="77777777" w:rsidR="00D90BEC" w:rsidRPr="00A12FEB" w:rsidRDefault="00D90BEC" w:rsidP="00F049C9">
            <w:pPr>
              <w:pStyle w:val="Code"/>
            </w:pPr>
            <w:r w:rsidRPr="00A12FEB">
              <w:t>- **Cards**: Semi-transparent dark background `rgba(255, 255, 255, 0.06)`, subtle border `1px solid rgba(255, 255, 255, 0.12)`, rounded corners `14px`, and modern padding.</w:t>
            </w:r>
          </w:p>
          <w:p w14:paraId="3A9C9BC0" w14:textId="77777777" w:rsidR="00D90BEC" w:rsidRPr="00A12FEB" w:rsidRDefault="00D90BEC" w:rsidP="00F049C9">
            <w:pPr>
              <w:pStyle w:val="Code"/>
            </w:pPr>
          </w:p>
          <w:p w14:paraId="250FEFB7" w14:textId="77777777" w:rsidR="00D90BEC" w:rsidRPr="00A12FEB" w:rsidRDefault="00D90BEC" w:rsidP="00F049C9">
            <w:pPr>
              <w:pStyle w:val="Code"/>
            </w:pPr>
            <w:r w:rsidRPr="00A12FEB">
              <w:t>---</w:t>
            </w:r>
          </w:p>
          <w:p w14:paraId="6F6C0696" w14:textId="77777777" w:rsidR="00D90BEC" w:rsidRPr="00A12FEB" w:rsidRDefault="00D90BEC" w:rsidP="00F049C9">
            <w:pPr>
              <w:pStyle w:val="Code"/>
            </w:pPr>
          </w:p>
          <w:p w14:paraId="1E4590CB" w14:textId="77777777" w:rsidR="00D90BEC" w:rsidRPr="00A12FEB" w:rsidRDefault="00D90BEC" w:rsidP="00F049C9">
            <w:pPr>
              <w:pStyle w:val="Code"/>
            </w:pPr>
            <w:r w:rsidRPr="00A12FEB">
              <w:t xml:space="preserve">### </w:t>
            </w:r>
            <w:r w:rsidRPr="00A12FEB">
              <w:rPr>
                <w:rFonts w:ascii="Segoe UI Emoji" w:hAnsi="Segoe UI Emoji" w:cs="Segoe UI Emoji"/>
              </w:rPr>
              <w:t>📁</w:t>
            </w:r>
            <w:r w:rsidRPr="00A12FEB">
              <w:t xml:space="preserve"> 1. ROOT UTILITY &amp; UTILS FILES</w:t>
            </w:r>
          </w:p>
          <w:p w14:paraId="6DD08F97" w14:textId="77777777" w:rsidR="00D90BEC" w:rsidRPr="00A12FEB" w:rsidRDefault="00D90BEC" w:rsidP="00F049C9">
            <w:pPr>
              <w:pStyle w:val="Code"/>
            </w:pPr>
            <w:r w:rsidRPr="00A12FEB">
              <w:t>* **styles/global.css**: Universal styles, custom scrollbars, root-level layout variables, and responsive flexbox/grid helper utility classes.</w:t>
            </w:r>
          </w:p>
          <w:p w14:paraId="75217782" w14:textId="77777777" w:rsidR="00D90BEC" w:rsidRPr="00A12FEB" w:rsidRDefault="00D90BEC" w:rsidP="00F049C9">
            <w:pPr>
              <w:pStyle w:val="Code"/>
            </w:pPr>
            <w:r w:rsidRPr="00A12FEB">
              <w:lastRenderedPageBreak/>
              <w:t>* **scripts/component-loader.js**: Simple vanilla JS script to load shared headers/footers into "#header-placeholder" and "#footer-placeholder" elements dynamically.</w:t>
            </w:r>
          </w:p>
          <w:p w14:paraId="1FF2A68C" w14:textId="77777777" w:rsidR="00D90BEC" w:rsidRPr="00A12FEB" w:rsidRDefault="00D90BEC" w:rsidP="00F049C9">
            <w:pPr>
              <w:pStyle w:val="Code"/>
            </w:pPr>
            <w:r w:rsidRPr="00A12FEB">
              <w:t>* **404.html**: A matching dark-themed 404 error page with a back-to-home button.</w:t>
            </w:r>
          </w:p>
          <w:p w14:paraId="3AEC0720" w14:textId="77777777" w:rsidR="00D90BEC" w:rsidRPr="00A12FEB" w:rsidRDefault="00D90BEC" w:rsidP="00F049C9">
            <w:pPr>
              <w:pStyle w:val="Code"/>
            </w:pPr>
            <w:r w:rsidRPr="00A12FEB">
              <w:t>* **robots.txt** &amp; **sitemap.xml**: Search engine crawler instructions and URL indexes referencing all root and sub-pages.</w:t>
            </w:r>
          </w:p>
          <w:p w14:paraId="0BDA2E4B" w14:textId="77777777" w:rsidR="00D90BEC" w:rsidRPr="00A12FEB" w:rsidRDefault="00D90BEC" w:rsidP="00F049C9">
            <w:pPr>
              <w:pStyle w:val="Code"/>
            </w:pPr>
          </w:p>
          <w:p w14:paraId="4C2EBAA7" w14:textId="77777777" w:rsidR="00D90BEC" w:rsidRPr="00A12FEB" w:rsidRDefault="00D90BEC" w:rsidP="00F049C9">
            <w:pPr>
              <w:pStyle w:val="Code"/>
            </w:pPr>
            <w:r w:rsidRPr="00A12FEB">
              <w:t>---</w:t>
            </w:r>
          </w:p>
          <w:p w14:paraId="37BB767B" w14:textId="77777777" w:rsidR="00D90BEC" w:rsidRPr="00A12FEB" w:rsidRDefault="00D90BEC" w:rsidP="00F049C9">
            <w:pPr>
              <w:pStyle w:val="Code"/>
            </w:pPr>
          </w:p>
          <w:p w14:paraId="2DBD100C" w14:textId="77777777" w:rsidR="00D90BEC" w:rsidRPr="00A12FEB" w:rsidRDefault="00D90BEC" w:rsidP="00F049C9">
            <w:pPr>
              <w:pStyle w:val="Code"/>
            </w:pPr>
            <w:r w:rsidRPr="00A12FEB">
              <w:t xml:space="preserve">### </w:t>
            </w:r>
            <w:r w:rsidRPr="00A12FEB">
              <w:rPr>
                <w:rFonts w:ascii="Segoe UI Emoji" w:hAnsi="Segoe UI Emoji" w:cs="Segoe UI Emoji"/>
              </w:rPr>
              <w:t>💻</w:t>
            </w:r>
            <w:r w:rsidRPr="00A12FEB">
              <w:t xml:space="preserve"> 2. ROOT PORTAL INDEX PAGE</w:t>
            </w:r>
          </w:p>
          <w:p w14:paraId="491D5B26" w14:textId="77777777" w:rsidR="00D90BEC" w:rsidRPr="00A12FEB" w:rsidRDefault="00D90BEC" w:rsidP="00F049C9">
            <w:pPr>
              <w:pStyle w:val="Code"/>
            </w:pPr>
            <w:r w:rsidRPr="00A12FEB">
              <w:t>* **index.html**: A dashboard portal containing a 3-column responsive grid with 9 aesthetic cards pointing to each sub-hub directory. The cards should be:</w:t>
            </w:r>
          </w:p>
          <w:p w14:paraId="063EA2E4" w14:textId="77777777" w:rsidR="00D90BEC" w:rsidRPr="00A12FEB" w:rsidRDefault="00D90BEC" w:rsidP="00F049C9">
            <w:pPr>
              <w:pStyle w:val="Code"/>
            </w:pPr>
            <w:r w:rsidRPr="00A12FEB">
              <w:t xml:space="preserve">  - Home Lab, Home Assistant, Voice, Media, Storage, Surveillance, 3D Printing, R&amp;D, and Marketing.</w:t>
            </w:r>
          </w:p>
          <w:p w14:paraId="2BFBAF64" w14:textId="77777777" w:rsidR="00D90BEC" w:rsidRPr="00A12FEB" w:rsidRDefault="00D90BEC" w:rsidP="00F049C9">
            <w:pPr>
              <w:pStyle w:val="Code"/>
            </w:pPr>
          </w:p>
          <w:p w14:paraId="71844965" w14:textId="77777777" w:rsidR="00D90BEC" w:rsidRPr="00A12FEB" w:rsidRDefault="00D90BEC" w:rsidP="00F049C9">
            <w:pPr>
              <w:pStyle w:val="Code"/>
            </w:pPr>
            <w:r w:rsidRPr="00A12FEB">
              <w:t>---</w:t>
            </w:r>
          </w:p>
          <w:p w14:paraId="7B009F20" w14:textId="77777777" w:rsidR="00D90BEC" w:rsidRPr="00A12FEB" w:rsidRDefault="00D90BEC" w:rsidP="00F049C9">
            <w:pPr>
              <w:pStyle w:val="Code"/>
            </w:pPr>
          </w:p>
          <w:p w14:paraId="61E57D24" w14:textId="77777777" w:rsidR="00D90BEC" w:rsidRPr="00A12FEB" w:rsidRDefault="00D90BEC" w:rsidP="00F049C9">
            <w:pPr>
              <w:pStyle w:val="Code"/>
            </w:pPr>
            <w:r w:rsidRPr="00A12FEB">
              <w:t xml:space="preserve">### </w:t>
            </w:r>
            <w:r w:rsidRPr="00A12FEB">
              <w:rPr>
                <w:rFonts w:ascii="Segoe UI Emoji" w:hAnsi="Segoe UI Emoji" w:cs="Segoe UI Emoji"/>
              </w:rPr>
              <w:t>📂</w:t>
            </w:r>
            <w:r w:rsidRPr="00A12FEB">
              <w:t xml:space="preserve"> 3. SUB-HUB PAGES (2-Column Layout)</w:t>
            </w:r>
          </w:p>
          <w:p w14:paraId="3BFECB49" w14:textId="77777777" w:rsidR="00D90BEC" w:rsidRPr="00A12FEB" w:rsidRDefault="00D90BEC" w:rsidP="00F049C9">
            <w:pPr>
              <w:pStyle w:val="Code"/>
            </w:pPr>
            <w:r w:rsidRPr="00A12FEB">
              <w:t>Apply this page template to the `/index.html` file of the 9 main sub-folders (`/home-lab`, `/home-assistant`, `/voice`, etc.).</w:t>
            </w:r>
          </w:p>
          <w:p w14:paraId="38C97700" w14:textId="77777777" w:rsidR="00D90BEC" w:rsidRPr="00A12FEB" w:rsidRDefault="00D90BEC" w:rsidP="00F049C9">
            <w:pPr>
              <w:pStyle w:val="Code"/>
            </w:pPr>
            <w:r w:rsidRPr="00A12FEB">
              <w:t>- **Header &amp; Navigation**: Top breadcrumb path (e.g., "Home &gt; Home Lab") and a back-to-home link.</w:t>
            </w:r>
          </w:p>
          <w:p w14:paraId="23E71FC8" w14:textId="77777777" w:rsidR="00D90BEC" w:rsidRPr="00A12FEB" w:rsidRDefault="00D90BEC" w:rsidP="00F049C9">
            <w:pPr>
              <w:pStyle w:val="Code"/>
            </w:pPr>
            <w:r w:rsidRPr="00A12FEB">
              <w:t>- **Main Layout (2-Column)**:</w:t>
            </w:r>
          </w:p>
          <w:p w14:paraId="74BAFAE5" w14:textId="77777777" w:rsidR="00D90BEC" w:rsidRPr="00A12FEB" w:rsidRDefault="00D90BEC" w:rsidP="00F049C9">
            <w:pPr>
              <w:pStyle w:val="Code"/>
            </w:pPr>
            <w:r w:rsidRPr="00A12FEB">
              <w:t xml:space="preserve">  - **Left Column**: Exactly 2 vertically stacked horizontal content cards.</w:t>
            </w:r>
          </w:p>
          <w:p w14:paraId="443808B8" w14:textId="77777777" w:rsidR="00D90BEC" w:rsidRPr="00A12FEB" w:rsidRDefault="00D90BEC" w:rsidP="00F049C9">
            <w:pPr>
              <w:pStyle w:val="Code"/>
            </w:pPr>
            <w:r w:rsidRPr="00A12FEB">
              <w:t xml:space="preserve">  - **Right Column**: Exactly 2 vertically stacked horizontal content cards.</w:t>
            </w:r>
          </w:p>
          <w:p w14:paraId="34B3597B" w14:textId="77777777" w:rsidR="00D90BEC" w:rsidRPr="00A12FEB" w:rsidRDefault="00D90BEC" w:rsidP="00F049C9">
            <w:pPr>
              <w:pStyle w:val="Code"/>
            </w:pPr>
            <w:r w:rsidRPr="00A12FEB">
              <w:t>- **Footer**: Consistent placeholder.</w:t>
            </w:r>
          </w:p>
          <w:p w14:paraId="5F7C86F8" w14:textId="77777777" w:rsidR="00D90BEC" w:rsidRPr="00A12FEB" w:rsidRDefault="00D90BEC" w:rsidP="00F049C9">
            <w:pPr>
              <w:pStyle w:val="Code"/>
            </w:pPr>
            <w:r w:rsidRPr="00A12FEB">
              <w:t>- **Links**: Include styled links within these sub-hub portals to navigate to its respective local `/guides/index.html` and `/reference/index.html`.</w:t>
            </w:r>
          </w:p>
          <w:p w14:paraId="4752B647" w14:textId="77777777" w:rsidR="00D90BEC" w:rsidRPr="00A12FEB" w:rsidRDefault="00D90BEC" w:rsidP="00F049C9">
            <w:pPr>
              <w:pStyle w:val="Code"/>
            </w:pPr>
            <w:r w:rsidRPr="00A12FEB">
              <w:t>- **Domain Content**: Populate cards with relevant terms (e.g., for *Home Lab*: Hypervisor Nodes and Network Architecture on Left; Active Containers and Provisioning Logs on Right).</w:t>
            </w:r>
          </w:p>
          <w:p w14:paraId="4B27A7FF" w14:textId="77777777" w:rsidR="00D90BEC" w:rsidRPr="00A12FEB" w:rsidRDefault="00D90BEC" w:rsidP="00F049C9">
            <w:pPr>
              <w:pStyle w:val="Code"/>
            </w:pPr>
          </w:p>
          <w:p w14:paraId="4B64B22F" w14:textId="77777777" w:rsidR="00D90BEC" w:rsidRPr="00A12FEB" w:rsidRDefault="00D90BEC" w:rsidP="00F049C9">
            <w:pPr>
              <w:pStyle w:val="Code"/>
            </w:pPr>
            <w:r w:rsidRPr="00A12FEB">
              <w:lastRenderedPageBreak/>
              <w:t>---</w:t>
            </w:r>
          </w:p>
          <w:p w14:paraId="71149907" w14:textId="77777777" w:rsidR="00D90BEC" w:rsidRPr="00A12FEB" w:rsidRDefault="00D90BEC" w:rsidP="00F049C9">
            <w:pPr>
              <w:pStyle w:val="Code"/>
            </w:pPr>
          </w:p>
          <w:p w14:paraId="3E3F8739" w14:textId="77777777" w:rsidR="00D90BEC" w:rsidRPr="00A12FEB" w:rsidRDefault="00D90BEC" w:rsidP="00F049C9">
            <w:pPr>
              <w:pStyle w:val="Code"/>
            </w:pPr>
            <w:r w:rsidRPr="00A12FEB">
              <w:t xml:space="preserve">### </w:t>
            </w:r>
            <w:r w:rsidRPr="00A12FEB">
              <w:rPr>
                <w:rFonts w:ascii="Segoe UI Emoji" w:hAnsi="Segoe UI Emoji" w:cs="Segoe UI Emoji"/>
              </w:rPr>
              <w:t>📖</w:t>
            </w:r>
            <w:r w:rsidRPr="00A12FEB">
              <w:t xml:space="preserve"> 4. SUB-SUB-HUB PAGES: GUIDES &amp; REFERENCE (Specific PDF-focused Layout)</w:t>
            </w:r>
          </w:p>
          <w:p w14:paraId="26335BEB" w14:textId="77777777" w:rsidR="00D90BEC" w:rsidRPr="00A12FEB" w:rsidRDefault="00D90BEC" w:rsidP="00F049C9">
            <w:pPr>
              <w:pStyle w:val="Code"/>
            </w:pPr>
            <w:r w:rsidRPr="00A12FEB">
              <w:t>Generate standard template pages for the `guides/index.html` and `reference/index.html` folders inside each of the 9 main hubs.</w:t>
            </w:r>
          </w:p>
          <w:p w14:paraId="1B5A016B" w14:textId="77777777" w:rsidR="00D90BEC" w:rsidRPr="00A12FEB" w:rsidRDefault="00D90BEC" w:rsidP="00F049C9">
            <w:pPr>
              <w:pStyle w:val="Code"/>
            </w:pPr>
            <w:r w:rsidRPr="00A12FEB">
              <w:t>Each page must feature:</w:t>
            </w:r>
          </w:p>
          <w:p w14:paraId="66F51E71" w14:textId="77777777" w:rsidR="00D90BEC" w:rsidRPr="00A12FEB" w:rsidRDefault="00D90BEC" w:rsidP="00F049C9">
            <w:pPr>
              <w:pStyle w:val="Code"/>
            </w:pPr>
            <w:r w:rsidRPr="00A12FEB">
              <w:t>1. **Header**: Title and top navigation breadcrumbs (e.g., "Home &gt; Home Lab &gt; Guides") and a clear `&lt; Back` button to return to the parent sub-hub directory.</w:t>
            </w:r>
          </w:p>
          <w:p w14:paraId="649DB435" w14:textId="77777777" w:rsidR="00D90BEC" w:rsidRPr="00A12FEB" w:rsidRDefault="00D90BEC" w:rsidP="00F049C9">
            <w:pPr>
              <w:pStyle w:val="Code"/>
            </w:pPr>
            <w:r w:rsidRPr="00A12FEB">
              <w:t>2. **Body Layout (Two Columns)**:</w:t>
            </w:r>
          </w:p>
          <w:p w14:paraId="11174952" w14:textId="77777777" w:rsidR="00D90BEC" w:rsidRPr="00A12FEB" w:rsidRDefault="00D90BEC" w:rsidP="00F049C9">
            <w:pPr>
              <w:pStyle w:val="Code"/>
            </w:pPr>
            <w:r w:rsidRPr="00A12FEB">
              <w:t xml:space="preserve">   - **Left Column**:</w:t>
            </w:r>
          </w:p>
          <w:p w14:paraId="45649020" w14:textId="77777777" w:rsidR="00D90BEC" w:rsidRPr="00A12FEB" w:rsidRDefault="00D90BEC" w:rsidP="00F049C9">
            <w:pPr>
              <w:pStyle w:val="Code"/>
            </w:pPr>
            <w:r w:rsidRPr="00A12FEB">
              <w:t xml:space="preserve">     - **Card 1 (Top)**: Description Block. Text description of the folder contents (e.g., "System setup manuals, operation runbooks, and implementation procedures.").</w:t>
            </w:r>
          </w:p>
          <w:p w14:paraId="3DFA0473" w14:textId="77777777" w:rsidR="00D90BEC" w:rsidRPr="00A12FEB" w:rsidRDefault="00D90BEC" w:rsidP="00F049C9">
            <w:pPr>
              <w:pStyle w:val="Code"/>
            </w:pPr>
            <w:r w:rsidRPr="00A12FEB">
              <w:t xml:space="preserve">     - **Card 2 (Bottom)**: Material Block. A horizontal card highlighting essential resources or quick-reference materials.</w:t>
            </w:r>
          </w:p>
          <w:p w14:paraId="3B898E0A" w14:textId="77777777" w:rsidR="00D90BEC" w:rsidRPr="00A12FEB" w:rsidRDefault="00D90BEC" w:rsidP="00F049C9">
            <w:pPr>
              <w:pStyle w:val="Code"/>
            </w:pPr>
            <w:r w:rsidRPr="00A12FEB">
              <w:t xml:space="preserve">   - **Right Column (2x2 Grid)**:</w:t>
            </w:r>
          </w:p>
          <w:p w14:paraId="271ADC71" w14:textId="77777777" w:rsidR="00D90BEC" w:rsidRPr="00A12FEB" w:rsidRDefault="00D90BEC" w:rsidP="00F049C9">
            <w:pPr>
              <w:pStyle w:val="Code"/>
            </w:pPr>
            <w:r w:rsidRPr="00A12FEB">
              <w:t xml:space="preserve">     - A grid of exactly 4 vertical blocks (2 columns wide, 2 rows deep) pointing to specific downloadable `.pdf` files.</w:t>
            </w:r>
          </w:p>
          <w:p w14:paraId="4C87A77A" w14:textId="77777777" w:rsidR="00D90BEC" w:rsidRPr="00A12FEB" w:rsidRDefault="00D90BEC" w:rsidP="00F049C9">
            <w:pPr>
              <w:pStyle w:val="Code"/>
            </w:pPr>
            <w:r w:rsidRPr="00A12FEB">
              <w:t xml:space="preserve">     - Each card block should contain a PDF icon or label (e.g., "</w:t>
            </w:r>
            <w:r w:rsidRPr="00A12FEB">
              <w:rPr>
                <w:rFonts w:ascii="Segoe UI Emoji" w:hAnsi="Segoe UI Emoji" w:cs="Segoe UI Emoji"/>
              </w:rPr>
              <w:t>📄</w:t>
            </w:r>
            <w:r w:rsidRPr="00A12FEB">
              <w:t>"), a title (e.g., "Setup Protocol PDF", "Architecture Cheat Sheet PDF", "Operational Guide PDF", "Configuration Manual PDF"), and a direct link to the mock document files.</w:t>
            </w:r>
          </w:p>
          <w:p w14:paraId="0B30D7A7" w14:textId="77777777" w:rsidR="00D90BEC" w:rsidRPr="00A12FEB" w:rsidRDefault="00D90BEC" w:rsidP="00F049C9">
            <w:pPr>
              <w:pStyle w:val="Code"/>
            </w:pPr>
            <w:r w:rsidRPr="00A12FEB">
              <w:t>3. **Footer**: Matching theme placeholder.</w:t>
            </w:r>
          </w:p>
          <w:p w14:paraId="6BCDDD75" w14:textId="77777777" w:rsidR="00D90BEC" w:rsidRPr="00A12FEB" w:rsidRDefault="00D90BEC" w:rsidP="00F049C9">
            <w:pPr>
              <w:pStyle w:val="Code"/>
            </w:pPr>
          </w:p>
          <w:p w14:paraId="53B5CFC2" w14:textId="77777777" w:rsidR="00D90BEC" w:rsidRPr="00A12FEB" w:rsidRDefault="00D90BEC" w:rsidP="00F049C9">
            <w:pPr>
              <w:pStyle w:val="Code"/>
            </w:pPr>
            <w:r w:rsidRPr="00A12FEB">
              <w:t xml:space="preserve">Please output the code blocks for all files with their targeted destination </w:t>
            </w:r>
          </w:p>
          <w:p w14:paraId="00F021DE" w14:textId="77777777" w:rsidR="00D90BEC" w:rsidRPr="00A12FEB" w:rsidRDefault="00D90BEC" w:rsidP="00F049C9">
            <w:pPr>
              <w:pStyle w:val="Code"/>
            </w:pPr>
            <w:r w:rsidRPr="00A12FEB">
              <w:t>paths clearly marked.</w:t>
            </w:r>
          </w:p>
          <w:p w14:paraId="76C925F9" w14:textId="174FF3B4" w:rsidR="00D90BEC" w:rsidRPr="00A12FEB" w:rsidRDefault="00D90BEC" w:rsidP="00F049C9">
            <w:pPr>
              <w:pStyle w:val="Code"/>
            </w:pPr>
            <w:r w:rsidRPr="00A12FEB">
              <w:fldChar w:fldCharType="end"/>
            </w:r>
          </w:p>
        </w:tc>
      </w:tr>
    </w:tbl>
    <w:p w14:paraId="4FC94D64" w14:textId="2B7F9112" w:rsidR="00D90BEC" w:rsidRDefault="00D90BEC" w:rsidP="00D90BEC">
      <w:pPr>
        <w:pStyle w:val="Heading4"/>
      </w:pPr>
      <w:bookmarkStart w:id="4" w:name="_Code_1:_Final"/>
      <w:bookmarkEnd w:id="4"/>
      <w:r>
        <w:lastRenderedPageBreak/>
        <w:t xml:space="preserve">Code </w:t>
      </w:r>
      <w:fldSimple w:instr=" SEQ Code \* ARABIC ">
        <w:r>
          <w:rPr>
            <w:noProof/>
          </w:rPr>
          <w:t>1</w:t>
        </w:r>
      </w:fldSimple>
      <w:r w:rsidRPr="00386FDD">
        <w:t xml:space="preserve">: </w:t>
      </w:r>
      <w:r w:rsidR="00CA0777">
        <w:t>Final CoPilot Command</w:t>
      </w:r>
    </w:p>
    <w:p w14:paraId="0E4714EB" w14:textId="705F7920" w:rsidR="00CA0777" w:rsidRPr="00CA0777" w:rsidRDefault="009173DA">
      <w:pPr>
        <w:pStyle w:val="ListParagraph"/>
        <w:numPr>
          <w:ilvl w:val="0"/>
          <w:numId w:val="4"/>
        </w:numPr>
      </w:pPr>
      <w:r>
        <w:t xml:space="preserve">To </w:t>
      </w:r>
      <w:r w:rsidR="009F0EDF">
        <w:t>execute</w:t>
      </w:r>
      <w:r w:rsidR="00CA0777" w:rsidRPr="00CA0777">
        <w:t xml:space="preserve"> this command I told </w:t>
      </w:r>
      <w:r w:rsidR="004B4ABF">
        <w:t>Continue Chat</w:t>
      </w:r>
      <w:r w:rsidR="00CA0777" w:rsidRPr="00CA0777">
        <w:t xml:space="preserve"> the basic color scheme I wanted.</w:t>
      </w:r>
    </w:p>
    <w:p w14:paraId="6E6B2D8B" w14:textId="62103A56" w:rsidR="00CA0777" w:rsidRPr="00CA0777" w:rsidRDefault="00CA0777">
      <w:pPr>
        <w:pStyle w:val="ListParagraph"/>
        <w:numPr>
          <w:ilvl w:val="0"/>
          <w:numId w:val="4"/>
        </w:numPr>
      </w:pPr>
      <w:r w:rsidRPr="00CA0777">
        <w:t xml:space="preserve">In </w:t>
      </w:r>
      <w:r w:rsidR="009F0EDF">
        <w:t>Iteration</w:t>
      </w:r>
      <w:r w:rsidRPr="00CA0777">
        <w:t xml:space="preserve"> 1 I told it to build the foundation root files needed to run the website.</w:t>
      </w:r>
    </w:p>
    <w:p w14:paraId="20BF3126" w14:textId="7D73E00F" w:rsidR="00CA0777" w:rsidRPr="00CA0777" w:rsidRDefault="00CA0777">
      <w:pPr>
        <w:pStyle w:val="ListParagraph"/>
        <w:numPr>
          <w:ilvl w:val="0"/>
          <w:numId w:val="4"/>
        </w:numPr>
      </w:pPr>
      <w:r w:rsidRPr="00CA0777">
        <w:t xml:space="preserve">In </w:t>
      </w:r>
      <w:r w:rsidR="009F0EDF">
        <w:t>Iteration</w:t>
      </w:r>
      <w:r w:rsidRPr="00CA0777">
        <w:t xml:space="preserve"> 2 I told it to build the foundation root page.</w:t>
      </w:r>
    </w:p>
    <w:p w14:paraId="61CD37D3" w14:textId="0B593EA6" w:rsidR="00CA0777" w:rsidRPr="00CA0777" w:rsidRDefault="00CA0777">
      <w:pPr>
        <w:pStyle w:val="ListParagraph"/>
        <w:numPr>
          <w:ilvl w:val="0"/>
          <w:numId w:val="4"/>
        </w:numPr>
      </w:pPr>
      <w:r w:rsidRPr="00CA0777">
        <w:t xml:space="preserve">In </w:t>
      </w:r>
      <w:r w:rsidR="009F0EDF">
        <w:t>Iteration</w:t>
      </w:r>
      <w:r w:rsidRPr="00CA0777">
        <w:t xml:space="preserve"> 3 I told it to build the first layer pages.</w:t>
      </w:r>
    </w:p>
    <w:p w14:paraId="18E37C43" w14:textId="49F57F98" w:rsidR="00CA0777" w:rsidRPr="00CA0777" w:rsidRDefault="00CA0777">
      <w:pPr>
        <w:pStyle w:val="ListParagraph"/>
        <w:numPr>
          <w:ilvl w:val="0"/>
          <w:numId w:val="4"/>
        </w:numPr>
      </w:pPr>
      <w:r w:rsidRPr="00CA0777">
        <w:t>In</w:t>
      </w:r>
      <w:r w:rsidR="009F0EDF">
        <w:t xml:space="preserve"> the final</w:t>
      </w:r>
      <w:r w:rsidRPr="00CA0777">
        <w:t xml:space="preserve"> </w:t>
      </w:r>
      <w:r w:rsidR="009F0EDF">
        <w:t>Iteration</w:t>
      </w:r>
      <w:r w:rsidRPr="00CA0777">
        <w:t xml:space="preserve"> 4 I told it to build the second layer pages.</w:t>
      </w:r>
    </w:p>
    <w:p w14:paraId="0B2DCDB1" w14:textId="0E2273D0" w:rsidR="004B4ABF" w:rsidRDefault="009173DA" w:rsidP="009173DA">
      <w:pPr>
        <w:pStyle w:val="Heading1"/>
      </w:pPr>
      <w:r>
        <w:lastRenderedPageBreak/>
        <w:t xml:space="preserve">Executing the CoPilot Command </w:t>
      </w:r>
      <w:r w:rsidR="00CA0777" w:rsidRPr="00CA0777">
        <w:t xml:space="preserve"> </w:t>
      </w:r>
    </w:p>
    <w:p w14:paraId="30051B51" w14:textId="77777777" w:rsidR="009173DA" w:rsidRPr="009173DA" w:rsidRDefault="009173DA" w:rsidP="009173DA">
      <w:pPr>
        <w:pStyle w:val="Heading2"/>
        <w:rPr>
          <w:rFonts w:eastAsia="Times New Roman"/>
        </w:rPr>
      </w:pPr>
      <w:r w:rsidRPr="009173DA">
        <w:rPr>
          <w:rFonts w:eastAsia="Times New Roman"/>
        </w:rPr>
        <w:t>Step 1: Generate the Website with Copilot Edits</w:t>
      </w:r>
    </w:p>
    <w:p w14:paraId="4EF5BF4D" w14:textId="77777777" w:rsidR="009173DA" w:rsidRPr="009173DA" w:rsidRDefault="009173DA" w:rsidP="00F049C9">
      <w:pPr>
        <w:pStyle w:val="Code"/>
        <w:rPr>
          <w:rFonts w:eastAsia="Times New Roman"/>
        </w:rPr>
      </w:pPr>
      <w:r w:rsidRPr="009173DA">
        <w:rPr>
          <w:rFonts w:eastAsia="Times New Roman"/>
        </w:rPr>
        <w:t>Open VS Code.</w:t>
      </w:r>
    </w:p>
    <w:p w14:paraId="44B8D4C0" w14:textId="77777777" w:rsidR="009173DA" w:rsidRPr="009173DA" w:rsidRDefault="009173DA" w:rsidP="00F049C9">
      <w:pPr>
        <w:pStyle w:val="Code"/>
        <w:rPr>
          <w:rFonts w:eastAsia="Times New Roman"/>
        </w:rPr>
      </w:pPr>
      <w:r w:rsidRPr="009173DA">
        <w:rPr>
          <w:rFonts w:eastAsia="Times New Roman"/>
        </w:rPr>
        <w:t>Look at the bottom-right column and locate the input box labeled "Describe what to build".</w:t>
      </w:r>
    </w:p>
    <w:p w14:paraId="01C6932F" w14:textId="77777777" w:rsidR="009173DA" w:rsidRPr="009173DA" w:rsidRDefault="009173DA" w:rsidP="00F049C9">
      <w:pPr>
        <w:pStyle w:val="Code"/>
        <w:rPr>
          <w:rFonts w:eastAsia="Times New Roman"/>
        </w:rPr>
      </w:pPr>
      <w:r w:rsidRPr="009173DA">
        <w:rPr>
          <w:rFonts w:eastAsia="Times New Roman"/>
        </w:rPr>
        <w:t>Paste the command from your Final CoPilot Command box into that cell and press Enter.</w:t>
      </w:r>
    </w:p>
    <w:p w14:paraId="3A0925DA" w14:textId="77777777" w:rsidR="009173DA" w:rsidRPr="009173DA" w:rsidRDefault="009173DA" w:rsidP="00F049C9">
      <w:pPr>
        <w:pStyle w:val="Code"/>
        <w:rPr>
          <w:rFonts w:eastAsia="Times New Roman"/>
        </w:rPr>
      </w:pPr>
      <w:r w:rsidRPr="009173DA">
        <w:rPr>
          <w:rFonts w:eastAsia="Times New Roman"/>
        </w:rPr>
        <w:t>Once the generation is complete, a prompt will appear asking you to review the changes. Click Accept.</w:t>
      </w:r>
    </w:p>
    <w:p w14:paraId="0BFDE362" w14:textId="77777777" w:rsidR="009173DA" w:rsidRPr="009173DA" w:rsidRDefault="009173DA" w:rsidP="00F049C9">
      <w:pPr>
        <w:pStyle w:val="Code"/>
        <w:rPr>
          <w:rFonts w:eastAsia="Times New Roman"/>
        </w:rPr>
      </w:pPr>
      <w:r w:rsidRPr="009173DA">
        <w:rPr>
          <w:rFonts w:eastAsia="Times New Roman"/>
          <w:i/>
          <w:iCs/>
        </w:rPr>
        <w:t>Result:</w:t>
      </w:r>
      <w:r w:rsidRPr="009173DA">
        <w:rPr>
          <w:rFonts w:eastAsia="Times New Roman"/>
        </w:rPr>
        <w:t xml:space="preserve"> You now have a functional base website.</w:t>
      </w:r>
    </w:p>
    <w:p w14:paraId="2608E026" w14:textId="77777777" w:rsidR="009173DA" w:rsidRPr="009173DA" w:rsidRDefault="009173DA" w:rsidP="009173DA">
      <w:pPr>
        <w:pStyle w:val="Heading2"/>
        <w:rPr>
          <w:rFonts w:eastAsia="Times New Roman"/>
        </w:rPr>
      </w:pPr>
      <w:r w:rsidRPr="009173DA">
        <w:rPr>
          <w:rFonts w:eastAsia="Times New Roman"/>
        </w:rPr>
        <w:t>Step 2: Preview Your Website Locally</w:t>
      </w:r>
    </w:p>
    <w:p w14:paraId="3D8BD876" w14:textId="77777777" w:rsidR="009173DA" w:rsidRPr="009173DA" w:rsidRDefault="009173DA" w:rsidP="00F049C9">
      <w:pPr>
        <w:pStyle w:val="Code"/>
        <w:numPr>
          <w:ilvl w:val="0"/>
          <w:numId w:val="47"/>
        </w:numPr>
        <w:rPr>
          <w:rFonts w:eastAsia="Times New Roman"/>
        </w:rPr>
      </w:pPr>
      <w:r w:rsidRPr="009173DA">
        <w:rPr>
          <w:rFonts w:eastAsia="Times New Roman"/>
        </w:rPr>
        <w:t xml:space="preserve">Navigate to the </w:t>
      </w:r>
      <w:r w:rsidRPr="009173DA">
        <w:rPr>
          <w:rFonts w:eastAsia="Times New Roman"/>
          <w:b/>
          <w:bCs/>
        </w:rPr>
        <w:t>Explorer</w:t>
      </w:r>
      <w:r w:rsidRPr="009173DA">
        <w:rPr>
          <w:rFonts w:eastAsia="Times New Roman"/>
        </w:rPr>
        <w:t xml:space="preserve"> window in VS Code (the icon in the top-left corner that looks like a stack of documents).</w:t>
      </w:r>
    </w:p>
    <w:p w14:paraId="38FC0BB9" w14:textId="77777777" w:rsidR="009173DA" w:rsidRPr="009173DA" w:rsidRDefault="009173DA" w:rsidP="00F049C9">
      <w:pPr>
        <w:pStyle w:val="Code"/>
        <w:numPr>
          <w:ilvl w:val="0"/>
          <w:numId w:val="47"/>
        </w:numPr>
        <w:rPr>
          <w:rFonts w:eastAsia="Times New Roman"/>
        </w:rPr>
      </w:pPr>
      <w:r w:rsidRPr="009173DA">
        <w:rPr>
          <w:rFonts w:eastAsia="Times New Roman"/>
        </w:rPr>
        <w:t xml:space="preserve">Locate and select the root-level </w:t>
      </w:r>
      <w:r w:rsidRPr="009173DA">
        <w:rPr>
          <w:rFonts w:eastAsia="Times New Roman" w:cs="Courier New"/>
          <w:szCs w:val="20"/>
        </w:rPr>
        <w:t>index.html</w:t>
      </w:r>
      <w:r w:rsidRPr="009173DA">
        <w:rPr>
          <w:rFonts w:eastAsia="Times New Roman"/>
        </w:rPr>
        <w:t xml:space="preserve"> file to open it in the editor.</w:t>
      </w:r>
    </w:p>
    <w:p w14:paraId="385A7E6A" w14:textId="77777777" w:rsidR="009173DA" w:rsidRPr="009173DA" w:rsidRDefault="009173DA" w:rsidP="00F049C9">
      <w:pPr>
        <w:pStyle w:val="Code"/>
        <w:numPr>
          <w:ilvl w:val="0"/>
          <w:numId w:val="47"/>
        </w:numPr>
        <w:rPr>
          <w:rFonts w:eastAsia="Times New Roman"/>
        </w:rPr>
      </w:pPr>
      <w:r w:rsidRPr="009173DA">
        <w:rPr>
          <w:rFonts w:eastAsia="Times New Roman"/>
        </w:rPr>
        <w:t xml:space="preserve">Look at the bottom-right status bar of VS Code and click the </w:t>
      </w:r>
      <w:r w:rsidRPr="009173DA">
        <w:rPr>
          <w:rFonts w:eastAsia="Times New Roman"/>
          <w:b/>
          <w:bCs/>
        </w:rPr>
        <w:t>Go Live</w:t>
      </w:r>
      <w:r w:rsidRPr="009173DA">
        <w:rPr>
          <w:rFonts w:eastAsia="Times New Roman"/>
        </w:rPr>
        <w:t xml:space="preserve"> button.</w:t>
      </w:r>
    </w:p>
    <w:p w14:paraId="02B089EB" w14:textId="77777777" w:rsidR="009173DA" w:rsidRPr="009173DA" w:rsidRDefault="009173DA" w:rsidP="00F049C9">
      <w:pPr>
        <w:pStyle w:val="Code"/>
        <w:numPr>
          <w:ilvl w:val="0"/>
          <w:numId w:val="47"/>
        </w:numPr>
        <w:rPr>
          <w:rFonts w:eastAsia="Times New Roman"/>
        </w:rPr>
      </w:pPr>
      <w:r w:rsidRPr="009173DA">
        <w:rPr>
          <w:rFonts w:eastAsia="Times New Roman"/>
          <w:i/>
          <w:iCs/>
        </w:rPr>
        <w:t>Result:</w:t>
      </w:r>
      <w:r w:rsidRPr="009173DA">
        <w:rPr>
          <w:rFonts w:eastAsia="Times New Roman"/>
        </w:rPr>
        <w:t xml:space="preserve"> This will launch your default web browser and display your new starting webpage.</w:t>
      </w:r>
    </w:p>
    <w:p w14:paraId="49A7B4F1" w14:textId="77777777" w:rsidR="009173DA" w:rsidRPr="009173DA" w:rsidRDefault="009173DA" w:rsidP="009173DA">
      <w:pPr>
        <w:pStyle w:val="Heading2"/>
        <w:rPr>
          <w:rFonts w:eastAsia="Times New Roman"/>
        </w:rPr>
      </w:pPr>
      <w:r w:rsidRPr="009173DA">
        <w:rPr>
          <w:rFonts w:eastAsia="Times New Roman"/>
        </w:rPr>
        <w:t>Step 3: Making Further Iterative Changes</w:t>
      </w:r>
    </w:p>
    <w:p w14:paraId="41D560B6" w14:textId="77777777" w:rsidR="009173DA" w:rsidRPr="009173DA" w:rsidRDefault="009173DA" w:rsidP="009173DA">
      <w:pPr>
        <w:spacing w:before="100" w:beforeAutospacing="1" w:after="100" w:afterAutospacing="1" w:line="240" w:lineRule="auto"/>
        <w:rPr>
          <w:rFonts w:ascii="Times New Roman" w:eastAsia="Times New Roman" w:hAnsi="Times New Roman" w:cs="Times New Roman"/>
          <w:kern w:val="0"/>
          <w14:ligatures w14:val="none"/>
        </w:rPr>
      </w:pPr>
      <w:r w:rsidRPr="009173DA">
        <w:rPr>
          <w:rFonts w:ascii="Times New Roman" w:eastAsia="Times New Roman" w:hAnsi="Times New Roman" w:cs="Times New Roman"/>
          <w:kern w:val="0"/>
          <w14:ligatures w14:val="none"/>
        </w:rPr>
        <w:t xml:space="preserve">To continue modifying your site, you can use a hybrid workflow between </w:t>
      </w:r>
      <w:r w:rsidRPr="009173DA">
        <w:rPr>
          <w:rFonts w:ascii="Times New Roman" w:eastAsia="Times New Roman" w:hAnsi="Times New Roman" w:cs="Times New Roman"/>
          <w:b/>
          <w:bCs/>
          <w:kern w:val="0"/>
          <w14:ligatures w14:val="none"/>
        </w:rPr>
        <w:t>Continue</w:t>
      </w:r>
      <w:r w:rsidRPr="009173DA">
        <w:rPr>
          <w:rFonts w:ascii="Times New Roman" w:eastAsia="Times New Roman" w:hAnsi="Times New Roman" w:cs="Times New Roman"/>
          <w:kern w:val="0"/>
          <w14:ligatures w14:val="none"/>
        </w:rPr>
        <w:t xml:space="preserve"> (to formulate complex prompts) and </w:t>
      </w:r>
      <w:r w:rsidRPr="009173DA">
        <w:rPr>
          <w:rFonts w:ascii="Times New Roman" w:eastAsia="Times New Roman" w:hAnsi="Times New Roman" w:cs="Times New Roman"/>
          <w:b/>
          <w:bCs/>
          <w:kern w:val="0"/>
          <w14:ligatures w14:val="none"/>
        </w:rPr>
        <w:t>Copilot</w:t>
      </w:r>
      <w:r w:rsidRPr="009173DA">
        <w:rPr>
          <w:rFonts w:ascii="Times New Roman" w:eastAsia="Times New Roman" w:hAnsi="Times New Roman" w:cs="Times New Roman"/>
          <w:kern w:val="0"/>
          <w14:ligatures w14:val="none"/>
        </w:rPr>
        <w:t xml:space="preserve"> (to execute the code):</w:t>
      </w:r>
    </w:p>
    <w:p w14:paraId="31EC0AD2" w14:textId="77777777" w:rsidR="009173DA" w:rsidRPr="009173DA" w:rsidRDefault="009173DA" w:rsidP="00F049C9">
      <w:pPr>
        <w:pStyle w:val="Code"/>
        <w:numPr>
          <w:ilvl w:val="0"/>
          <w:numId w:val="48"/>
        </w:numPr>
        <w:rPr>
          <w:rFonts w:eastAsia="Times New Roman"/>
        </w:rPr>
      </w:pPr>
      <w:r w:rsidRPr="009173DA">
        <w:rPr>
          <w:rFonts w:eastAsia="Times New Roman"/>
          <w:b/>
          <w:bCs/>
        </w:rPr>
        <w:t>Draft in Continue:</w:t>
      </w:r>
      <w:r w:rsidRPr="009173DA">
        <w:rPr>
          <w:rFonts w:eastAsia="Times New Roman"/>
        </w:rPr>
        <w:t xml:space="preserve"> Use the </w:t>
      </w:r>
      <w:r w:rsidRPr="009173DA">
        <w:rPr>
          <w:rFonts w:eastAsia="Times New Roman"/>
          <w:b/>
          <w:bCs/>
        </w:rPr>
        <w:t>Continue</w:t>
      </w:r>
      <w:r w:rsidRPr="009173DA">
        <w:rPr>
          <w:rFonts w:eastAsia="Times New Roman"/>
        </w:rPr>
        <w:t xml:space="preserve"> extension to build up and refine the specific changes you want to make. Ask Continue: </w:t>
      </w:r>
      <w:r w:rsidRPr="009173DA">
        <w:rPr>
          <w:rFonts w:eastAsia="Times New Roman"/>
          <w:i/>
          <w:iCs/>
        </w:rPr>
        <w:t>"Tell me what I need to tell Copilot to make all of these changes."</w:t>
      </w:r>
    </w:p>
    <w:p w14:paraId="4767F8EC" w14:textId="77777777" w:rsidR="009173DA" w:rsidRPr="009173DA" w:rsidRDefault="009173DA" w:rsidP="00F049C9">
      <w:pPr>
        <w:pStyle w:val="Code"/>
        <w:numPr>
          <w:ilvl w:val="0"/>
          <w:numId w:val="48"/>
        </w:numPr>
        <w:rPr>
          <w:rFonts w:eastAsia="Times New Roman"/>
        </w:rPr>
      </w:pPr>
      <w:r w:rsidRPr="009173DA">
        <w:rPr>
          <w:rFonts w:eastAsia="Times New Roman"/>
          <w:b/>
          <w:bCs/>
        </w:rPr>
        <w:t>Execute in Copilot:</w:t>
      </w:r>
      <w:r w:rsidRPr="009173DA">
        <w:rPr>
          <w:rFonts w:eastAsia="Times New Roman"/>
        </w:rPr>
        <w:t xml:space="preserve"> Take the optimized prompt response provided by Continue, copy it, paste it directly into the </w:t>
      </w:r>
      <w:r w:rsidRPr="009173DA">
        <w:rPr>
          <w:rFonts w:eastAsia="Times New Roman"/>
          <w:b/>
          <w:bCs/>
        </w:rPr>
        <w:t>Copilot Chat</w:t>
      </w:r>
      <w:r w:rsidRPr="009173DA">
        <w:rPr>
          <w:rFonts w:eastAsia="Times New Roman"/>
        </w:rPr>
        <w:t xml:space="preserve"> box, and execute it.</w:t>
      </w:r>
    </w:p>
    <w:p w14:paraId="7AC55F61" w14:textId="77777777" w:rsidR="009173DA" w:rsidRPr="009173DA" w:rsidRDefault="009173DA" w:rsidP="00F049C9">
      <w:pPr>
        <w:pStyle w:val="Code"/>
        <w:numPr>
          <w:ilvl w:val="0"/>
          <w:numId w:val="48"/>
        </w:numPr>
        <w:rPr>
          <w:rFonts w:eastAsia="Times New Roman"/>
        </w:rPr>
      </w:pPr>
      <w:r w:rsidRPr="009173DA">
        <w:rPr>
          <w:rFonts w:eastAsia="Times New Roman"/>
          <w:i/>
          <w:iCs/>
        </w:rPr>
        <w:t>(Alternative)</w:t>
      </w:r>
      <w:r w:rsidRPr="009173DA">
        <w:rPr>
          <w:rFonts w:eastAsia="Times New Roman"/>
        </w:rPr>
        <w:t>: You can also edit files directly or prompt Copilot directly if the change is straightforward.</w:t>
      </w:r>
    </w:p>
    <w:p w14:paraId="00E910CA" w14:textId="77777777" w:rsidR="009173DA" w:rsidRPr="009173DA" w:rsidRDefault="009173DA" w:rsidP="009173DA">
      <w:pPr>
        <w:pStyle w:val="Heading2"/>
        <w:rPr>
          <w:rFonts w:eastAsia="Times New Roman"/>
        </w:rPr>
      </w:pPr>
      <w:r w:rsidRPr="009173DA">
        <w:rPr>
          <w:rFonts w:eastAsia="Times New Roman"/>
        </w:rPr>
        <w:t>Step 4: Save and Publish Your Progress</w:t>
      </w:r>
    </w:p>
    <w:p w14:paraId="0835D54D" w14:textId="77777777" w:rsidR="009173DA" w:rsidRPr="009173DA" w:rsidRDefault="009173DA" w:rsidP="00F049C9">
      <w:pPr>
        <w:pStyle w:val="Code"/>
        <w:numPr>
          <w:ilvl w:val="0"/>
          <w:numId w:val="49"/>
        </w:numPr>
        <w:rPr>
          <w:rFonts w:eastAsia="Times New Roman"/>
        </w:rPr>
      </w:pPr>
      <w:r w:rsidRPr="009173DA">
        <w:rPr>
          <w:rFonts w:eastAsia="Times New Roman"/>
        </w:rPr>
        <w:t xml:space="preserve">Once you are satisfied with the look and functionality of your website, switch over to the </w:t>
      </w:r>
      <w:r w:rsidRPr="009173DA">
        <w:rPr>
          <w:rFonts w:eastAsia="Times New Roman"/>
          <w:b/>
          <w:bCs/>
        </w:rPr>
        <w:t>GitHub Desktop</w:t>
      </w:r>
      <w:r w:rsidRPr="009173DA">
        <w:rPr>
          <w:rFonts w:eastAsia="Times New Roman"/>
        </w:rPr>
        <w:t xml:space="preserve"> application.</w:t>
      </w:r>
    </w:p>
    <w:p w14:paraId="14449C21" w14:textId="77777777" w:rsidR="009173DA" w:rsidRPr="009173DA" w:rsidRDefault="009173DA" w:rsidP="00F049C9">
      <w:pPr>
        <w:pStyle w:val="Code"/>
        <w:numPr>
          <w:ilvl w:val="0"/>
          <w:numId w:val="49"/>
        </w:numPr>
        <w:rPr>
          <w:rFonts w:eastAsia="Times New Roman"/>
        </w:rPr>
      </w:pPr>
      <w:r w:rsidRPr="009173DA">
        <w:rPr>
          <w:rFonts w:eastAsia="Times New Roman"/>
        </w:rPr>
        <w:lastRenderedPageBreak/>
        <w:t xml:space="preserve">Commit your new files and click </w:t>
      </w:r>
      <w:r w:rsidRPr="009173DA">
        <w:rPr>
          <w:rFonts w:eastAsia="Times New Roman"/>
          <w:b/>
          <w:bCs/>
        </w:rPr>
        <w:t>Push</w:t>
      </w:r>
      <w:r w:rsidRPr="009173DA">
        <w:rPr>
          <w:rFonts w:eastAsia="Times New Roman"/>
        </w:rPr>
        <w:t xml:space="preserve"> to sync your changes to your remote repository.</w:t>
      </w:r>
    </w:p>
    <w:p w14:paraId="6BCDE13F" w14:textId="49864211" w:rsidR="00CA0777" w:rsidRDefault="00CA0777" w:rsidP="00CA0777">
      <w:pPr>
        <w:pStyle w:val="Heading1"/>
      </w:pPr>
      <w:r>
        <w:t xml:space="preserve">Creating your sub pages </w:t>
      </w:r>
      <w:r w:rsidR="00A44B03">
        <w:t>using</w:t>
      </w:r>
      <w:r>
        <w:t xml:space="preserve"> Microsoft Word.</w:t>
      </w:r>
    </w:p>
    <w:p w14:paraId="7F37A0DE" w14:textId="077BB397" w:rsidR="009B0508" w:rsidRPr="00CA0777" w:rsidRDefault="009B0508" w:rsidP="00A91B19">
      <w:r w:rsidRPr="00CA0777">
        <w:t>Many of us have created an MS Word doc or at least we know how to use Word to edit pages.  Let's start with a simple Word document with some basic context.</w:t>
      </w:r>
    </w:p>
    <w:p w14:paraId="258CC885" w14:textId="093742DF" w:rsidR="009B0508" w:rsidRPr="00CA0777" w:rsidRDefault="009B0508" w:rsidP="00A91B19">
      <w:r w:rsidRPr="00CA0777">
        <w:t>The basic tricks with word.  Create a template.</w:t>
      </w:r>
    </w:p>
    <w:p w14:paraId="194BE6C4" w14:textId="0316E11F" w:rsidR="009B0508" w:rsidRPr="00CA0777" w:rsidRDefault="009B0508" w:rsidP="00A91B19">
      <w:r w:rsidRPr="00CA0777">
        <w:t xml:space="preserve">Open up </w:t>
      </w:r>
      <w:r w:rsidR="009173DA">
        <w:t>the</w:t>
      </w:r>
      <w:r w:rsidRPr="00CA0777">
        <w:t xml:space="preserve"> word document </w:t>
      </w:r>
      <w:r w:rsidR="009173DA">
        <w:t>located in your WebDesign\tools folder</w:t>
      </w:r>
      <w:r w:rsidRPr="00CA0777">
        <w:t>.</w:t>
      </w:r>
    </w:p>
    <w:p w14:paraId="2EEFB7FD" w14:textId="77777777" w:rsidR="00E12A37" w:rsidRPr="00E12A37" w:rsidRDefault="00E12A37" w:rsidP="00E12A37">
      <w:pPr>
        <w:pStyle w:val="Heading2"/>
        <w:rPr>
          <w:rFonts w:eastAsia="Times New Roman"/>
        </w:rPr>
      </w:pPr>
      <w:r w:rsidRPr="00E12A37">
        <w:rPr>
          <w:rFonts w:eastAsia="Times New Roman"/>
        </w:rPr>
        <w:t>Technical Documentation Workflow: Word to HTML via Pandoc</w:t>
      </w:r>
    </w:p>
    <w:p w14:paraId="3D722367" w14:textId="77777777" w:rsidR="00E12A37" w:rsidRPr="00E12A37" w:rsidRDefault="00E12A37" w:rsidP="00E12A37">
      <w:pPr>
        <w:spacing w:before="100" w:beforeAutospacing="1" w:after="100" w:afterAutospacing="1" w:line="240" w:lineRule="auto"/>
        <w:rPr>
          <w:rFonts w:ascii="Times New Roman" w:eastAsia="Times New Roman" w:hAnsi="Times New Roman" w:cs="Times New Roman"/>
          <w:kern w:val="0"/>
          <w14:ligatures w14:val="none"/>
        </w:rPr>
      </w:pPr>
      <w:r w:rsidRPr="00E12A37">
        <w:rPr>
          <w:rFonts w:ascii="Times New Roman" w:eastAsia="Times New Roman" w:hAnsi="Times New Roman" w:cs="Times New Roman"/>
          <w:kern w:val="0"/>
          <w14:ligatures w14:val="none"/>
        </w:rPr>
        <w:t>This guide outlines the workflow for converting Microsoft Word documentation (</w:t>
      </w:r>
      <w:r w:rsidRPr="00E12A37">
        <w:rPr>
          <w:rFonts w:ascii="Courier New" w:eastAsia="Times New Roman" w:hAnsi="Courier New" w:cs="Courier New"/>
          <w:kern w:val="0"/>
          <w:sz w:val="20"/>
          <w:szCs w:val="20"/>
          <w14:ligatures w14:val="none"/>
        </w:rPr>
        <w:t>.docx</w:t>
      </w:r>
      <w:r w:rsidRPr="00E12A37">
        <w:rPr>
          <w:rFonts w:ascii="Times New Roman" w:eastAsia="Times New Roman" w:hAnsi="Times New Roman" w:cs="Times New Roman"/>
          <w:kern w:val="0"/>
          <w14:ligatures w14:val="none"/>
        </w:rPr>
        <w:t xml:space="preserve">) into clean, standalone HTML pages using </w:t>
      </w:r>
      <w:r w:rsidRPr="00E12A37">
        <w:rPr>
          <w:rFonts w:ascii="Times New Roman" w:eastAsia="Times New Roman" w:hAnsi="Times New Roman" w:cs="Times New Roman"/>
          <w:b/>
          <w:bCs/>
          <w:kern w:val="0"/>
          <w14:ligatures w14:val="none"/>
        </w:rPr>
        <w:t>Pandoc</w:t>
      </w:r>
      <w:r w:rsidRPr="00E12A37">
        <w:rPr>
          <w:rFonts w:ascii="Times New Roman" w:eastAsia="Times New Roman" w:hAnsi="Times New Roman" w:cs="Times New Roman"/>
          <w:kern w:val="0"/>
          <w14:ligatures w14:val="none"/>
        </w:rPr>
        <w:t xml:space="preserve"> and </w:t>
      </w:r>
      <w:r w:rsidRPr="00E12A37">
        <w:rPr>
          <w:rFonts w:ascii="Times New Roman" w:eastAsia="Times New Roman" w:hAnsi="Times New Roman" w:cs="Times New Roman"/>
          <w:b/>
          <w:bCs/>
          <w:kern w:val="0"/>
          <w14:ligatures w14:val="none"/>
        </w:rPr>
        <w:t>PowerShell</w:t>
      </w:r>
      <w:r w:rsidRPr="00E12A37">
        <w:rPr>
          <w:rFonts w:ascii="Times New Roman" w:eastAsia="Times New Roman" w:hAnsi="Times New Roman" w:cs="Times New Roman"/>
          <w:kern w:val="0"/>
          <w14:ligatures w14:val="none"/>
        </w:rPr>
        <w:t>, complete with automated Table of Contents (TOC) generation and a structured local-to-production deployment model.</w:t>
      </w:r>
    </w:p>
    <w:p w14:paraId="5EC4ECA0" w14:textId="77777777" w:rsidR="00E12A37" w:rsidRPr="00E12A37" w:rsidRDefault="00E12A37" w:rsidP="00E12A37">
      <w:pPr>
        <w:pStyle w:val="Heading3"/>
        <w:rPr>
          <w:rFonts w:eastAsia="Times New Roman"/>
        </w:rPr>
      </w:pPr>
      <w:r w:rsidRPr="00E12A37">
        <w:rPr>
          <w:rFonts w:eastAsia="Times New Roman"/>
        </w:rPr>
        <w:t>Part 1: Preparing Your Microsoft Word Document</w:t>
      </w:r>
    </w:p>
    <w:p w14:paraId="43B69788" w14:textId="77777777" w:rsidR="00E12A37" w:rsidRPr="00E12A37" w:rsidRDefault="00E12A37" w:rsidP="00E12A37">
      <w:pPr>
        <w:spacing w:before="100" w:beforeAutospacing="1" w:after="100" w:afterAutospacing="1" w:line="240" w:lineRule="auto"/>
        <w:rPr>
          <w:rFonts w:ascii="Times New Roman" w:eastAsia="Times New Roman" w:hAnsi="Times New Roman" w:cs="Times New Roman"/>
          <w:kern w:val="0"/>
          <w14:ligatures w14:val="none"/>
        </w:rPr>
      </w:pPr>
      <w:r w:rsidRPr="00E12A37">
        <w:rPr>
          <w:rFonts w:ascii="Times New Roman" w:eastAsia="Times New Roman" w:hAnsi="Times New Roman" w:cs="Times New Roman"/>
          <w:kern w:val="0"/>
          <w14:ligatures w14:val="none"/>
        </w:rPr>
        <w:t>Before running any scripts, ensure your master Word document is properly formatted. Proper formatting in Word minimizes manual HTML or Markdown editing later.</w:t>
      </w:r>
    </w:p>
    <w:p w14:paraId="4EE01B57" w14:textId="77777777" w:rsidR="00E12A37" w:rsidRPr="00E12A37" w:rsidRDefault="00E12A37" w:rsidP="00E12A3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12A37">
        <w:rPr>
          <w:rFonts w:ascii="Times New Roman" w:eastAsia="Times New Roman" w:hAnsi="Times New Roman" w:cs="Times New Roman"/>
          <w:b/>
          <w:bCs/>
          <w:kern w:val="0"/>
          <w14:ligatures w14:val="none"/>
        </w:rPr>
        <w:t>Heading Hierarchy:</w:t>
      </w:r>
      <w:r w:rsidRPr="00E12A37">
        <w:rPr>
          <w:rFonts w:ascii="Times New Roman" w:eastAsia="Times New Roman" w:hAnsi="Times New Roman" w:cs="Times New Roman"/>
          <w:kern w:val="0"/>
          <w14:ligatures w14:val="none"/>
        </w:rPr>
        <w:t xml:space="preserve"> * Set the main document title and major section headers to </w:t>
      </w:r>
      <w:r w:rsidRPr="00E12A37">
        <w:rPr>
          <w:rFonts w:ascii="Times New Roman" w:eastAsia="Times New Roman" w:hAnsi="Times New Roman" w:cs="Times New Roman"/>
          <w:b/>
          <w:bCs/>
          <w:kern w:val="0"/>
          <w14:ligatures w14:val="none"/>
        </w:rPr>
        <w:t>Heading 1</w:t>
      </w:r>
      <w:r w:rsidRPr="00E12A37">
        <w:rPr>
          <w:rFonts w:ascii="Times New Roman" w:eastAsia="Times New Roman" w:hAnsi="Times New Roman" w:cs="Times New Roman"/>
          <w:kern w:val="0"/>
          <w14:ligatures w14:val="none"/>
        </w:rPr>
        <w:t>.</w:t>
      </w:r>
    </w:p>
    <w:p w14:paraId="0685B7C5" w14:textId="77777777" w:rsidR="00E12A37" w:rsidRPr="00E12A37" w:rsidRDefault="00E12A37" w:rsidP="00E12A37">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E12A37">
        <w:rPr>
          <w:rFonts w:ascii="Times New Roman" w:eastAsia="Times New Roman" w:hAnsi="Times New Roman" w:cs="Times New Roman"/>
          <w:kern w:val="0"/>
          <w14:ligatures w14:val="none"/>
        </w:rPr>
        <w:t xml:space="preserve">Set the first level of sub-sections to </w:t>
      </w:r>
      <w:r w:rsidRPr="00E12A37">
        <w:rPr>
          <w:rFonts w:ascii="Times New Roman" w:eastAsia="Times New Roman" w:hAnsi="Times New Roman" w:cs="Times New Roman"/>
          <w:b/>
          <w:bCs/>
          <w:kern w:val="0"/>
          <w14:ligatures w14:val="none"/>
        </w:rPr>
        <w:t>Heading 2</w:t>
      </w:r>
      <w:r w:rsidRPr="00E12A37">
        <w:rPr>
          <w:rFonts w:ascii="Times New Roman" w:eastAsia="Times New Roman" w:hAnsi="Times New Roman" w:cs="Times New Roman"/>
          <w:kern w:val="0"/>
          <w14:ligatures w14:val="none"/>
        </w:rPr>
        <w:t>.</w:t>
      </w:r>
    </w:p>
    <w:p w14:paraId="52E7A7E7" w14:textId="77777777" w:rsidR="00E12A37" w:rsidRPr="00E12A37" w:rsidRDefault="00E12A37" w:rsidP="00E12A37">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E12A37">
        <w:rPr>
          <w:rFonts w:ascii="Times New Roman" w:eastAsia="Times New Roman" w:hAnsi="Times New Roman" w:cs="Times New Roman"/>
          <w:kern w:val="0"/>
          <w14:ligatures w14:val="none"/>
        </w:rPr>
        <w:t xml:space="preserve">Set the second level of sub-sections to </w:t>
      </w:r>
      <w:r w:rsidRPr="00E12A37">
        <w:rPr>
          <w:rFonts w:ascii="Times New Roman" w:eastAsia="Times New Roman" w:hAnsi="Times New Roman" w:cs="Times New Roman"/>
          <w:b/>
          <w:bCs/>
          <w:kern w:val="0"/>
          <w14:ligatures w14:val="none"/>
        </w:rPr>
        <w:t>Heading 3</w:t>
      </w:r>
      <w:r w:rsidRPr="00E12A37">
        <w:rPr>
          <w:rFonts w:ascii="Times New Roman" w:eastAsia="Times New Roman" w:hAnsi="Times New Roman" w:cs="Times New Roman"/>
          <w:kern w:val="0"/>
          <w14:ligatures w14:val="none"/>
        </w:rPr>
        <w:t>.</w:t>
      </w:r>
    </w:p>
    <w:p w14:paraId="1C21309F" w14:textId="77777777" w:rsidR="00E12A37" w:rsidRPr="00E12A37" w:rsidRDefault="00E12A37" w:rsidP="00E12A37">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E12A37">
        <w:rPr>
          <w:rFonts w:ascii="Times New Roman" w:eastAsia="Times New Roman" w:hAnsi="Times New Roman" w:cs="Times New Roman"/>
          <w:kern w:val="0"/>
          <w14:ligatures w14:val="none"/>
        </w:rPr>
        <w:t xml:space="preserve">Set captions, sub-sections, or minor labels to </w:t>
      </w:r>
      <w:r w:rsidRPr="00E12A37">
        <w:rPr>
          <w:rFonts w:ascii="Times New Roman" w:eastAsia="Times New Roman" w:hAnsi="Times New Roman" w:cs="Times New Roman"/>
          <w:b/>
          <w:bCs/>
          <w:kern w:val="0"/>
          <w14:ligatures w14:val="none"/>
        </w:rPr>
        <w:t>Heading 4</w:t>
      </w:r>
      <w:r w:rsidRPr="00E12A37">
        <w:rPr>
          <w:rFonts w:ascii="Times New Roman" w:eastAsia="Times New Roman" w:hAnsi="Times New Roman" w:cs="Times New Roman"/>
          <w:kern w:val="0"/>
          <w14:ligatures w14:val="none"/>
        </w:rPr>
        <w:t>.</w:t>
      </w:r>
    </w:p>
    <w:p w14:paraId="40530639" w14:textId="77777777" w:rsidR="00E12A37" w:rsidRPr="00E12A37" w:rsidRDefault="00E12A37" w:rsidP="00E12A3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12A37">
        <w:rPr>
          <w:rFonts w:ascii="Times New Roman" w:eastAsia="Times New Roman" w:hAnsi="Times New Roman" w:cs="Times New Roman"/>
          <w:b/>
          <w:bCs/>
          <w:kern w:val="0"/>
          <w14:ligatures w14:val="none"/>
        </w:rPr>
        <w:t>Elements:</w:t>
      </w:r>
      <w:r w:rsidRPr="00E12A37">
        <w:rPr>
          <w:rFonts w:ascii="Times New Roman" w:eastAsia="Times New Roman" w:hAnsi="Times New Roman" w:cs="Times New Roman"/>
          <w:kern w:val="0"/>
          <w14:ligatures w14:val="none"/>
        </w:rPr>
        <w:t xml:space="preserve"> Verify that all Word tables are clean and the built-in Table of Contents is fully updated.</w:t>
      </w:r>
    </w:p>
    <w:p w14:paraId="4C2296F7" w14:textId="77777777" w:rsidR="00E12A37" w:rsidRPr="00E12A37" w:rsidRDefault="00E12A37" w:rsidP="00E12A3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12A37">
        <w:rPr>
          <w:rFonts w:ascii="Times New Roman" w:eastAsia="Times New Roman" w:hAnsi="Times New Roman" w:cs="Times New Roman"/>
          <w:b/>
          <w:bCs/>
          <w:kern w:val="0"/>
          <w14:ligatures w14:val="none"/>
        </w:rPr>
        <w:t>File Naming:</w:t>
      </w:r>
      <w:r w:rsidRPr="00E12A37">
        <w:rPr>
          <w:rFonts w:ascii="Times New Roman" w:eastAsia="Times New Roman" w:hAnsi="Times New Roman" w:cs="Times New Roman"/>
          <w:kern w:val="0"/>
          <w14:ligatures w14:val="none"/>
        </w:rPr>
        <w:t xml:space="preserve"> Ensure the file names for your </w:t>
      </w:r>
      <w:r w:rsidRPr="00E12A37">
        <w:rPr>
          <w:rFonts w:ascii="Courier New" w:eastAsia="Times New Roman" w:hAnsi="Courier New" w:cs="Courier New"/>
          <w:kern w:val="0"/>
          <w:sz w:val="20"/>
          <w:szCs w:val="20"/>
          <w14:ligatures w14:val="none"/>
        </w:rPr>
        <w:t>.docx</w:t>
      </w:r>
      <w:r w:rsidRPr="00E12A37">
        <w:rPr>
          <w:rFonts w:ascii="Times New Roman" w:eastAsia="Times New Roman" w:hAnsi="Times New Roman" w:cs="Times New Roman"/>
          <w:kern w:val="0"/>
          <w14:ligatures w14:val="none"/>
        </w:rPr>
        <w:t xml:space="preserve"> and target </w:t>
      </w:r>
      <w:r w:rsidRPr="00E12A37">
        <w:rPr>
          <w:rFonts w:ascii="Courier New" w:eastAsia="Times New Roman" w:hAnsi="Courier New" w:cs="Courier New"/>
          <w:kern w:val="0"/>
          <w:sz w:val="20"/>
          <w:szCs w:val="20"/>
          <w14:ligatures w14:val="none"/>
        </w:rPr>
        <w:t>.html</w:t>
      </w:r>
      <w:r w:rsidRPr="00E12A37">
        <w:rPr>
          <w:rFonts w:ascii="Times New Roman" w:eastAsia="Times New Roman" w:hAnsi="Times New Roman" w:cs="Times New Roman"/>
          <w:kern w:val="0"/>
          <w14:ligatures w14:val="none"/>
        </w:rPr>
        <w:t xml:space="preserve"> files are entirely </w:t>
      </w:r>
      <w:r w:rsidRPr="00E12A37">
        <w:rPr>
          <w:rFonts w:ascii="Times New Roman" w:eastAsia="Times New Roman" w:hAnsi="Times New Roman" w:cs="Times New Roman"/>
          <w:b/>
          <w:bCs/>
          <w:kern w:val="0"/>
          <w14:ligatures w14:val="none"/>
        </w:rPr>
        <w:t>lowercase</w:t>
      </w:r>
      <w:r w:rsidRPr="00E12A37">
        <w:rPr>
          <w:rFonts w:ascii="Times New Roman" w:eastAsia="Times New Roman" w:hAnsi="Times New Roman" w:cs="Times New Roman"/>
          <w:kern w:val="0"/>
          <w14:ligatures w14:val="none"/>
        </w:rPr>
        <w:t>. Use dashes (</w:t>
      </w:r>
      <w:r w:rsidRPr="00E12A37">
        <w:rPr>
          <w:rFonts w:ascii="Courier New" w:eastAsia="Times New Roman" w:hAnsi="Courier New" w:cs="Courier New"/>
          <w:kern w:val="0"/>
          <w:sz w:val="20"/>
          <w:szCs w:val="20"/>
          <w14:ligatures w14:val="none"/>
        </w:rPr>
        <w:t>-</w:t>
      </w:r>
      <w:r w:rsidRPr="00E12A37">
        <w:rPr>
          <w:rFonts w:ascii="Times New Roman" w:eastAsia="Times New Roman" w:hAnsi="Times New Roman" w:cs="Times New Roman"/>
          <w:kern w:val="0"/>
          <w14:ligatures w14:val="none"/>
        </w:rPr>
        <w:t xml:space="preserve">) instead of spaces for readability (e.g., </w:t>
      </w:r>
      <w:r w:rsidRPr="00E12A37">
        <w:rPr>
          <w:rFonts w:ascii="Courier New" w:eastAsia="Times New Roman" w:hAnsi="Courier New" w:cs="Courier New"/>
          <w:kern w:val="0"/>
          <w:sz w:val="20"/>
          <w:szCs w:val="20"/>
          <w14:ligatures w14:val="none"/>
        </w:rPr>
        <w:t>my-home-lab-guide.docx</w:t>
      </w:r>
      <w:r w:rsidRPr="00E12A37">
        <w:rPr>
          <w:rFonts w:ascii="Times New Roman" w:eastAsia="Times New Roman" w:hAnsi="Times New Roman" w:cs="Times New Roman"/>
          <w:kern w:val="0"/>
          <w14:ligatures w14:val="none"/>
        </w:rPr>
        <w:t>).</w:t>
      </w:r>
    </w:p>
    <w:p w14:paraId="66066EE6" w14:textId="77777777" w:rsidR="00E12A37" w:rsidRPr="00E12A37" w:rsidRDefault="00E12A37" w:rsidP="00E12A3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12A37">
        <w:rPr>
          <w:rFonts w:ascii="Times New Roman" w:eastAsia="Times New Roman" w:hAnsi="Times New Roman" w:cs="Times New Roman"/>
          <w:b/>
          <w:bCs/>
          <w:kern w:val="0"/>
          <w14:ligatures w14:val="none"/>
        </w:rPr>
        <w:t>Clean File Type:</w:t>
      </w:r>
      <w:r w:rsidRPr="00E12A37">
        <w:rPr>
          <w:rFonts w:ascii="Times New Roman" w:eastAsia="Times New Roman" w:hAnsi="Times New Roman" w:cs="Times New Roman"/>
          <w:kern w:val="0"/>
          <w14:ligatures w14:val="none"/>
        </w:rPr>
        <w:t xml:space="preserve"> If working from a macro-enabled document (</w:t>
      </w:r>
      <w:r w:rsidRPr="00E12A37">
        <w:rPr>
          <w:rFonts w:ascii="Courier New" w:eastAsia="Times New Roman" w:hAnsi="Courier New" w:cs="Courier New"/>
          <w:kern w:val="0"/>
          <w:sz w:val="20"/>
          <w:szCs w:val="20"/>
          <w14:ligatures w14:val="none"/>
        </w:rPr>
        <w:t>.docm</w:t>
      </w:r>
      <w:r w:rsidRPr="00E12A37">
        <w:rPr>
          <w:rFonts w:ascii="Times New Roman" w:eastAsia="Times New Roman" w:hAnsi="Times New Roman" w:cs="Times New Roman"/>
          <w:kern w:val="0"/>
          <w14:ligatures w14:val="none"/>
        </w:rPr>
        <w:t xml:space="preserve">), save it as a clean </w:t>
      </w:r>
      <w:r w:rsidRPr="00E12A37">
        <w:rPr>
          <w:rFonts w:ascii="Courier New" w:eastAsia="Times New Roman" w:hAnsi="Courier New" w:cs="Courier New"/>
          <w:kern w:val="0"/>
          <w:sz w:val="20"/>
          <w:szCs w:val="20"/>
          <w14:ligatures w14:val="none"/>
        </w:rPr>
        <w:t>.docx</w:t>
      </w:r>
      <w:r w:rsidRPr="00E12A37">
        <w:rPr>
          <w:rFonts w:ascii="Times New Roman" w:eastAsia="Times New Roman" w:hAnsi="Times New Roman" w:cs="Times New Roman"/>
          <w:kern w:val="0"/>
          <w14:ligatures w14:val="none"/>
        </w:rPr>
        <w:t xml:space="preserve"> file to strip out unnecessary background metadata.</w:t>
      </w:r>
    </w:p>
    <w:p w14:paraId="1FD96059" w14:textId="77777777" w:rsidR="00E12A37" w:rsidRPr="00E12A37" w:rsidRDefault="00E12A37" w:rsidP="00E12A37">
      <w:pPr>
        <w:spacing w:before="100" w:beforeAutospacing="1" w:after="100" w:afterAutospacing="1" w:line="240" w:lineRule="auto"/>
        <w:rPr>
          <w:rFonts w:ascii="Times New Roman" w:eastAsia="Times New Roman" w:hAnsi="Times New Roman" w:cs="Times New Roman"/>
          <w:kern w:val="0"/>
          <w14:ligatures w14:val="none"/>
        </w:rPr>
      </w:pPr>
      <w:r w:rsidRPr="00E12A37">
        <w:rPr>
          <w:rFonts w:ascii="Segoe UI Emoji" w:eastAsia="Times New Roman" w:hAnsi="Segoe UI Emoji" w:cs="Segoe UI Emoji"/>
          <w:kern w:val="0"/>
          <w14:ligatures w14:val="none"/>
        </w:rPr>
        <w:t>💡</w:t>
      </w:r>
      <w:r w:rsidRPr="00E12A37">
        <w:rPr>
          <w:rFonts w:ascii="Times New Roman" w:eastAsia="Times New Roman" w:hAnsi="Times New Roman" w:cs="Times New Roman"/>
          <w:kern w:val="0"/>
          <w14:ligatures w14:val="none"/>
        </w:rPr>
        <w:t xml:space="preserve"> </w:t>
      </w:r>
      <w:r w:rsidRPr="00E12A37">
        <w:rPr>
          <w:rFonts w:ascii="Times New Roman" w:eastAsia="Times New Roman" w:hAnsi="Times New Roman" w:cs="Times New Roman"/>
          <w:b/>
          <w:bCs/>
          <w:kern w:val="0"/>
          <w14:ligatures w14:val="none"/>
        </w:rPr>
        <w:t>Pro-Tip:</w:t>
      </w:r>
      <w:r w:rsidRPr="00E12A37">
        <w:rPr>
          <w:rFonts w:ascii="Times New Roman" w:eastAsia="Times New Roman" w:hAnsi="Times New Roman" w:cs="Times New Roman"/>
          <w:kern w:val="0"/>
          <w14:ligatures w14:val="none"/>
        </w:rPr>
        <w:t xml:space="preserve"> If you see rendering issues in the final HTML output, it is usually faster to update your master Word doc and rerun the script than it is to manually hack the HTML code.</w:t>
      </w:r>
    </w:p>
    <w:p w14:paraId="7151F44C" w14:textId="77777777" w:rsidR="00E12A37" w:rsidRPr="00E12A37" w:rsidRDefault="00E12A37" w:rsidP="002943C4">
      <w:pPr>
        <w:pStyle w:val="Heading5"/>
        <w:rPr>
          <w:rFonts w:eastAsia="Times New Roman"/>
        </w:rPr>
      </w:pPr>
      <w:r w:rsidRPr="00E12A37">
        <w:rPr>
          <w:rFonts w:eastAsia="Times New Roman"/>
        </w:rPr>
        <w:t>Step 1: Set Up Your Local Workspace</w:t>
      </w:r>
    </w:p>
    <w:p w14:paraId="7015E9C3" w14:textId="77777777" w:rsidR="00E12A37" w:rsidRPr="00E12A37" w:rsidRDefault="00E12A37" w:rsidP="00E12A37">
      <w:pPr>
        <w:spacing w:before="100" w:beforeAutospacing="1" w:after="100" w:afterAutospacing="1" w:line="240" w:lineRule="auto"/>
        <w:rPr>
          <w:rFonts w:ascii="Times New Roman" w:eastAsia="Times New Roman" w:hAnsi="Times New Roman" w:cs="Times New Roman"/>
          <w:kern w:val="0"/>
          <w14:ligatures w14:val="none"/>
        </w:rPr>
      </w:pPr>
      <w:r w:rsidRPr="00E12A37">
        <w:rPr>
          <w:rFonts w:ascii="Times New Roman" w:eastAsia="Times New Roman" w:hAnsi="Times New Roman" w:cs="Times New Roman"/>
          <w:kern w:val="0"/>
          <w14:ligatures w14:val="none"/>
        </w:rPr>
        <w:t xml:space="preserve">Open </w:t>
      </w:r>
      <w:r w:rsidRPr="00E12A37">
        <w:rPr>
          <w:rFonts w:ascii="Times New Roman" w:eastAsia="Times New Roman" w:hAnsi="Times New Roman" w:cs="Times New Roman"/>
          <w:b/>
          <w:bCs/>
          <w:kern w:val="0"/>
          <w14:ligatures w14:val="none"/>
        </w:rPr>
        <w:t>Visual Studio Code</w:t>
      </w:r>
      <w:r w:rsidRPr="00E12A37">
        <w:rPr>
          <w:rFonts w:ascii="Times New Roman" w:eastAsia="Times New Roman" w:hAnsi="Times New Roman" w:cs="Times New Roman"/>
          <w:kern w:val="0"/>
          <w14:ligatures w14:val="none"/>
        </w:rPr>
        <w:t>. Your layout template (</w:t>
      </w:r>
      <w:r w:rsidRPr="00E12A37">
        <w:rPr>
          <w:rFonts w:ascii="Courier New" w:eastAsia="Times New Roman" w:hAnsi="Courier New" w:cs="Courier New"/>
          <w:kern w:val="0"/>
          <w:sz w:val="20"/>
          <w:szCs w:val="20"/>
          <w14:ligatures w14:val="none"/>
        </w:rPr>
        <w:t>template.html</w:t>
      </w:r>
      <w:r w:rsidRPr="00E12A37">
        <w:rPr>
          <w:rFonts w:ascii="Times New Roman" w:eastAsia="Times New Roman" w:hAnsi="Times New Roman" w:cs="Times New Roman"/>
          <w:kern w:val="0"/>
          <w14:ligatures w14:val="none"/>
        </w:rPr>
        <w:t>) should already be created and present in your working directory.</w:t>
      </w:r>
    </w:p>
    <w:p w14:paraId="13B5DC3F" w14:textId="77777777" w:rsidR="00E12A37" w:rsidRPr="00E12A37" w:rsidRDefault="00E12A37" w:rsidP="00E12A37">
      <w:pPr>
        <w:spacing w:before="100" w:beforeAutospacing="1" w:after="100" w:afterAutospacing="1" w:line="240" w:lineRule="auto"/>
        <w:rPr>
          <w:rFonts w:ascii="Times New Roman" w:eastAsia="Times New Roman" w:hAnsi="Times New Roman" w:cs="Times New Roman"/>
          <w:kern w:val="0"/>
          <w14:ligatures w14:val="none"/>
        </w:rPr>
      </w:pPr>
      <w:r w:rsidRPr="00E12A37">
        <w:rPr>
          <w:rFonts w:ascii="Times New Roman" w:eastAsia="Times New Roman" w:hAnsi="Times New Roman" w:cs="Times New Roman"/>
          <w:kern w:val="0"/>
          <w14:ligatures w14:val="none"/>
        </w:rPr>
        <w:lastRenderedPageBreak/>
        <w:t>Keep your local project folder organized on your computer using the following layout during development:</w:t>
      </w:r>
    </w:p>
    <w:p w14:paraId="42CF20D9" w14:textId="77777777" w:rsidR="00E12A37" w:rsidRPr="00E12A37" w:rsidRDefault="00E12A37" w:rsidP="00E12A37">
      <w:pPr>
        <w:spacing w:after="0" w:line="240" w:lineRule="auto"/>
        <w:rPr>
          <w:rFonts w:ascii="Times New Roman" w:eastAsia="Times New Roman" w:hAnsi="Times New Roman" w:cs="Times New Roman"/>
          <w:kern w:val="0"/>
          <w14:ligatures w14:val="none"/>
        </w:rPr>
      </w:pPr>
      <w:r w:rsidRPr="00E12A37">
        <w:rPr>
          <w:rFonts w:ascii="Times New Roman" w:eastAsia="Times New Roman" w:hAnsi="Times New Roman" w:cs="Times New Roman"/>
          <w:kern w:val="0"/>
          <w14:ligatures w14:val="none"/>
        </w:rPr>
        <w:t>Plaintext</w:t>
      </w:r>
    </w:p>
    <w:p w14:paraId="1F2BF502" w14:textId="77777777" w:rsidR="00E12A37" w:rsidRPr="00E12A37" w:rsidRDefault="00E12A37" w:rsidP="00E1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12A37">
        <w:rPr>
          <w:rFonts w:ascii="Segoe UI Emoji" w:eastAsia="Times New Roman" w:hAnsi="Segoe UI Emoji" w:cs="Segoe UI Emoji"/>
          <w:kern w:val="0"/>
          <w:sz w:val="20"/>
          <w:szCs w:val="20"/>
          <w14:ligatures w14:val="none"/>
        </w:rPr>
        <w:t>📂</w:t>
      </w:r>
      <w:r w:rsidRPr="00E12A37">
        <w:rPr>
          <w:rFonts w:ascii="Courier New" w:eastAsia="Times New Roman" w:hAnsi="Courier New" w:cs="Courier New"/>
          <w:kern w:val="0"/>
          <w:sz w:val="20"/>
          <w:szCs w:val="20"/>
          <w14:ligatures w14:val="none"/>
        </w:rPr>
        <w:t xml:space="preserve"> home-lab-project/            (Local working directory)</w:t>
      </w:r>
    </w:p>
    <w:p w14:paraId="74630ED6" w14:textId="77777777" w:rsidR="00E12A37" w:rsidRPr="00E12A37" w:rsidRDefault="00E12A37" w:rsidP="00E1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12A37">
        <w:rPr>
          <w:rFonts w:ascii="Courier New" w:eastAsia="Times New Roman" w:hAnsi="Courier New" w:cs="Courier New"/>
          <w:kern w:val="0"/>
          <w:sz w:val="20"/>
          <w:szCs w:val="20"/>
          <w14:ligatures w14:val="none"/>
        </w:rPr>
        <w:t xml:space="preserve">├── </w:t>
      </w:r>
      <w:r w:rsidRPr="00E12A37">
        <w:rPr>
          <w:rFonts w:ascii="Segoe UI Emoji" w:eastAsia="Times New Roman" w:hAnsi="Segoe UI Emoji" w:cs="Segoe UI Emoji"/>
          <w:kern w:val="0"/>
          <w:sz w:val="20"/>
          <w:szCs w:val="20"/>
          <w14:ligatures w14:val="none"/>
        </w:rPr>
        <w:t>📄</w:t>
      </w:r>
      <w:r w:rsidRPr="00E12A37">
        <w:rPr>
          <w:rFonts w:ascii="Courier New" w:eastAsia="Times New Roman" w:hAnsi="Courier New" w:cs="Courier New"/>
          <w:kern w:val="0"/>
          <w:sz w:val="20"/>
          <w:szCs w:val="20"/>
          <w14:ligatures w14:val="none"/>
        </w:rPr>
        <w:t xml:space="preserve"> input.docx               (Your master Word file)</w:t>
      </w:r>
    </w:p>
    <w:p w14:paraId="173D2207" w14:textId="77777777" w:rsidR="00E12A37" w:rsidRPr="00E12A37" w:rsidRDefault="00E12A37" w:rsidP="00E1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12A37">
        <w:rPr>
          <w:rFonts w:ascii="Courier New" w:eastAsia="Times New Roman" w:hAnsi="Courier New" w:cs="Courier New"/>
          <w:kern w:val="0"/>
          <w:sz w:val="20"/>
          <w:szCs w:val="20"/>
          <w14:ligatures w14:val="none"/>
        </w:rPr>
        <w:t xml:space="preserve">├── </w:t>
      </w:r>
      <w:r w:rsidRPr="00E12A37">
        <w:rPr>
          <w:rFonts w:ascii="Segoe UI Emoji" w:eastAsia="Times New Roman" w:hAnsi="Segoe UI Emoji" w:cs="Segoe UI Emoji"/>
          <w:kern w:val="0"/>
          <w:sz w:val="20"/>
          <w:szCs w:val="20"/>
          <w14:ligatures w14:val="none"/>
        </w:rPr>
        <w:t>📄</w:t>
      </w:r>
      <w:r w:rsidRPr="00E12A37">
        <w:rPr>
          <w:rFonts w:ascii="Courier New" w:eastAsia="Times New Roman" w:hAnsi="Courier New" w:cs="Courier New"/>
          <w:kern w:val="0"/>
          <w:sz w:val="20"/>
          <w:szCs w:val="20"/>
          <w14:ligatures w14:val="none"/>
        </w:rPr>
        <w:t xml:space="preserve"> template.html            (The layout wrapper file used by Pandoc)</w:t>
      </w:r>
    </w:p>
    <w:p w14:paraId="1F4F2ACE" w14:textId="77777777" w:rsidR="00E12A37" w:rsidRPr="00E12A37" w:rsidRDefault="00E12A37" w:rsidP="00E1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12A37">
        <w:rPr>
          <w:rFonts w:ascii="Courier New" w:eastAsia="Times New Roman" w:hAnsi="Courier New" w:cs="Courier New"/>
          <w:kern w:val="0"/>
          <w:sz w:val="20"/>
          <w:szCs w:val="20"/>
          <w14:ligatures w14:val="none"/>
        </w:rPr>
        <w:t xml:space="preserve">├── </w:t>
      </w:r>
      <w:r w:rsidRPr="00E12A37">
        <w:rPr>
          <w:rFonts w:ascii="Segoe UI Emoji" w:eastAsia="Times New Roman" w:hAnsi="Segoe UI Emoji" w:cs="Segoe UI Emoji"/>
          <w:kern w:val="0"/>
          <w:sz w:val="20"/>
          <w:szCs w:val="20"/>
          <w14:ligatures w14:val="none"/>
        </w:rPr>
        <w:t>📄</w:t>
      </w:r>
      <w:r w:rsidRPr="00E12A37">
        <w:rPr>
          <w:rFonts w:ascii="Courier New" w:eastAsia="Times New Roman" w:hAnsi="Courier New" w:cs="Courier New"/>
          <w:kern w:val="0"/>
          <w:sz w:val="20"/>
          <w:szCs w:val="20"/>
          <w14:ligatures w14:val="none"/>
        </w:rPr>
        <w:t xml:space="preserve"> styles.css               (Your development stylesheet)</w:t>
      </w:r>
    </w:p>
    <w:p w14:paraId="3B29E685" w14:textId="77777777" w:rsidR="00E12A37" w:rsidRPr="00E12A37" w:rsidRDefault="00E12A37" w:rsidP="00E1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12A37">
        <w:rPr>
          <w:rFonts w:ascii="Courier New" w:eastAsia="Times New Roman" w:hAnsi="Courier New" w:cs="Courier New"/>
          <w:kern w:val="0"/>
          <w:sz w:val="20"/>
          <w:szCs w:val="20"/>
          <w14:ligatures w14:val="none"/>
        </w:rPr>
        <w:t xml:space="preserve">├── </w:t>
      </w:r>
      <w:r w:rsidRPr="00E12A37">
        <w:rPr>
          <w:rFonts w:ascii="Segoe UI Emoji" w:eastAsia="Times New Roman" w:hAnsi="Segoe UI Emoji" w:cs="Segoe UI Emoji"/>
          <w:kern w:val="0"/>
          <w:sz w:val="20"/>
          <w:szCs w:val="20"/>
          <w14:ligatures w14:val="none"/>
        </w:rPr>
        <w:t>📄</w:t>
      </w:r>
      <w:r w:rsidRPr="00E12A37">
        <w:rPr>
          <w:rFonts w:ascii="Courier New" w:eastAsia="Times New Roman" w:hAnsi="Courier New" w:cs="Courier New"/>
          <w:kern w:val="0"/>
          <w:sz w:val="20"/>
          <w:szCs w:val="20"/>
          <w14:ligatures w14:val="none"/>
        </w:rPr>
        <w:t xml:space="preserve"> output.md                (Intermediate Markdown file; generated by Step 2)</w:t>
      </w:r>
    </w:p>
    <w:p w14:paraId="517D534F" w14:textId="77777777" w:rsidR="00E12A37" w:rsidRPr="00E12A37" w:rsidRDefault="00E12A37" w:rsidP="00E1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12A37">
        <w:rPr>
          <w:rFonts w:ascii="Courier New" w:eastAsia="Times New Roman" w:hAnsi="Courier New" w:cs="Courier New"/>
          <w:kern w:val="0"/>
          <w:sz w:val="20"/>
          <w:szCs w:val="20"/>
          <w14:ligatures w14:val="none"/>
        </w:rPr>
        <w:t xml:space="preserve">├── </w:t>
      </w:r>
      <w:r w:rsidRPr="00E12A37">
        <w:rPr>
          <w:rFonts w:ascii="Segoe UI Emoji" w:eastAsia="Times New Roman" w:hAnsi="Segoe UI Emoji" w:cs="Segoe UI Emoji"/>
          <w:kern w:val="0"/>
          <w:sz w:val="20"/>
          <w:szCs w:val="20"/>
          <w14:ligatures w14:val="none"/>
        </w:rPr>
        <w:t>📂</w:t>
      </w:r>
      <w:r w:rsidRPr="00E12A37">
        <w:rPr>
          <w:rFonts w:ascii="Courier New" w:eastAsia="Times New Roman" w:hAnsi="Courier New" w:cs="Courier New"/>
          <w:kern w:val="0"/>
          <w:sz w:val="20"/>
          <w:szCs w:val="20"/>
          <w14:ligatures w14:val="none"/>
        </w:rPr>
        <w:t xml:space="preserve"> images/                  (Automatically extracted figures and images)</w:t>
      </w:r>
    </w:p>
    <w:p w14:paraId="4FF1D31E" w14:textId="77777777" w:rsidR="00E12A37" w:rsidRPr="00E12A37" w:rsidRDefault="00E12A37" w:rsidP="00E1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12A37">
        <w:rPr>
          <w:rFonts w:ascii="Courier New" w:eastAsia="Times New Roman" w:hAnsi="Courier New" w:cs="Courier New"/>
          <w:kern w:val="0"/>
          <w:sz w:val="20"/>
          <w:szCs w:val="20"/>
          <w14:ligatures w14:val="none"/>
        </w:rPr>
        <w:t xml:space="preserve">├── </w:t>
      </w:r>
      <w:r w:rsidRPr="00E12A37">
        <w:rPr>
          <w:rFonts w:ascii="Segoe UI Emoji" w:eastAsia="Times New Roman" w:hAnsi="Segoe UI Emoji" w:cs="Segoe UI Emoji"/>
          <w:kern w:val="0"/>
          <w:sz w:val="20"/>
          <w:szCs w:val="20"/>
          <w14:ligatures w14:val="none"/>
        </w:rPr>
        <w:t>📂</w:t>
      </w:r>
      <w:r w:rsidRPr="00E12A37">
        <w:rPr>
          <w:rFonts w:ascii="Courier New" w:eastAsia="Times New Roman" w:hAnsi="Courier New" w:cs="Courier New"/>
          <w:kern w:val="0"/>
          <w:sz w:val="20"/>
          <w:szCs w:val="20"/>
          <w14:ligatures w14:val="none"/>
        </w:rPr>
        <w:t xml:space="preserve"> web-images/              (Backup/source folder for your MS Word image sources)</w:t>
      </w:r>
    </w:p>
    <w:p w14:paraId="0B3D0270" w14:textId="77777777" w:rsidR="00E12A37" w:rsidRPr="00E12A37" w:rsidRDefault="00E12A37" w:rsidP="00E1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12A37">
        <w:rPr>
          <w:rFonts w:ascii="Courier New" w:eastAsia="Times New Roman" w:hAnsi="Courier New" w:cs="Courier New"/>
          <w:kern w:val="0"/>
          <w:sz w:val="20"/>
          <w:szCs w:val="20"/>
          <w14:ligatures w14:val="none"/>
        </w:rPr>
        <w:t xml:space="preserve">├── </w:t>
      </w:r>
      <w:r w:rsidRPr="00E12A37">
        <w:rPr>
          <w:rFonts w:ascii="Segoe UI Emoji" w:eastAsia="Times New Roman" w:hAnsi="Segoe UI Emoji" w:cs="Segoe UI Emoji"/>
          <w:kern w:val="0"/>
          <w:sz w:val="20"/>
          <w:szCs w:val="20"/>
          <w14:ligatures w14:val="none"/>
        </w:rPr>
        <w:t>📂</w:t>
      </w:r>
      <w:r w:rsidRPr="00E12A37">
        <w:rPr>
          <w:rFonts w:ascii="Courier New" w:eastAsia="Times New Roman" w:hAnsi="Courier New" w:cs="Courier New"/>
          <w:kern w:val="0"/>
          <w:sz w:val="20"/>
          <w:szCs w:val="20"/>
          <w14:ligatures w14:val="none"/>
        </w:rPr>
        <w:t xml:space="preserve"> web-snippets/            (Text source fragments)</w:t>
      </w:r>
    </w:p>
    <w:p w14:paraId="3E9342AD" w14:textId="77777777" w:rsidR="00E12A37" w:rsidRPr="00E12A37" w:rsidRDefault="00E12A37" w:rsidP="00E1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12A37">
        <w:rPr>
          <w:rFonts w:ascii="Courier New" w:eastAsia="Times New Roman" w:hAnsi="Courier New" w:cs="Courier New"/>
          <w:kern w:val="0"/>
          <w:sz w:val="20"/>
          <w:szCs w:val="20"/>
          <w14:ligatures w14:val="none"/>
        </w:rPr>
        <w:t xml:space="preserve">└── </w:t>
      </w:r>
      <w:r w:rsidRPr="00E12A37">
        <w:rPr>
          <w:rFonts w:ascii="Segoe UI Emoji" w:eastAsia="Times New Roman" w:hAnsi="Segoe UI Emoji" w:cs="Segoe UI Emoji"/>
          <w:kern w:val="0"/>
          <w:sz w:val="20"/>
          <w:szCs w:val="20"/>
          <w14:ligatures w14:val="none"/>
        </w:rPr>
        <w:t>📂</w:t>
      </w:r>
      <w:r w:rsidRPr="00E12A37">
        <w:rPr>
          <w:rFonts w:ascii="Courier New" w:eastAsia="Times New Roman" w:hAnsi="Courier New" w:cs="Courier New"/>
          <w:kern w:val="0"/>
          <w:sz w:val="20"/>
          <w:szCs w:val="20"/>
          <w14:ligatures w14:val="none"/>
        </w:rPr>
        <w:t xml:space="preserve"> web-scripts/             (Custom scripts and code snippets)</w:t>
      </w:r>
    </w:p>
    <w:p w14:paraId="3271C555" w14:textId="77777777" w:rsidR="00E12A37" w:rsidRPr="00E12A37" w:rsidRDefault="00E12A37" w:rsidP="002943C4">
      <w:pPr>
        <w:pStyle w:val="Heading5"/>
        <w:rPr>
          <w:rFonts w:eastAsia="Times New Roman"/>
        </w:rPr>
      </w:pPr>
      <w:r w:rsidRPr="00E12A37">
        <w:rPr>
          <w:rFonts w:eastAsia="Times New Roman"/>
        </w:rPr>
        <w:t>Step 2: Execute the PowerShell Conversion Script</w:t>
      </w:r>
    </w:p>
    <w:p w14:paraId="51AC2997" w14:textId="77777777" w:rsidR="00E12A37" w:rsidRPr="00E12A37" w:rsidRDefault="00E12A37" w:rsidP="00E12A37">
      <w:pPr>
        <w:spacing w:before="100" w:beforeAutospacing="1" w:after="100" w:afterAutospacing="1" w:line="240" w:lineRule="auto"/>
        <w:rPr>
          <w:rFonts w:ascii="Times New Roman" w:eastAsia="Times New Roman" w:hAnsi="Times New Roman" w:cs="Times New Roman"/>
          <w:kern w:val="0"/>
          <w14:ligatures w14:val="none"/>
        </w:rPr>
      </w:pPr>
      <w:r w:rsidRPr="00E12A37">
        <w:rPr>
          <w:rFonts w:ascii="Times New Roman" w:eastAsia="Times New Roman" w:hAnsi="Times New Roman" w:cs="Times New Roman"/>
          <w:kern w:val="0"/>
          <w14:ligatures w14:val="none"/>
        </w:rPr>
        <w:t>Open PowerShell and navigate to your project directory:</w:t>
      </w:r>
    </w:p>
    <w:p w14:paraId="54C46C48" w14:textId="77777777" w:rsidR="00E12A37" w:rsidRPr="002943C4" w:rsidRDefault="00E12A37" w:rsidP="002943C4">
      <w:pPr>
        <w:pStyle w:val="Code"/>
        <w:rPr>
          <w:rFonts w:cs="Courier New"/>
          <w:szCs w:val="20"/>
        </w:rPr>
      </w:pPr>
      <w:r w:rsidRPr="002943C4">
        <w:rPr>
          <w:rFonts w:cs="Courier New"/>
          <w:szCs w:val="20"/>
        </w:rPr>
        <w:t>PowerShell</w:t>
      </w:r>
    </w:p>
    <w:p w14:paraId="0E7AEB9D" w14:textId="77777777" w:rsidR="00E12A37" w:rsidRPr="002943C4" w:rsidRDefault="00E12A37" w:rsidP="002943C4">
      <w:pPr>
        <w:pStyle w:val="Code"/>
        <w:rPr>
          <w:rFonts w:cs="Courier New"/>
          <w:szCs w:val="20"/>
        </w:rPr>
      </w:pPr>
      <w:r w:rsidRPr="002943C4">
        <w:rPr>
          <w:rFonts w:cs="Courier New"/>
          <w:szCs w:val="20"/>
        </w:rPr>
        <w:t>cd "C:\Users\me\Documents\Proxmox\Published Documents\home-lab-project"</w:t>
      </w:r>
    </w:p>
    <w:p w14:paraId="1CAD9744" w14:textId="77777777" w:rsidR="00E12A37" w:rsidRPr="00E12A37" w:rsidRDefault="00E12A37" w:rsidP="00E12A37">
      <w:pPr>
        <w:spacing w:before="100" w:beforeAutospacing="1" w:after="100" w:afterAutospacing="1" w:line="240" w:lineRule="auto"/>
        <w:rPr>
          <w:rFonts w:ascii="Times New Roman" w:eastAsia="Times New Roman" w:hAnsi="Times New Roman" w:cs="Times New Roman"/>
          <w:kern w:val="0"/>
          <w14:ligatures w14:val="none"/>
        </w:rPr>
      </w:pPr>
      <w:r w:rsidRPr="00E12A37">
        <w:rPr>
          <w:rFonts w:ascii="Times New Roman" w:eastAsia="Times New Roman" w:hAnsi="Times New Roman" w:cs="Times New Roman"/>
          <w:kern w:val="0"/>
          <w14:ligatures w14:val="none"/>
        </w:rPr>
        <w:t>The automation workflow executes two major Pandoc operations behind the scenes:</w:t>
      </w:r>
    </w:p>
    <w:p w14:paraId="4A90CC24" w14:textId="77777777" w:rsidR="00E12A37" w:rsidRPr="00E12A37" w:rsidRDefault="00E12A37" w:rsidP="00CB3A9D">
      <w:r w:rsidRPr="00E12A37">
        <w:t>Command 1: Convert Word to Markdown</w:t>
      </w:r>
    </w:p>
    <w:p w14:paraId="2FF46303" w14:textId="77777777" w:rsidR="00E12A37" w:rsidRPr="00E12A37" w:rsidRDefault="00E12A37" w:rsidP="00CB3A9D">
      <w:r w:rsidRPr="00E12A37">
        <w:t>This extracts your media and builds a clean Markdown file for verification.</w:t>
      </w:r>
    </w:p>
    <w:p w14:paraId="4D872D13" w14:textId="77777777" w:rsidR="00E12A37" w:rsidRPr="00E12A37" w:rsidRDefault="00E12A37" w:rsidP="00E12A37">
      <w:pPr>
        <w:spacing w:after="0" w:line="240" w:lineRule="auto"/>
        <w:ind w:left="720"/>
        <w:rPr>
          <w:rFonts w:ascii="Times New Roman" w:eastAsia="Times New Roman" w:hAnsi="Times New Roman" w:cs="Times New Roman"/>
          <w:kern w:val="0"/>
          <w14:ligatures w14:val="none"/>
        </w:rPr>
      </w:pPr>
      <w:r w:rsidRPr="00E12A37">
        <w:rPr>
          <w:rFonts w:ascii="Times New Roman" w:eastAsia="Times New Roman" w:hAnsi="Times New Roman" w:cs="Times New Roman"/>
          <w:kern w:val="0"/>
          <w14:ligatures w14:val="none"/>
        </w:rPr>
        <w:t>PowerShell</w:t>
      </w:r>
    </w:p>
    <w:p w14:paraId="55D91A93" w14:textId="77777777" w:rsidR="00E12A37" w:rsidRPr="00E12A37" w:rsidRDefault="00E12A37" w:rsidP="00E1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E12A37">
        <w:rPr>
          <w:rFonts w:ascii="Courier New" w:eastAsia="Times New Roman" w:hAnsi="Courier New" w:cs="Courier New"/>
          <w:kern w:val="0"/>
          <w:sz w:val="20"/>
          <w:szCs w:val="20"/>
          <w14:ligatures w14:val="none"/>
        </w:rPr>
        <w:t>pandoc input.docx -f docx -t markdown --wrap=none --extract-media=./images -o output.md</w:t>
      </w:r>
    </w:p>
    <w:p w14:paraId="04DD7018" w14:textId="77777777" w:rsidR="00E12A37" w:rsidRPr="00E12A37" w:rsidRDefault="00E12A37" w:rsidP="00E12A37">
      <w:pPr>
        <w:spacing w:before="100" w:beforeAutospacing="1" w:after="100" w:afterAutospacing="1" w:line="240" w:lineRule="auto"/>
        <w:ind w:left="720"/>
        <w:rPr>
          <w:rFonts w:ascii="Times New Roman" w:eastAsia="Times New Roman" w:hAnsi="Times New Roman" w:cs="Times New Roman"/>
          <w:kern w:val="0"/>
          <w14:ligatures w14:val="none"/>
        </w:rPr>
      </w:pPr>
      <w:r w:rsidRPr="00E12A37">
        <w:rPr>
          <w:rFonts w:ascii="Times New Roman" w:eastAsia="Times New Roman" w:hAnsi="Times New Roman" w:cs="Times New Roman"/>
          <w:i/>
          <w:iCs/>
          <w:kern w:val="0"/>
          <w14:ligatures w14:val="none"/>
        </w:rPr>
        <w:t xml:space="preserve">(Optional: Open </w:t>
      </w:r>
      <w:r w:rsidRPr="00E12A37">
        <w:rPr>
          <w:rFonts w:ascii="Courier New" w:eastAsia="Times New Roman" w:hAnsi="Courier New" w:cs="Courier New"/>
          <w:i/>
          <w:iCs/>
          <w:kern w:val="0"/>
          <w:sz w:val="20"/>
          <w:szCs w:val="20"/>
          <w14:ligatures w14:val="none"/>
        </w:rPr>
        <w:t>output.md</w:t>
      </w:r>
      <w:r w:rsidRPr="00E12A37">
        <w:rPr>
          <w:rFonts w:ascii="Times New Roman" w:eastAsia="Times New Roman" w:hAnsi="Times New Roman" w:cs="Times New Roman"/>
          <w:i/>
          <w:iCs/>
          <w:kern w:val="0"/>
          <w14:ligatures w14:val="none"/>
        </w:rPr>
        <w:t xml:space="preserve"> in VS Code to review code blocks, tweak text layout, or verify sections.)</w:t>
      </w:r>
    </w:p>
    <w:p w14:paraId="3E21F168" w14:textId="77777777" w:rsidR="00E12A37" w:rsidRPr="00E12A37" w:rsidRDefault="00E12A37" w:rsidP="00CB3A9D">
      <w:r w:rsidRPr="00E12A37">
        <w:t>Command 2: Compile Markdown and Template into the Final Web Page</w:t>
      </w:r>
    </w:p>
    <w:p w14:paraId="3736EE76" w14:textId="77777777" w:rsidR="00E12A37" w:rsidRPr="00E12A37" w:rsidRDefault="00E12A37" w:rsidP="00E12A37">
      <w:pPr>
        <w:spacing w:before="100" w:beforeAutospacing="1" w:after="100" w:afterAutospacing="1" w:line="240" w:lineRule="auto"/>
        <w:ind w:left="720"/>
        <w:rPr>
          <w:rFonts w:ascii="Times New Roman" w:eastAsia="Times New Roman" w:hAnsi="Times New Roman" w:cs="Times New Roman"/>
          <w:kern w:val="0"/>
          <w14:ligatures w14:val="none"/>
        </w:rPr>
      </w:pPr>
      <w:r w:rsidRPr="00E12A37">
        <w:rPr>
          <w:rFonts w:ascii="Times New Roman" w:eastAsia="Times New Roman" w:hAnsi="Times New Roman" w:cs="Times New Roman"/>
          <w:kern w:val="0"/>
          <w14:ligatures w14:val="none"/>
        </w:rPr>
        <w:t>Once the source content is ready, run this command to compile everything into your final, styled HTML production file:</w:t>
      </w:r>
    </w:p>
    <w:p w14:paraId="5166E9E0" w14:textId="77777777" w:rsidR="00E12A37" w:rsidRPr="00E12A37" w:rsidRDefault="00E12A37" w:rsidP="00E12A37">
      <w:pPr>
        <w:spacing w:after="0" w:line="240" w:lineRule="auto"/>
        <w:ind w:left="720"/>
        <w:rPr>
          <w:rFonts w:ascii="Times New Roman" w:eastAsia="Times New Roman" w:hAnsi="Times New Roman" w:cs="Times New Roman"/>
          <w:kern w:val="0"/>
          <w14:ligatures w14:val="none"/>
        </w:rPr>
      </w:pPr>
      <w:r w:rsidRPr="00E12A37">
        <w:rPr>
          <w:rFonts w:ascii="Times New Roman" w:eastAsia="Times New Roman" w:hAnsi="Times New Roman" w:cs="Times New Roman"/>
          <w:kern w:val="0"/>
          <w14:ligatures w14:val="none"/>
        </w:rPr>
        <w:t>PowerShell</w:t>
      </w:r>
    </w:p>
    <w:p w14:paraId="74271B60" w14:textId="77777777" w:rsidR="00E12A37" w:rsidRPr="00E12A37" w:rsidRDefault="00E12A37" w:rsidP="00E1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14:ligatures w14:val="none"/>
        </w:rPr>
      </w:pPr>
      <w:r w:rsidRPr="00E12A37">
        <w:rPr>
          <w:rFonts w:ascii="Courier New" w:eastAsia="Times New Roman" w:hAnsi="Courier New" w:cs="Courier New"/>
          <w:kern w:val="0"/>
          <w:sz w:val="20"/>
          <w:szCs w:val="20"/>
          <w14:ligatures w14:val="none"/>
        </w:rPr>
        <w:t>pandoc output.md -f markdown -t html5 --template=template.html --toc --toc-depth=3 --standalone --id-prefix="nav-" -o index.html</w:t>
      </w:r>
    </w:p>
    <w:p w14:paraId="1B522C63" w14:textId="77777777" w:rsidR="00E12A37" w:rsidRPr="00E12A37" w:rsidRDefault="00E12A37" w:rsidP="00E12A37">
      <w:pPr>
        <w:spacing w:before="100" w:beforeAutospacing="1" w:after="100" w:afterAutospacing="1" w:line="240" w:lineRule="auto"/>
        <w:ind w:left="720"/>
        <w:outlineLvl w:val="2"/>
        <w:rPr>
          <w:rFonts w:ascii="Times New Roman" w:eastAsia="Times New Roman" w:hAnsi="Times New Roman" w:cs="Times New Roman"/>
          <w:b/>
          <w:bCs/>
          <w:kern w:val="0"/>
          <w:sz w:val="27"/>
          <w:szCs w:val="27"/>
          <w14:ligatures w14:val="none"/>
        </w:rPr>
      </w:pPr>
      <w:r w:rsidRPr="00E12A37">
        <w:rPr>
          <w:rFonts w:ascii="Times New Roman" w:eastAsia="Times New Roman" w:hAnsi="Times New Roman" w:cs="Times New Roman"/>
          <w:b/>
          <w:bCs/>
          <w:kern w:val="0"/>
          <w:sz w:val="27"/>
          <w:szCs w:val="27"/>
          <w14:ligatures w14:val="none"/>
        </w:rPr>
        <w:t>Breaking Down the Magic Parameters:</w:t>
      </w:r>
    </w:p>
    <w:p w14:paraId="3A7D84D8" w14:textId="77777777" w:rsidR="00E12A37" w:rsidRPr="00E12A37" w:rsidRDefault="00E12A37" w:rsidP="00E12A37">
      <w:pPr>
        <w:numPr>
          <w:ilvl w:val="0"/>
          <w:numId w:val="45"/>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E12A37">
        <w:rPr>
          <w:rFonts w:ascii="Courier New" w:eastAsia="Times New Roman" w:hAnsi="Courier New" w:cs="Courier New"/>
          <w:kern w:val="0"/>
          <w:sz w:val="20"/>
          <w:szCs w:val="20"/>
          <w14:ligatures w14:val="none"/>
        </w:rPr>
        <w:lastRenderedPageBreak/>
        <w:t>--template=template.html</w:t>
      </w:r>
      <w:r w:rsidRPr="00E12A37">
        <w:rPr>
          <w:rFonts w:ascii="Times New Roman" w:eastAsia="Times New Roman" w:hAnsi="Times New Roman" w:cs="Times New Roman"/>
          <w:kern w:val="0"/>
          <w14:ligatures w14:val="none"/>
        </w:rPr>
        <w:t>: Instructs Pandoc to use your custom wrapper layout.</w:t>
      </w:r>
    </w:p>
    <w:p w14:paraId="7C5E12C1" w14:textId="77777777" w:rsidR="00E12A37" w:rsidRPr="00E12A37" w:rsidRDefault="00E12A37" w:rsidP="00E12A37">
      <w:pPr>
        <w:numPr>
          <w:ilvl w:val="0"/>
          <w:numId w:val="45"/>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E12A37">
        <w:rPr>
          <w:rFonts w:ascii="Courier New" w:eastAsia="Times New Roman" w:hAnsi="Courier New" w:cs="Courier New"/>
          <w:kern w:val="0"/>
          <w:sz w:val="20"/>
          <w:szCs w:val="20"/>
          <w14:ligatures w14:val="none"/>
        </w:rPr>
        <w:t>--toc</w:t>
      </w:r>
      <w:r w:rsidRPr="00E12A37">
        <w:rPr>
          <w:rFonts w:ascii="Times New Roman" w:eastAsia="Times New Roman" w:hAnsi="Times New Roman" w:cs="Times New Roman"/>
          <w:kern w:val="0"/>
          <w14:ligatures w14:val="none"/>
        </w:rPr>
        <w:t>: Automatically scans your Markdown headings (</w:t>
      </w:r>
      <w:r w:rsidRPr="00E12A37">
        <w:rPr>
          <w:rFonts w:ascii="Courier New" w:eastAsia="Times New Roman" w:hAnsi="Courier New" w:cs="Courier New"/>
          <w:kern w:val="0"/>
          <w:sz w:val="20"/>
          <w:szCs w:val="20"/>
          <w14:ligatures w14:val="none"/>
        </w:rPr>
        <w:t>#</w:t>
      </w:r>
      <w:r w:rsidRPr="00E12A37">
        <w:rPr>
          <w:rFonts w:ascii="Times New Roman" w:eastAsia="Times New Roman" w:hAnsi="Times New Roman" w:cs="Times New Roman"/>
          <w:kern w:val="0"/>
          <w14:ligatures w14:val="none"/>
        </w:rPr>
        <w:t xml:space="preserve">, </w:t>
      </w:r>
      <w:r w:rsidRPr="00E12A37">
        <w:rPr>
          <w:rFonts w:ascii="Courier New" w:eastAsia="Times New Roman" w:hAnsi="Courier New" w:cs="Courier New"/>
          <w:kern w:val="0"/>
          <w:sz w:val="20"/>
          <w:szCs w:val="20"/>
          <w14:ligatures w14:val="none"/>
        </w:rPr>
        <w:t>##</w:t>
      </w:r>
      <w:r w:rsidRPr="00E12A37">
        <w:rPr>
          <w:rFonts w:ascii="Times New Roman" w:eastAsia="Times New Roman" w:hAnsi="Times New Roman" w:cs="Times New Roman"/>
          <w:kern w:val="0"/>
          <w14:ligatures w14:val="none"/>
        </w:rPr>
        <w:t xml:space="preserve">, </w:t>
      </w:r>
      <w:r w:rsidRPr="00E12A37">
        <w:rPr>
          <w:rFonts w:ascii="Courier New" w:eastAsia="Times New Roman" w:hAnsi="Courier New" w:cs="Courier New"/>
          <w:kern w:val="0"/>
          <w:sz w:val="20"/>
          <w:szCs w:val="20"/>
          <w14:ligatures w14:val="none"/>
        </w:rPr>
        <w:t>###</w:t>
      </w:r>
      <w:r w:rsidRPr="00E12A37">
        <w:rPr>
          <w:rFonts w:ascii="Times New Roman" w:eastAsia="Times New Roman" w:hAnsi="Times New Roman" w:cs="Times New Roman"/>
          <w:kern w:val="0"/>
          <w14:ligatures w14:val="none"/>
        </w:rPr>
        <w:t xml:space="preserve">) to generate a fully linked Table of Contents, placing it exactly where the </w:t>
      </w:r>
      <w:r w:rsidRPr="00E12A37">
        <w:rPr>
          <w:rFonts w:ascii="Courier New" w:eastAsia="Times New Roman" w:hAnsi="Courier New" w:cs="Courier New"/>
          <w:kern w:val="0"/>
          <w:sz w:val="20"/>
          <w:szCs w:val="20"/>
          <w14:ligatures w14:val="none"/>
        </w:rPr>
        <w:t>$toc$</w:t>
      </w:r>
      <w:r w:rsidRPr="00E12A37">
        <w:rPr>
          <w:rFonts w:ascii="Times New Roman" w:eastAsia="Times New Roman" w:hAnsi="Times New Roman" w:cs="Times New Roman"/>
          <w:kern w:val="0"/>
          <w14:ligatures w14:val="none"/>
        </w:rPr>
        <w:t xml:space="preserve"> variable sits in your template.</w:t>
      </w:r>
    </w:p>
    <w:p w14:paraId="40027079" w14:textId="77777777" w:rsidR="00E12A37" w:rsidRPr="00E12A37" w:rsidRDefault="00E12A37" w:rsidP="00E12A37">
      <w:pPr>
        <w:numPr>
          <w:ilvl w:val="0"/>
          <w:numId w:val="45"/>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E12A37">
        <w:rPr>
          <w:rFonts w:ascii="Courier New" w:eastAsia="Times New Roman" w:hAnsi="Courier New" w:cs="Courier New"/>
          <w:kern w:val="0"/>
          <w:sz w:val="20"/>
          <w:szCs w:val="20"/>
          <w14:ligatures w14:val="none"/>
        </w:rPr>
        <w:t>--toc-depth=3</w:t>
      </w:r>
      <w:r w:rsidRPr="00E12A37">
        <w:rPr>
          <w:rFonts w:ascii="Times New Roman" w:eastAsia="Times New Roman" w:hAnsi="Times New Roman" w:cs="Times New Roman"/>
          <w:kern w:val="0"/>
          <w14:ligatures w14:val="none"/>
        </w:rPr>
        <w:t>: Restricts the automated TOC depth to H1, H2, and H3 headings.</w:t>
      </w:r>
    </w:p>
    <w:p w14:paraId="38A19D43" w14:textId="77777777" w:rsidR="00E12A37" w:rsidRPr="00E12A37" w:rsidRDefault="00E12A37" w:rsidP="00E12A37">
      <w:pPr>
        <w:numPr>
          <w:ilvl w:val="0"/>
          <w:numId w:val="45"/>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14:ligatures w14:val="none"/>
        </w:rPr>
      </w:pPr>
      <w:r w:rsidRPr="00E12A37">
        <w:rPr>
          <w:rFonts w:ascii="Courier New" w:eastAsia="Times New Roman" w:hAnsi="Courier New" w:cs="Courier New"/>
          <w:kern w:val="0"/>
          <w:sz w:val="20"/>
          <w:szCs w:val="20"/>
          <w14:ligatures w14:val="none"/>
        </w:rPr>
        <w:t>--id-prefix="nav-"</w:t>
      </w:r>
      <w:r w:rsidRPr="00E12A37">
        <w:rPr>
          <w:rFonts w:ascii="Times New Roman" w:eastAsia="Times New Roman" w:hAnsi="Times New Roman" w:cs="Times New Roman"/>
          <w:kern w:val="0"/>
          <w14:ligatures w14:val="none"/>
        </w:rPr>
        <w:t>: Prefixes generated IDs to avoid styling conflicts with global CSS files.</w:t>
      </w:r>
    </w:p>
    <w:p w14:paraId="593E928B" w14:textId="77777777" w:rsidR="00E12A37" w:rsidRPr="00E12A37" w:rsidRDefault="00E12A37" w:rsidP="002943C4">
      <w:pPr>
        <w:pStyle w:val="Heading2"/>
        <w:rPr>
          <w:rFonts w:eastAsia="Times New Roman"/>
        </w:rPr>
      </w:pPr>
      <w:r w:rsidRPr="00E12A37">
        <w:rPr>
          <w:rFonts w:eastAsia="Times New Roman"/>
        </w:rPr>
        <w:t>What Goes on the Web Server</w:t>
      </w:r>
    </w:p>
    <w:p w14:paraId="5088CFA3" w14:textId="77777777" w:rsidR="00E12A37" w:rsidRPr="00E12A37" w:rsidRDefault="00E12A37" w:rsidP="00E12A37">
      <w:pPr>
        <w:spacing w:before="100" w:beforeAutospacing="1" w:after="100" w:afterAutospacing="1" w:line="240" w:lineRule="auto"/>
        <w:rPr>
          <w:rFonts w:ascii="Times New Roman" w:eastAsia="Times New Roman" w:hAnsi="Times New Roman" w:cs="Times New Roman"/>
          <w:kern w:val="0"/>
          <w14:ligatures w14:val="none"/>
        </w:rPr>
      </w:pPr>
      <w:r w:rsidRPr="00E12A37">
        <w:rPr>
          <w:rFonts w:ascii="Times New Roman" w:eastAsia="Times New Roman" w:hAnsi="Times New Roman" w:cs="Times New Roman"/>
          <w:kern w:val="0"/>
          <w14:ligatures w14:val="none"/>
        </w:rPr>
        <w:t xml:space="preserve">Once Pandoc generates your local assets, the production ready files are synchronized to your working repository path (defined within your deployment script). Local files like </w:t>
      </w:r>
      <w:r w:rsidRPr="00E12A37">
        <w:rPr>
          <w:rFonts w:ascii="Courier New" w:eastAsia="Times New Roman" w:hAnsi="Courier New" w:cs="Courier New"/>
          <w:kern w:val="0"/>
          <w:sz w:val="20"/>
          <w:szCs w:val="20"/>
          <w14:ligatures w14:val="none"/>
        </w:rPr>
        <w:t>template.html</w:t>
      </w:r>
      <w:r w:rsidRPr="00E12A37">
        <w:rPr>
          <w:rFonts w:ascii="Times New Roman" w:eastAsia="Times New Roman" w:hAnsi="Times New Roman" w:cs="Times New Roman"/>
          <w:kern w:val="0"/>
          <w14:ligatures w14:val="none"/>
        </w:rPr>
        <w:t xml:space="preserve"> and </w:t>
      </w:r>
      <w:r w:rsidRPr="00E12A37">
        <w:rPr>
          <w:rFonts w:ascii="Courier New" w:eastAsia="Times New Roman" w:hAnsi="Courier New" w:cs="Courier New"/>
          <w:kern w:val="0"/>
          <w:sz w:val="20"/>
          <w:szCs w:val="20"/>
          <w14:ligatures w14:val="none"/>
        </w:rPr>
        <w:t>output.md</w:t>
      </w:r>
      <w:r w:rsidRPr="00E12A37">
        <w:rPr>
          <w:rFonts w:ascii="Times New Roman" w:eastAsia="Times New Roman" w:hAnsi="Times New Roman" w:cs="Times New Roman"/>
          <w:kern w:val="0"/>
          <w14:ligatures w14:val="none"/>
        </w:rPr>
        <w:t xml:space="preserve"> stay safely on your local hard drive.</w:t>
      </w:r>
    </w:p>
    <w:p w14:paraId="2B9284B2" w14:textId="77777777" w:rsidR="00E12A37" w:rsidRPr="00E12A37" w:rsidRDefault="00E12A37" w:rsidP="00E12A37">
      <w:pPr>
        <w:spacing w:before="100" w:beforeAutospacing="1" w:after="100" w:afterAutospacing="1" w:line="240" w:lineRule="auto"/>
        <w:rPr>
          <w:rFonts w:ascii="Times New Roman" w:eastAsia="Times New Roman" w:hAnsi="Times New Roman" w:cs="Times New Roman"/>
          <w:kern w:val="0"/>
          <w14:ligatures w14:val="none"/>
        </w:rPr>
      </w:pPr>
      <w:r w:rsidRPr="00E12A37">
        <w:rPr>
          <w:rFonts w:ascii="Times New Roman" w:eastAsia="Times New Roman" w:hAnsi="Times New Roman" w:cs="Times New Roman"/>
          <w:kern w:val="0"/>
          <w14:ligatures w14:val="none"/>
        </w:rPr>
        <w:t>A typical target web directory structure looks like this:</w:t>
      </w:r>
    </w:p>
    <w:p w14:paraId="2EF96A65" w14:textId="77777777" w:rsidR="00E12A37" w:rsidRPr="00E12A37" w:rsidRDefault="00E12A37" w:rsidP="00E12A37">
      <w:pPr>
        <w:spacing w:after="0" w:line="240" w:lineRule="auto"/>
        <w:rPr>
          <w:rFonts w:ascii="Times New Roman" w:eastAsia="Times New Roman" w:hAnsi="Times New Roman" w:cs="Times New Roman"/>
          <w:kern w:val="0"/>
          <w14:ligatures w14:val="none"/>
        </w:rPr>
      </w:pPr>
      <w:r w:rsidRPr="00E12A37">
        <w:rPr>
          <w:rFonts w:ascii="Times New Roman" w:eastAsia="Times New Roman" w:hAnsi="Times New Roman" w:cs="Times New Roman"/>
          <w:kern w:val="0"/>
          <w14:ligatures w14:val="none"/>
        </w:rPr>
        <w:t>Plaintext</w:t>
      </w:r>
    </w:p>
    <w:p w14:paraId="31737457" w14:textId="77777777" w:rsidR="00E12A37" w:rsidRPr="00E12A37" w:rsidRDefault="00E12A37" w:rsidP="00E1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12A37">
        <w:rPr>
          <w:rFonts w:ascii="Segoe UI Emoji" w:eastAsia="Times New Roman" w:hAnsi="Segoe UI Emoji" w:cs="Segoe UI Emoji"/>
          <w:kern w:val="0"/>
          <w:sz w:val="20"/>
          <w:szCs w:val="20"/>
          <w14:ligatures w14:val="none"/>
        </w:rPr>
        <w:t>📂</w:t>
      </w:r>
      <w:r w:rsidRPr="00E12A37">
        <w:rPr>
          <w:rFonts w:ascii="Courier New" w:eastAsia="Times New Roman" w:hAnsi="Courier New" w:cs="Courier New"/>
          <w:kern w:val="0"/>
          <w:sz w:val="20"/>
          <w:szCs w:val="20"/>
          <w14:ligatures w14:val="none"/>
        </w:rPr>
        <w:t xml:space="preserve"> public_html/                 (Target deployment folder defined in script)</w:t>
      </w:r>
    </w:p>
    <w:p w14:paraId="06FF5815" w14:textId="77777777" w:rsidR="009F47E6" w:rsidRDefault="00E12A37" w:rsidP="00E1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12A37">
        <w:rPr>
          <w:rFonts w:ascii="Courier New" w:eastAsia="Times New Roman" w:hAnsi="Courier New" w:cs="Courier New"/>
          <w:kern w:val="0"/>
          <w:sz w:val="20"/>
          <w:szCs w:val="20"/>
          <w14:ligatures w14:val="none"/>
        </w:rPr>
        <w:t xml:space="preserve">├── </w:t>
      </w:r>
      <w:r w:rsidRPr="00E12A37">
        <w:rPr>
          <w:rFonts w:ascii="Segoe UI Emoji" w:eastAsia="Times New Roman" w:hAnsi="Segoe UI Emoji" w:cs="Segoe UI Emoji"/>
          <w:kern w:val="0"/>
          <w:sz w:val="20"/>
          <w:szCs w:val="20"/>
          <w14:ligatures w14:val="none"/>
        </w:rPr>
        <w:t>📄</w:t>
      </w:r>
      <w:r w:rsidRPr="00E12A37">
        <w:rPr>
          <w:rFonts w:ascii="Courier New" w:eastAsia="Times New Roman" w:hAnsi="Courier New" w:cs="Courier New"/>
          <w:kern w:val="0"/>
          <w:sz w:val="20"/>
          <w:szCs w:val="20"/>
          <w14:ligatures w14:val="none"/>
        </w:rPr>
        <w:t xml:space="preserve"> index.html               (The final generated page, renamed to match</w:t>
      </w:r>
    </w:p>
    <w:p w14:paraId="35430AAB" w14:textId="352BE310" w:rsidR="00E12A37" w:rsidRPr="00E12A37" w:rsidRDefault="00E12A37" w:rsidP="00E1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12A37">
        <w:rPr>
          <w:rFonts w:ascii="Courier New" w:eastAsia="Times New Roman" w:hAnsi="Courier New" w:cs="Courier New"/>
          <w:kern w:val="0"/>
          <w:sz w:val="20"/>
          <w:szCs w:val="20"/>
          <w14:ligatures w14:val="none"/>
        </w:rPr>
        <w:t xml:space="preserve"> </w:t>
      </w:r>
      <w:r w:rsidR="009F47E6">
        <w:rPr>
          <w:rFonts w:ascii="Courier New" w:eastAsia="Times New Roman" w:hAnsi="Courier New" w:cs="Courier New"/>
          <w:kern w:val="0"/>
          <w:sz w:val="20"/>
          <w:szCs w:val="20"/>
          <w14:ligatures w14:val="none"/>
        </w:rPr>
        <w:t xml:space="preserve">                                </w:t>
      </w:r>
      <w:r w:rsidRPr="00E12A37">
        <w:rPr>
          <w:rFonts w:ascii="Courier New" w:eastAsia="Times New Roman" w:hAnsi="Courier New" w:cs="Courier New"/>
          <w:kern w:val="0"/>
          <w:sz w:val="20"/>
          <w:szCs w:val="20"/>
          <w14:ligatures w14:val="none"/>
        </w:rPr>
        <w:t>production)</w:t>
      </w:r>
    </w:p>
    <w:p w14:paraId="3546FFA7" w14:textId="77777777" w:rsidR="009F47E6" w:rsidRDefault="00E12A37" w:rsidP="00E1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E12A37">
        <w:rPr>
          <w:rFonts w:ascii="Courier New" w:eastAsia="Times New Roman" w:hAnsi="Courier New" w:cs="Courier New"/>
          <w:kern w:val="0"/>
          <w:sz w:val="20"/>
          <w:szCs w:val="20"/>
          <w14:ligatures w14:val="none"/>
        </w:rPr>
        <w:t xml:space="preserve">└── </w:t>
      </w:r>
      <w:r w:rsidRPr="00E12A37">
        <w:rPr>
          <w:rFonts w:ascii="Segoe UI Emoji" w:eastAsia="Times New Roman" w:hAnsi="Segoe UI Emoji" w:cs="Segoe UI Emoji"/>
          <w:kern w:val="0"/>
          <w:sz w:val="20"/>
          <w:szCs w:val="20"/>
          <w14:ligatures w14:val="none"/>
        </w:rPr>
        <w:t>📂</w:t>
      </w:r>
      <w:r w:rsidRPr="00E12A37">
        <w:rPr>
          <w:rFonts w:ascii="Courier New" w:eastAsia="Times New Roman" w:hAnsi="Courier New" w:cs="Courier New"/>
          <w:kern w:val="0"/>
          <w:sz w:val="20"/>
          <w:szCs w:val="20"/>
          <w14:ligatures w14:val="none"/>
        </w:rPr>
        <w:t xml:space="preserve"> images/                  (Extracted figures and graphics referenced by </w:t>
      </w:r>
    </w:p>
    <w:p w14:paraId="67FD0C86" w14:textId="265DB74F" w:rsidR="00E12A37" w:rsidRPr="00E12A37" w:rsidRDefault="009F47E6" w:rsidP="00E12A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t>
      </w:r>
      <w:r w:rsidR="00E12A37" w:rsidRPr="00E12A37">
        <w:rPr>
          <w:rFonts w:ascii="Courier New" w:eastAsia="Times New Roman" w:hAnsi="Courier New" w:cs="Courier New"/>
          <w:kern w:val="0"/>
          <w:sz w:val="20"/>
          <w:szCs w:val="20"/>
          <w14:ligatures w14:val="none"/>
        </w:rPr>
        <w:t>the page)</w:t>
      </w:r>
    </w:p>
    <w:p w14:paraId="30DD34EF" w14:textId="77777777" w:rsidR="002943C4" w:rsidRDefault="002943C4" w:rsidP="002943C4">
      <w:pPr>
        <w:pStyle w:val="Heading2"/>
      </w:pPr>
      <w:r>
        <w:t>How to insert Citations</w:t>
      </w:r>
    </w:p>
    <w:p w14:paraId="418582B8" w14:textId="22584F0C" w:rsidR="002943C4" w:rsidRPr="002943C4" w:rsidRDefault="002943C4" w:rsidP="002943C4">
      <w:pPr>
        <w:pStyle w:val="Heading3"/>
      </w:pPr>
      <w:r w:rsidRPr="002943C4">
        <w:t>Using Gemini to create a ChatGPT query to rebuild the citations:</w:t>
      </w:r>
    </w:p>
    <w:p w14:paraId="7B7D044B" w14:textId="77777777" w:rsidR="002943C4" w:rsidRPr="002943C4" w:rsidRDefault="002943C4" w:rsidP="002943C4">
      <w:r w:rsidRPr="002943C4">
        <w:t>ChatGPT can search the web and generate citations for you, but it cannot automatically inject them back into your local Microsoft Word file. Because it functions within a chat window rather than a document-editing interface, you cannot simply upload your draft and expect a fully synced, clickable .docx file in return.</w:t>
      </w:r>
    </w:p>
    <w:p w14:paraId="061AA191" w14:textId="77777777" w:rsidR="002943C4" w:rsidRPr="002943C4" w:rsidRDefault="002943C4" w:rsidP="002943C4">
      <w:r w:rsidRPr="002943C4">
        <w:t>If you choose to use ChatGPT to rebuild your sources, you must be aware of its operational rules and the manual steps required to finalize your document:</w:t>
      </w:r>
    </w:p>
    <w:p w14:paraId="46B4F5F1" w14:textId="77777777" w:rsidR="002943C4" w:rsidRPr="002943C4" w:rsidRDefault="002943C4" w:rsidP="002943C4">
      <w:r w:rsidRPr="002943C4">
        <w:t>1. How ChatGPT Handles Real Searches When you explicitly instruct ChatGPT to locate real evidence (e.g., "Search the web and find real academic sources that support the claims in this text"), utilizes its integrated search feature. It will crawl live web indices, find matching papers or articles, and provide an answer complete with inline web hyperlinks back to the original URLs.</w:t>
      </w:r>
    </w:p>
    <w:p w14:paraId="274BF638" w14:textId="77777777" w:rsidR="002943C4" w:rsidRPr="002943C4" w:rsidRDefault="002943C4" w:rsidP="002943C4">
      <w:r w:rsidRPr="002943C4">
        <w:t xml:space="preserve">2. The Danger of "Hallucinated" Citations If you ask ChatGPT to find sources without forcing a live web search—or if you ask it to blindly guess what Gemini's deleted {1} entries meant—it will resort to its standard predictive text algorithm. This frequently causes the AI </w:t>
      </w:r>
      <w:r w:rsidRPr="002943C4">
        <w:lastRenderedPageBreak/>
        <w:t xml:space="preserve">to invent entirely fake titles, non-existent authors, and broken URLs that look perfectly realistic but do not exist in the real world. Always verify that any citation it gives you has a clickable hyperlink attached to it. </w:t>
      </w:r>
    </w:p>
    <w:p w14:paraId="283189C1" w14:textId="77777777" w:rsidR="002943C4" w:rsidRPr="002943C4" w:rsidRDefault="002943C4" w:rsidP="002943C4">
      <w:r w:rsidRPr="002943C4">
        <w:t>Step-by-Step Workflow to Rebuild Your Document</w:t>
      </w:r>
    </w:p>
    <w:p w14:paraId="0F7E6890" w14:textId="77777777" w:rsidR="002943C4" w:rsidRPr="002943C4" w:rsidRDefault="002943C4" w:rsidP="002943C4">
      <w:r w:rsidRPr="002943C4">
        <w:t>To safely use ChatGPT to fix your draft and port the results cleanly into Microsoft Word, follow this system:</w:t>
      </w:r>
    </w:p>
    <w:p w14:paraId="7F7E1FAB" w14:textId="77777777" w:rsidR="002943C4" w:rsidRPr="002943C4" w:rsidRDefault="002943C4" w:rsidP="002943C4">
      <w:r w:rsidRPr="002943C4">
        <w:t>Step 1: Force ChatGPT to Search via Context Blocs</w:t>
      </w:r>
    </w:p>
    <w:p w14:paraId="2491EEA4" w14:textId="77777777" w:rsidR="002943C4" w:rsidRPr="002943C4" w:rsidRDefault="002943C4" w:rsidP="002943C4">
      <w:r w:rsidRPr="002943C4">
        <w:t>Do not paste your entire paper at once, as the AI may skip sentences to stay under its output limit. Instead, paste your document one page or section at a time using a strict prompt:"</w:t>
      </w:r>
    </w:p>
    <w:p w14:paraId="0D7CC573" w14:textId="77777777" w:rsidR="002943C4" w:rsidRPr="002943C4" w:rsidRDefault="002943C4" w:rsidP="002943C4">
      <w:r w:rsidRPr="002943C4">
        <w:t>I have pasted a section of text below. Actively search the web to find real, verifiable peer-reviewed journal articles or official legal authorities that support the factual claims made in this text. Insert the in-text citations using [Style Name, e.g., APA 7th] format, and generate a complete reference list at the bottom with live, clickable web links. Do not alter my original wording."</w:t>
      </w:r>
    </w:p>
    <w:p w14:paraId="06AF8547" w14:textId="77777777" w:rsidR="002943C4" w:rsidRPr="002943C4" w:rsidRDefault="002943C4" w:rsidP="002943C4">
      <w:r w:rsidRPr="002943C4">
        <w:t>Step 2: Push the Discovered Sources into Zotero</w:t>
      </w:r>
    </w:p>
    <w:p w14:paraId="1698A6A0" w14:textId="77777777" w:rsidR="002943C4" w:rsidRPr="002943C4" w:rsidRDefault="002943C4" w:rsidP="002943C4">
      <w:r w:rsidRPr="002943C4">
        <w:t>When ChatGPT provides the verified web links for your arguments, open them in your web browser. Click your browser's Zotero Connector extension button to instantly crawl the metadata and save the clean, real records into your permanent Zotero desktop library.</w:t>
      </w:r>
    </w:p>
    <w:p w14:paraId="793CF395" w14:textId="77777777" w:rsidR="002943C4" w:rsidRPr="002943C4" w:rsidRDefault="002943C4" w:rsidP="002943C4">
      <w:r w:rsidRPr="002943C4">
        <w:t>Step 3: Insert the Live Links into Microsoft Word</w:t>
      </w:r>
    </w:p>
    <w:p w14:paraId="32598275" w14:textId="77777777" w:rsidR="002943C4" w:rsidRPr="002943C4" w:rsidRDefault="002943C4" w:rsidP="002943C4">
      <w:r w:rsidRPr="002943C4">
        <w:t>Copy the updated text paragraphs from ChatGPT and paste them into your Microsoft Word document.</w:t>
      </w:r>
    </w:p>
    <w:p w14:paraId="2EEE8890" w14:textId="77777777" w:rsidR="002943C4" w:rsidRPr="002943C4" w:rsidRDefault="002943C4" w:rsidP="002943C4">
      <w:r w:rsidRPr="002943C4">
        <w:t>Go to the spot where ChatGPT placed a text citation. Delete it.</w:t>
      </w:r>
    </w:p>
    <w:p w14:paraId="0FF9CFC9" w14:textId="77777777" w:rsidR="002943C4" w:rsidRPr="002943C4" w:rsidRDefault="002943C4" w:rsidP="002943C4">
      <w:r w:rsidRPr="002943C4">
        <w:t>Click on the Zotero tab in your Word ribbon and select Add/Edit Citation.</w:t>
      </w:r>
    </w:p>
    <w:p w14:paraId="7DA512D4" w14:textId="77777777" w:rsidR="002943C4" w:rsidRPr="002943C4" w:rsidRDefault="002943C4" w:rsidP="002943C4">
      <w:r w:rsidRPr="002943C4">
        <w:t xml:space="preserve">Type the author's name from the source you saved during </w:t>
      </w:r>
    </w:p>
    <w:p w14:paraId="40D053CA" w14:textId="77777777" w:rsidR="002943C4" w:rsidRPr="002943C4" w:rsidRDefault="002943C4" w:rsidP="002943C4">
      <w:r w:rsidRPr="002943C4">
        <w:t>Step 2, and hit Enter.</w:t>
      </w:r>
    </w:p>
    <w:p w14:paraId="132B4121" w14:textId="77777777" w:rsidR="002943C4" w:rsidRPr="002943C4" w:rsidRDefault="002943C4" w:rsidP="002943C4">
      <w:r w:rsidRPr="002943C4">
        <w:t>Once your document is rebuilt, click Add/Edit Bibliography at the end of the page to generate your formal, perfectly formatted reference list.</w:t>
      </w:r>
    </w:p>
    <w:p w14:paraId="7D6E532B" w14:textId="77777777" w:rsidR="002943C4" w:rsidRPr="002943C4" w:rsidRDefault="002943C4" w:rsidP="002943C4">
      <w:r w:rsidRPr="002943C4">
        <w:t>If you are ready to fix your text, let me know:</w:t>
      </w:r>
    </w:p>
    <w:p w14:paraId="0C79A411" w14:textId="77777777" w:rsidR="002943C4" w:rsidRPr="002943C4" w:rsidRDefault="002943C4" w:rsidP="002943C4">
      <w:r w:rsidRPr="002943C4">
        <w:lastRenderedPageBreak/>
        <w:t>Is your text primarily composed of scientific/medical claims, or legal arguments and statutes?</w:t>
      </w:r>
    </w:p>
    <w:p w14:paraId="3197D500" w14:textId="77777777" w:rsidR="002943C4" w:rsidRPr="002943C4" w:rsidRDefault="002943C4" w:rsidP="002943C4">
      <w:r w:rsidRPr="002943C4">
        <w:t>Would you like an advanced prompt template designed to strictly block ChatGPT from hallucinating fake books or articles?</w:t>
      </w:r>
    </w:p>
    <w:p w14:paraId="28D33D04" w14:textId="77777777" w:rsidR="002943C4" w:rsidRPr="002943C4" w:rsidRDefault="002943C4" w:rsidP="002943C4"/>
    <w:p w14:paraId="4AD87807" w14:textId="77777777" w:rsidR="002943C4" w:rsidRPr="002943C4" w:rsidRDefault="002943C4" w:rsidP="002943C4">
      <w:r w:rsidRPr="002943C4">
        <w:t>I don't want the citations embedded in my doc - just a list at the end. If you only want a flat list of references at the very end of your document without any numbered brackets or author-date parentheses embedded inside your paragraphs, ChatGPT can generate this list for you instantly.</w:t>
      </w:r>
    </w:p>
    <w:p w14:paraId="6D817982" w14:textId="77777777" w:rsidR="002943C4" w:rsidRPr="002943C4" w:rsidRDefault="002943C4" w:rsidP="002943C4">
      <w:r w:rsidRPr="002943C4">
        <w:t>Since you do not need to link text to citations, you can bypass complex software like Zotero completely.</w:t>
      </w:r>
    </w:p>
    <w:p w14:paraId="1B1F6FAF" w14:textId="77777777" w:rsidR="002943C4" w:rsidRPr="002943C4" w:rsidRDefault="002943C4" w:rsidP="002943C4">
      <w:r w:rsidRPr="002943C4">
        <w:t>Step 1: Use a "No In-Text" ChatGPT Prompt</w:t>
      </w:r>
    </w:p>
    <w:p w14:paraId="200C3F01" w14:textId="77777777" w:rsidR="002943C4" w:rsidRPr="002943C4" w:rsidRDefault="002943C4" w:rsidP="002943C4">
      <w:r w:rsidRPr="002943C4">
        <w:t>To ensure ChatGPT searches the live web for real sources and builds only a bibliography, paste your document section by section using this exact prompt:</w:t>
      </w:r>
    </w:p>
    <w:p w14:paraId="10D9C635" w14:textId="77777777" w:rsidR="002943C4" w:rsidRPr="002943C4" w:rsidRDefault="002943C4" w:rsidP="002943C4">
      <w:r w:rsidRPr="002943C4">
        <w:t>Prompt:"I have pasted a section of my document below. Actively search the web to find real, verified [academic journal articles / legal authorities / news sources] that back up the factual claims made in this text. Do not put any bracketed numbers or parenthetical citations inside my text. Instead, simply analyze the content and generate a clean, alphabetical list of real references at the very bottom. Include live, clickable web links for each source."</w:t>
      </w:r>
    </w:p>
    <w:p w14:paraId="0D95A59D" w14:textId="77777777" w:rsidR="002943C4" w:rsidRPr="002943C4" w:rsidRDefault="002943C4" w:rsidP="002943C4">
      <w:r w:rsidRPr="002943C4">
        <w:t xml:space="preserve">Step 2: Review and Copy the Output. </w:t>
      </w:r>
    </w:p>
    <w:p w14:paraId="40FF4104" w14:textId="77777777" w:rsidR="002943C4" w:rsidRPr="002943C4" w:rsidRDefault="002943C4" w:rsidP="002943C4">
      <w:r w:rsidRPr="002943C4">
        <w:t>ChatGPT will read your text, search the web, and output a list of genuine sources.</w:t>
      </w:r>
    </w:p>
    <w:p w14:paraId="1B6E0D26" w14:textId="77777777" w:rsidR="002943C4" w:rsidRPr="002943C4" w:rsidRDefault="002943C4" w:rsidP="002943C4">
      <w:r w:rsidRPr="002943C4">
        <w:t>Copy that list from the chat window.</w:t>
      </w:r>
    </w:p>
    <w:p w14:paraId="67FB2459" w14:textId="77777777" w:rsidR="002943C4" w:rsidRPr="002943C4" w:rsidRDefault="002943C4" w:rsidP="002943C4">
      <w:r w:rsidRPr="002943C4">
        <w:t>Open your Microsoft Word document, scroll to the absolute last page, and paste the list underneath a "References" or "Bibliography" heading.</w:t>
      </w:r>
    </w:p>
    <w:p w14:paraId="28AE575B" w14:textId="77777777" w:rsidR="002943C4" w:rsidRPr="002943C4" w:rsidRDefault="002943C4" w:rsidP="002943C4">
      <w:r w:rsidRPr="002943C4">
        <w:rPr>
          <w:rFonts w:ascii="Segoe UI Emoji" w:hAnsi="Segoe UI Emoji" w:cs="Segoe UI Emoji"/>
        </w:rPr>
        <w:t>⚠️</w:t>
      </w:r>
      <w:r w:rsidRPr="002943C4">
        <w:t xml:space="preserve"> A Warning on Plagiarism Rules</w:t>
      </w:r>
    </w:p>
    <w:p w14:paraId="4359FC8D" w14:textId="77777777" w:rsidR="002943C4" w:rsidRPr="002943C4" w:rsidRDefault="002943C4" w:rsidP="002943C4">
      <w:r w:rsidRPr="002943C4">
        <w:t>If you are submitting this document for university grading, a scientific journal, or a legal filing, please check your specific guidelines first. Most formal institutions require you to prove exactly which sentence matches which source. If you completely strip out all in-text markers, a reader or grader cannot tell where your original thoughts end and the external data begins, which can accidentally flag the document for plagiarism.</w:t>
      </w:r>
    </w:p>
    <w:p w14:paraId="6E3A736E" w14:textId="77777777" w:rsidR="002943C4" w:rsidRPr="002943C4" w:rsidRDefault="002943C4" w:rsidP="002943C4">
      <w:r w:rsidRPr="002943C4">
        <w:lastRenderedPageBreak/>
        <w:t>If this is for a general business report, blog post, or casual presentation, a standalone reference list at the end is perfectly acceptable and clean.</w:t>
      </w:r>
    </w:p>
    <w:p w14:paraId="536B245E" w14:textId="77777777" w:rsidR="002943C4" w:rsidRPr="002943C4" w:rsidRDefault="002943C4" w:rsidP="002943C4">
      <w:r w:rsidRPr="002943C4">
        <w:t>To make sure ChatGPT formats this final list exactly the way you want it, let me know:</w:t>
      </w:r>
    </w:p>
    <w:p w14:paraId="505F0915" w14:textId="77777777" w:rsidR="002943C4" w:rsidRPr="002943C4" w:rsidRDefault="002943C4" w:rsidP="002943C4">
      <w:r w:rsidRPr="002943C4">
        <w:t>Do you want the final list organized alphabetically by author, or grouped by topic/theme?</w:t>
      </w:r>
    </w:p>
    <w:p w14:paraId="68EC49C9" w14:textId="77777777" w:rsidR="002943C4" w:rsidRPr="002943C4" w:rsidRDefault="002943C4" w:rsidP="002943C4">
      <w:r w:rsidRPr="002943C4">
        <w:t>Is there a specific citation style format (like APA, Chicago, or Bluebook) that the final list should follow?</w:t>
      </w:r>
    </w:p>
    <w:p w14:paraId="4BD79815" w14:textId="77777777" w:rsidR="002943C4" w:rsidRPr="002943C4" w:rsidRDefault="002943C4" w:rsidP="002943C4">
      <w:r w:rsidRPr="002943C4">
        <w:t>I want an instruction document that I will post on the web for technical procedures</w:t>
      </w:r>
    </w:p>
    <w:p w14:paraId="28F24555" w14:textId="77777777" w:rsidR="002943C4" w:rsidRPr="002943C4" w:rsidRDefault="002943C4" w:rsidP="002943C4">
      <w:r w:rsidRPr="002943C4">
        <w:t>For a web-based technical instruction document, a standalone resource or "Further Reading" list at the very end is the ideal choice. Technical readers prefer clean, uninterrupted procedures over academic brackets that break up the flow of text.</w:t>
      </w:r>
    </w:p>
    <w:p w14:paraId="715A9056" w14:textId="77777777" w:rsidR="002943C4" w:rsidRPr="002943C4" w:rsidRDefault="002943C4" w:rsidP="002943C4">
      <w:r w:rsidRPr="002943C4">
        <w:t>Because you are publishing this online, you can use ChatGPT to create a highly functional hyperlinked bibliography that boosts your document's credibility and search engine visibility.</w:t>
      </w:r>
    </w:p>
    <w:p w14:paraId="3A6037DE" w14:textId="77777777" w:rsidR="002943C4" w:rsidRPr="002943C4" w:rsidRDefault="002943C4" w:rsidP="002943C4">
      <w:r w:rsidRPr="002943C4">
        <w:t>Step 1: Use a Technical Reference Prompt</w:t>
      </w:r>
    </w:p>
    <w:p w14:paraId="184C069C" w14:textId="77777777" w:rsidR="002943C4" w:rsidRPr="002943C4" w:rsidRDefault="002943C4" w:rsidP="002943C4">
      <w:r w:rsidRPr="002943C4">
        <w:t>When you paste your procedures into ChatGPT, use a prompt tailored for technical documentation rather than academic writing. This forces the AI to look for authoritative sources like manufacturer manuals, official white papers, or industry standards bodies (like W3C, IEEE, or AWS Docs).</w:t>
      </w:r>
    </w:p>
    <w:p w14:paraId="37A642AC" w14:textId="77777777" w:rsidR="002943C4" w:rsidRPr="002943C4" w:rsidRDefault="002943C4" w:rsidP="002943C4">
      <w:pPr>
        <w:ind w:left="720"/>
      </w:pPr>
      <w:r w:rsidRPr="002943C4">
        <w:t>Prompt:"I have pasted a technical instruction document below. Actively search the web to find real, authoritative technical documentation, official vendor guides, or industry white papers that validate or support these technical procedures. Do not include any in-text citation markers. Instead, compile a clean list at the very end titled 'References and Authoritative Resources'. Format each item clearly with the Title and Publisher, and embed a live, clickable web hyperlink to the exact resource."</w:t>
      </w:r>
    </w:p>
    <w:p w14:paraId="00589C93" w14:textId="77777777" w:rsidR="002943C4" w:rsidRPr="002943C4" w:rsidRDefault="002943C4" w:rsidP="002943C4">
      <w:r w:rsidRPr="002943C4">
        <w:t>Step 2: How to Format It for the Web</w:t>
      </w:r>
    </w:p>
    <w:p w14:paraId="627B6FF1" w14:textId="77777777" w:rsidR="002943C4" w:rsidRPr="002943C4" w:rsidRDefault="002943C4" w:rsidP="002943C4">
      <w:r w:rsidRPr="002943C4">
        <w:t>Once ChatGPT generates the list, copy and paste it into Word. To make it truly web-ready, use one of these three clean formatting styles at the end of your document:</w:t>
      </w:r>
    </w:p>
    <w:p w14:paraId="348267C4" w14:textId="24B59437" w:rsidR="002943C4" w:rsidRPr="002943C4" w:rsidRDefault="002943C4" w:rsidP="002943C4">
      <w:r w:rsidRPr="002943C4">
        <w:t>Option A: The "Direct Hyperlink" List (Most Web-Friendly)</w:t>
      </w:r>
      <w:r>
        <w:t xml:space="preserve">  </w:t>
      </w:r>
      <w:r w:rsidRPr="002943C4">
        <w:t>Instead of typing out a long, ugly URL, wrap the descriptive title of the resource in a live link.</w:t>
      </w:r>
    </w:p>
    <w:p w14:paraId="09D38BB2" w14:textId="77777777" w:rsidR="002943C4" w:rsidRPr="002943C4" w:rsidRDefault="002943C4" w:rsidP="002943C4">
      <w:pPr>
        <w:ind w:left="720"/>
      </w:pPr>
      <w:r w:rsidRPr="002943C4">
        <w:t>Official Microsoft Learn: Troubleshooting Azure DNS Record Routing Zones</w:t>
      </w:r>
    </w:p>
    <w:p w14:paraId="13A2D5B4" w14:textId="77777777" w:rsidR="002943C4" w:rsidRPr="002943C4" w:rsidRDefault="002943C4" w:rsidP="002943C4">
      <w:pPr>
        <w:ind w:left="720"/>
      </w:pPr>
      <w:r w:rsidRPr="002943C4">
        <w:t>Cloudflare Documentation: Setting up Custom Email Routing and SPF Records</w:t>
      </w:r>
    </w:p>
    <w:p w14:paraId="68ED0A0B" w14:textId="77777777" w:rsidR="002943C4" w:rsidRPr="002943C4" w:rsidRDefault="002943C4" w:rsidP="002943C4">
      <w:r w:rsidRPr="002943C4">
        <w:lastRenderedPageBreak/>
        <w:t>Option B: The "Further Reading" List</w:t>
      </w:r>
    </w:p>
    <w:p w14:paraId="68A735EA" w14:textId="77777777" w:rsidR="002943C4" w:rsidRPr="002943C4" w:rsidRDefault="002943C4" w:rsidP="002943C4">
      <w:r w:rsidRPr="002943C4">
        <w:t>Organize the resources chronologically based on the order they appear in your technical instructions.</w:t>
      </w:r>
    </w:p>
    <w:p w14:paraId="71CC3DC1" w14:textId="77777777" w:rsidR="002943C4" w:rsidRPr="002943C4" w:rsidRDefault="002943C4" w:rsidP="002943C4">
      <w:pPr>
        <w:ind w:left="720"/>
      </w:pPr>
      <w:r w:rsidRPr="002943C4">
        <w:t>For prerequisites: [Prerequisites for Domain Configuration] (Link)</w:t>
      </w:r>
    </w:p>
    <w:p w14:paraId="4369F698" w14:textId="77777777" w:rsidR="002943C4" w:rsidRPr="002943C4" w:rsidRDefault="002943C4" w:rsidP="002943C4">
      <w:pPr>
        <w:ind w:left="720"/>
      </w:pPr>
      <w:r w:rsidRPr="002943C4">
        <w:t>For main setup: [Cloudflare Email Routing Advanced Guide] (Link)</w:t>
      </w:r>
    </w:p>
    <w:p w14:paraId="53260B32" w14:textId="77777777" w:rsidR="002943C4" w:rsidRPr="002943C4" w:rsidRDefault="002943C4" w:rsidP="002943C4">
      <w:pPr>
        <w:ind w:left="720"/>
      </w:pPr>
      <w:r w:rsidRPr="002943C4">
        <w:t>For troubleshooting: [How to Verify MX and DKIM Records via MXToolbox] (Link)</w:t>
      </w:r>
    </w:p>
    <w:p w14:paraId="75885F2B" w14:textId="77777777" w:rsidR="002943C4" w:rsidRPr="002943C4" w:rsidRDefault="002943C4" w:rsidP="002943C4">
      <w:r w:rsidRPr="002943C4">
        <w:rPr>
          <w:rFonts w:ascii="Segoe UI Emoji" w:hAnsi="Segoe UI Emoji" w:cs="Segoe UI Emoji"/>
        </w:rPr>
        <w:t>💡</w:t>
      </w:r>
      <w:r w:rsidRPr="002943C4">
        <w:t xml:space="preserve"> Pro-Tip for Technical Docs: Check for Link Rot</w:t>
      </w:r>
    </w:p>
    <w:p w14:paraId="0BB7E4F1" w14:textId="77777777" w:rsidR="002943C4" w:rsidRPr="002943C4" w:rsidRDefault="002943C4" w:rsidP="002943C4">
      <w:r w:rsidRPr="002943C4">
        <w:t>Because technical documentation is updated or moved frequently by vendors (especially tech giants like Microsoft, Amazon, or Cloudflare), web links can break quickly.</w:t>
      </w:r>
    </w:p>
    <w:p w14:paraId="28D6AFD1" w14:textId="77777777" w:rsidR="002943C4" w:rsidRPr="002943C4" w:rsidRDefault="002943C4" w:rsidP="002943C4">
      <w:r w:rsidRPr="002943C4">
        <w:t>Do this: Before you finalize and post your document, click every link ChatGPT gives you to ensure it loads a real, live page.</w:t>
      </w:r>
    </w:p>
    <w:p w14:paraId="4F23BC97" w14:textId="77777777" w:rsidR="002943C4" w:rsidRPr="002943C4" w:rsidRDefault="002943C4" w:rsidP="002943C4">
      <w:r w:rsidRPr="002943C4">
        <w:t>The Fix: If a specific vendor link is broken, you can ask ChatGPT: "The link for [Vendor Name] returned a 404 error. Please search the web again and find the updated URL for that specific guide."</w:t>
      </w:r>
    </w:p>
    <w:p w14:paraId="2906DAA1" w14:textId="77777777" w:rsidR="002943C4" w:rsidRPr="002943C4" w:rsidRDefault="002943C4" w:rsidP="002943C4">
      <w:r w:rsidRPr="002943C4">
        <w:t>To help structure this final list perfectly before you publish, let me know:</w:t>
      </w:r>
    </w:p>
    <w:p w14:paraId="06FE09F0" w14:textId="77777777" w:rsidR="002943C4" w:rsidRPr="002943C4" w:rsidRDefault="002943C4" w:rsidP="002943C4">
      <w:r w:rsidRPr="002943C4">
        <w:t>What specific technologies or platforms (e.g., Cloudflare, Linux, AWS, Docker) are your technical procedures covering?</w:t>
      </w:r>
    </w:p>
    <w:p w14:paraId="5ACFFF8C" w14:textId="77777777" w:rsidR="002943C4" w:rsidRPr="002943C4" w:rsidRDefault="002943C4" w:rsidP="002943C4">
      <w:r w:rsidRPr="002943C4">
        <w:t>Would you like the final reference list organized by the order of the steps, or by the type of technology?</w:t>
      </w:r>
    </w:p>
    <w:p w14:paraId="1B2DEC2C" w14:textId="77777777" w:rsidR="002943C4" w:rsidRPr="002943C4" w:rsidRDefault="002943C4" w:rsidP="002943C4">
      <w:r w:rsidRPr="002943C4">
        <w:t>To build a highly authoritative reference list for your technical guide, ChatGPT will need to pull from the official documentation hubs for each of these specific platforms.</w:t>
      </w:r>
    </w:p>
    <w:p w14:paraId="4E58473C" w14:textId="77777777" w:rsidR="002943C4" w:rsidRDefault="002943C4" w:rsidP="002943C4">
      <w:r w:rsidRPr="002943C4">
        <w:t>You can use the tailored prompt below to scan your text. It forces ChatGPT to bypass generic blogs and restrict its web search to official vendor docs, ensuring your readers get trusted, primary sources.</w:t>
      </w:r>
    </w:p>
    <w:p w14:paraId="4BCA24FB" w14:textId="5E2F0ED1" w:rsidR="002943C4" w:rsidRPr="002943C4" w:rsidRDefault="002943C4" w:rsidP="002943C4">
      <w:r w:rsidRPr="002943C4">
        <w:t>Step 1: Copy and Use This Exact Prompt</w:t>
      </w:r>
    </w:p>
    <w:p w14:paraId="24F99896" w14:textId="77777777" w:rsidR="002943C4" w:rsidRPr="002943C4" w:rsidRDefault="002943C4" w:rsidP="002943C4">
      <w:r w:rsidRPr="002943C4">
        <w:t>Paste this prompt into ChatGPT along with your technical instructions:</w:t>
      </w:r>
    </w:p>
    <w:p w14:paraId="165F7F72" w14:textId="77777777" w:rsidR="002943C4" w:rsidRPr="002943C4" w:rsidRDefault="002943C4" w:rsidP="002943C4">
      <w:pPr>
        <w:ind w:left="720"/>
      </w:pPr>
      <w:r w:rsidRPr="002943C4">
        <w:t xml:space="preserve">Prompt:*" I have attached my technical procedures covering Cloudflare, Linux, Proxmox, Pi-hole, Docker, Git, Gemini, VS Code, Docker, Wyoming, NGINX, Ollama, Twingate, Home Assistant, Kamrui, Intel Core i7, and MS Word. Actively search the web to match my steps against the official documentation for these technologies. </w:t>
      </w:r>
      <w:r w:rsidRPr="002943C4">
        <w:lastRenderedPageBreak/>
        <w:t>Do not use in-text citation markers. Instead, compile a clean, web-ready list at the very end titled 'References and Authoritative Resources'.Group the references by technology (e.g., Cloudflare Resources, Proxmox Resources). Each item must list the specific guide name and have the live, verified URL embedded directly into the title text. Prioritize official vendor documentation (e.g., cloudflare.com, proxmox.com, docker.com) over third-party blogs."</w:t>
      </w:r>
    </w:p>
    <w:p w14:paraId="68A900CB" w14:textId="2BB1A470" w:rsidR="002943C4" w:rsidRPr="002943C4" w:rsidRDefault="002943C4" w:rsidP="002943C4">
      <w:r w:rsidRPr="002943C4">
        <w:t>Step 2: What Your Final Web-Ready List Will Look Like</w:t>
      </w:r>
    </w:p>
    <w:p w14:paraId="3690576B" w14:textId="77777777" w:rsidR="002943C4" w:rsidRPr="002943C4" w:rsidRDefault="002943C4" w:rsidP="002943C4">
      <w:r w:rsidRPr="002943C4">
        <w:t>Once ChatGPT scans your text and searches the web, it will generate a cleanly segmented bibliography directly matching your toolkit. It will look like this:</w:t>
      </w:r>
    </w:p>
    <w:p w14:paraId="5A767E62" w14:textId="77777777" w:rsidR="002943C4" w:rsidRPr="002943C4" w:rsidRDefault="002943C4" w:rsidP="002943C4">
      <w:pPr>
        <w:ind w:left="720"/>
      </w:pPr>
      <w:r w:rsidRPr="002943C4">
        <w:rPr>
          <w:rFonts w:ascii="Segoe UI Emoji" w:hAnsi="Segoe UI Emoji" w:cs="Segoe UI Emoji"/>
        </w:rPr>
        <w:t>🌐</w:t>
      </w:r>
      <w:r w:rsidRPr="002943C4">
        <w:t xml:space="preserve"> Cloudflare Resources Cloudflare Docs: Set up Email Routing Cloudflare Docs: Post-onboarding DNS record configuration</w:t>
      </w:r>
    </w:p>
    <w:p w14:paraId="0EDB5FA1" w14:textId="77777777" w:rsidR="002943C4" w:rsidRPr="002943C4" w:rsidRDefault="002943C4" w:rsidP="002943C4">
      <w:pPr>
        <w:ind w:left="720"/>
      </w:pPr>
      <w:r w:rsidRPr="002943C4">
        <w:rPr>
          <w:rFonts w:ascii="Segoe UI Emoji" w:hAnsi="Segoe UI Emoji" w:cs="Segoe UI Emoji"/>
        </w:rPr>
        <w:t>🐧</w:t>
      </w:r>
      <w:r w:rsidRPr="002943C4">
        <w:t xml:space="preserve"> Linux &amp; Proxmox Resources Proxmox VE Documentation: Getting Started Ubuntu Server Guide: Network Configuration</w:t>
      </w:r>
    </w:p>
    <w:p w14:paraId="10F057CB" w14:textId="77777777" w:rsidR="002943C4" w:rsidRPr="002943C4" w:rsidRDefault="002943C4" w:rsidP="002943C4">
      <w:pPr>
        <w:ind w:left="720"/>
      </w:pPr>
      <w:r w:rsidRPr="002943C4">
        <w:rPr>
          <w:rFonts w:ascii="Segoe UI Emoji" w:hAnsi="Segoe UI Emoji" w:cs="Segoe UI Emoji"/>
        </w:rPr>
        <w:t>🐳</w:t>
      </w:r>
      <w:r w:rsidRPr="002943C4">
        <w:t xml:space="preserve"> Docker &amp; Pi-hole Resources Docker Docs: Docker Compose Overview Pi-hole documentation: Post-Install Configuration</w:t>
      </w:r>
    </w:p>
    <w:p w14:paraId="6F64B1FA" w14:textId="77777777" w:rsidR="002943C4" w:rsidRPr="002943C4" w:rsidRDefault="002943C4" w:rsidP="002943C4">
      <w:pPr>
        <w:ind w:left="720"/>
      </w:pPr>
      <w:r w:rsidRPr="002943C4">
        <w:rPr>
          <w:rFonts w:ascii="Segoe UI Emoji" w:hAnsi="Segoe UI Emoji" w:cs="Segoe UI Emoji"/>
        </w:rPr>
        <w:t>🛠️</w:t>
      </w:r>
      <w:r w:rsidRPr="002943C4">
        <w:t xml:space="preserve"> Developer Tools (Git, VS Code, Gemini, MS Word, Git Documentation: Reference Manual Visual Studio Code Docs: Getting Started Google Gemini API: Developer Overview Microsoft Support: Advanced Find and Replace with Wildcards</w:t>
      </w:r>
    </w:p>
    <w:p w14:paraId="050CBC9C" w14:textId="77777777" w:rsidR="002943C4" w:rsidRPr="002943C4" w:rsidRDefault="002943C4" w:rsidP="002943C4">
      <w:r w:rsidRPr="002943C4">
        <w:t>Step 3: Paste into Word as "Keep Source Formatting</w:t>
      </w:r>
    </w:p>
    <w:p w14:paraId="54AC58A7" w14:textId="77777777" w:rsidR="002943C4" w:rsidRPr="002943C4" w:rsidRDefault="002943C4" w:rsidP="002943C4">
      <w:r w:rsidRPr="002943C4">
        <w:t>"When you copy the finished list out of ChatGPT and paste it into Microsoft Word, make sure to click the small Paste Options clipboard icon that appears next to your text and select Keep Source Formatting (K). This ensures that the live, clickable hyperlinks are preserved exactly as text anchors without reverting back to raw, ugly URLs.</w:t>
      </w:r>
    </w:p>
    <w:p w14:paraId="7227EC78" w14:textId="6D383397" w:rsidR="00A44B03" w:rsidRDefault="009F0EDF" w:rsidP="002943C4">
      <w:pPr>
        <w:pStyle w:val="Heading2"/>
      </w:pPr>
      <w:r>
        <w:t>Where do we go from here?</w:t>
      </w:r>
    </w:p>
    <w:p w14:paraId="6E95B94B" w14:textId="77777777" w:rsidR="009F0EDF" w:rsidRDefault="009F0EDF" w:rsidP="009F0EDF">
      <w:r>
        <w:t xml:space="preserve">If you want to keep using this approach to create your repository then I would recommend that you go back to the section </w:t>
      </w:r>
      <w:bookmarkStart w:id="5" w:name="_Toc233292015"/>
      <w:r w:rsidRPr="00181342">
        <w:t>Setting up a Public Repository on Github</w:t>
      </w:r>
      <w:bookmarkEnd w:id="5"/>
      <w:r>
        <w:t xml:space="preserve"> located on the Home Lab DNS Procedure web page.  At that point I would create a new repository and keep the old one just for fun.  You can actually delete it later if desired.</w:t>
      </w:r>
    </w:p>
    <w:p w14:paraId="4D62BABE" w14:textId="77777777" w:rsidR="009F0EDF" w:rsidRDefault="009F0EDF" w:rsidP="009F0EDF">
      <w:r>
        <w:t>Go ahead and create your Final Web Page - Point your Domain name to it and create away.</w:t>
      </w:r>
    </w:p>
    <w:p w14:paraId="10186DE0" w14:textId="4D1FA35D" w:rsidR="009F0EDF" w:rsidRPr="009F0EDF" w:rsidRDefault="009F0EDF" w:rsidP="009F0EDF">
      <w:r w:rsidRPr="009F0EDF">
        <w:rPr>
          <w:b/>
          <w:bCs/>
        </w:rPr>
        <w:t>Henry David Thoreau:</w:t>
      </w:r>
      <w:r w:rsidRPr="009F0EDF">
        <w:t xml:space="preserve"> </w:t>
      </w:r>
      <w:r w:rsidRPr="009F0EDF">
        <w:rPr>
          <w:i/>
          <w:iCs/>
        </w:rPr>
        <w:t>"This world is but a canvas to our imagination.</w:t>
      </w:r>
      <w:r>
        <w:rPr>
          <w:i/>
          <w:iCs/>
        </w:rPr>
        <w:t>"</w:t>
      </w:r>
    </w:p>
    <w:p w14:paraId="0A381572" w14:textId="4B2D4757" w:rsidR="009F0EDF" w:rsidRDefault="009F0EDF" w:rsidP="009F0EDF">
      <w:r w:rsidRPr="009F0EDF">
        <w:t xml:space="preserve"> and you are the artist. Paint your masterpiece</w:t>
      </w:r>
      <w:r>
        <w:t xml:space="preserve"> for the world to enjoy!</w:t>
      </w:r>
    </w:p>
    <w:p w14:paraId="3D907B71" w14:textId="77777777" w:rsidR="00A44B03" w:rsidRDefault="00A44B03" w:rsidP="00A44B03"/>
    <w:p w14:paraId="23C8874E" w14:textId="77777777" w:rsidR="00A44B03" w:rsidRDefault="00A44B03" w:rsidP="00A44B03"/>
    <w:sectPr w:rsidR="00A44B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2EC"/>
    <w:multiLevelType w:val="multilevel"/>
    <w:tmpl w:val="E2A0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E6F3C"/>
    <w:multiLevelType w:val="hybridMultilevel"/>
    <w:tmpl w:val="621A16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C255FD"/>
    <w:multiLevelType w:val="multilevel"/>
    <w:tmpl w:val="3310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D2351"/>
    <w:multiLevelType w:val="hybridMultilevel"/>
    <w:tmpl w:val="4852D7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A4E797E"/>
    <w:multiLevelType w:val="hybridMultilevel"/>
    <w:tmpl w:val="61E05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8A4580"/>
    <w:multiLevelType w:val="multilevel"/>
    <w:tmpl w:val="0966D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B70A0B"/>
    <w:multiLevelType w:val="multilevel"/>
    <w:tmpl w:val="E06060EE"/>
    <w:lvl w:ilvl="0">
      <w:start w:val="1"/>
      <w:numFmt w:val="bullet"/>
      <w:lvlText w:val=""/>
      <w:lvlJc w:val="left"/>
      <w:pPr>
        <w:tabs>
          <w:tab w:val="num" w:pos="648"/>
        </w:tabs>
        <w:ind w:left="648" w:hanging="360"/>
      </w:pPr>
      <w:rPr>
        <w:rFonts w:ascii="Symbol" w:hAnsi="Symbol" w:hint="default"/>
        <w:sz w:val="20"/>
      </w:rPr>
    </w:lvl>
    <w:lvl w:ilvl="1">
      <w:start w:val="1"/>
      <w:numFmt w:val="bullet"/>
      <w:lvlText w:val="o"/>
      <w:lvlJc w:val="left"/>
      <w:pPr>
        <w:tabs>
          <w:tab w:val="num" w:pos="1368"/>
        </w:tabs>
        <w:ind w:left="1368" w:hanging="360"/>
      </w:pPr>
      <w:rPr>
        <w:rFonts w:ascii="Courier New" w:hAnsi="Courier New" w:hint="default"/>
        <w:sz w:val="20"/>
      </w:rPr>
    </w:lvl>
    <w:lvl w:ilvl="2">
      <w:start w:val="1"/>
      <w:numFmt w:val="bullet"/>
      <w:lvlText w:val=""/>
      <w:lvlJc w:val="left"/>
      <w:pPr>
        <w:ind w:left="2088" w:hanging="360"/>
      </w:pPr>
      <w:rPr>
        <w:rFonts w:ascii="Symbol" w:hAnsi="Symbol" w:hint="default"/>
        <w:sz w:val="20"/>
      </w:rPr>
    </w:lvl>
    <w:lvl w:ilvl="3">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7" w15:restartNumberingAfterBreak="0">
    <w:nsid w:val="16B67AF5"/>
    <w:multiLevelType w:val="multilevel"/>
    <w:tmpl w:val="2B12C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C09CB"/>
    <w:multiLevelType w:val="multilevel"/>
    <w:tmpl w:val="E4701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07D09"/>
    <w:multiLevelType w:val="hybridMultilevel"/>
    <w:tmpl w:val="188AA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C31190"/>
    <w:multiLevelType w:val="multilevel"/>
    <w:tmpl w:val="E9D63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9234FF"/>
    <w:multiLevelType w:val="hybridMultilevel"/>
    <w:tmpl w:val="B04CD6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4A052A"/>
    <w:multiLevelType w:val="multilevel"/>
    <w:tmpl w:val="894CC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99008C"/>
    <w:multiLevelType w:val="multilevel"/>
    <w:tmpl w:val="E06060EE"/>
    <w:lvl w:ilvl="0">
      <w:start w:val="1"/>
      <w:numFmt w:val="bullet"/>
      <w:lvlText w:val=""/>
      <w:lvlJc w:val="left"/>
      <w:pPr>
        <w:tabs>
          <w:tab w:val="num" w:pos="2376"/>
        </w:tabs>
        <w:ind w:left="2376" w:hanging="360"/>
      </w:pPr>
      <w:rPr>
        <w:rFonts w:ascii="Symbol" w:hAnsi="Symbol" w:hint="default"/>
        <w:sz w:val="20"/>
      </w:rPr>
    </w:lvl>
    <w:lvl w:ilvl="1">
      <w:start w:val="1"/>
      <w:numFmt w:val="bullet"/>
      <w:lvlText w:val="o"/>
      <w:lvlJc w:val="left"/>
      <w:pPr>
        <w:tabs>
          <w:tab w:val="num" w:pos="3096"/>
        </w:tabs>
        <w:ind w:left="3096" w:hanging="360"/>
      </w:pPr>
      <w:rPr>
        <w:rFonts w:ascii="Courier New" w:hAnsi="Courier New" w:hint="default"/>
        <w:sz w:val="20"/>
      </w:rPr>
    </w:lvl>
    <w:lvl w:ilvl="2">
      <w:start w:val="1"/>
      <w:numFmt w:val="bullet"/>
      <w:lvlText w:val=""/>
      <w:lvlJc w:val="left"/>
      <w:pPr>
        <w:ind w:left="3816" w:hanging="360"/>
      </w:pPr>
      <w:rPr>
        <w:rFonts w:ascii="Symbol" w:hAnsi="Symbol" w:hint="default"/>
        <w:sz w:val="20"/>
      </w:rPr>
    </w:lvl>
    <w:lvl w:ilvl="3">
      <w:start w:val="1"/>
      <w:numFmt w:val="bullet"/>
      <w:lvlText w:val=""/>
      <w:lvlJc w:val="left"/>
      <w:pPr>
        <w:tabs>
          <w:tab w:val="num" w:pos="4536"/>
        </w:tabs>
        <w:ind w:left="4536" w:hanging="360"/>
      </w:pPr>
      <w:rPr>
        <w:rFonts w:ascii="Wingdings" w:hAnsi="Wingdings" w:hint="default"/>
        <w:sz w:val="20"/>
      </w:rPr>
    </w:lvl>
    <w:lvl w:ilvl="4" w:tentative="1">
      <w:start w:val="1"/>
      <w:numFmt w:val="bullet"/>
      <w:lvlText w:val=""/>
      <w:lvlJc w:val="left"/>
      <w:pPr>
        <w:tabs>
          <w:tab w:val="num" w:pos="5256"/>
        </w:tabs>
        <w:ind w:left="5256" w:hanging="360"/>
      </w:pPr>
      <w:rPr>
        <w:rFonts w:ascii="Wingdings" w:hAnsi="Wingdings" w:hint="default"/>
        <w:sz w:val="20"/>
      </w:rPr>
    </w:lvl>
    <w:lvl w:ilvl="5" w:tentative="1">
      <w:start w:val="1"/>
      <w:numFmt w:val="bullet"/>
      <w:lvlText w:val=""/>
      <w:lvlJc w:val="left"/>
      <w:pPr>
        <w:tabs>
          <w:tab w:val="num" w:pos="5976"/>
        </w:tabs>
        <w:ind w:left="5976" w:hanging="360"/>
      </w:pPr>
      <w:rPr>
        <w:rFonts w:ascii="Wingdings" w:hAnsi="Wingdings" w:hint="default"/>
        <w:sz w:val="20"/>
      </w:rPr>
    </w:lvl>
    <w:lvl w:ilvl="6" w:tentative="1">
      <w:start w:val="1"/>
      <w:numFmt w:val="bullet"/>
      <w:lvlText w:val=""/>
      <w:lvlJc w:val="left"/>
      <w:pPr>
        <w:tabs>
          <w:tab w:val="num" w:pos="6696"/>
        </w:tabs>
        <w:ind w:left="6696" w:hanging="360"/>
      </w:pPr>
      <w:rPr>
        <w:rFonts w:ascii="Wingdings" w:hAnsi="Wingdings" w:hint="default"/>
        <w:sz w:val="20"/>
      </w:rPr>
    </w:lvl>
    <w:lvl w:ilvl="7" w:tentative="1">
      <w:start w:val="1"/>
      <w:numFmt w:val="bullet"/>
      <w:lvlText w:val=""/>
      <w:lvlJc w:val="left"/>
      <w:pPr>
        <w:tabs>
          <w:tab w:val="num" w:pos="7416"/>
        </w:tabs>
        <w:ind w:left="7416" w:hanging="360"/>
      </w:pPr>
      <w:rPr>
        <w:rFonts w:ascii="Wingdings" w:hAnsi="Wingdings" w:hint="default"/>
        <w:sz w:val="20"/>
      </w:rPr>
    </w:lvl>
    <w:lvl w:ilvl="8" w:tentative="1">
      <w:start w:val="1"/>
      <w:numFmt w:val="bullet"/>
      <w:lvlText w:val=""/>
      <w:lvlJc w:val="left"/>
      <w:pPr>
        <w:tabs>
          <w:tab w:val="num" w:pos="8136"/>
        </w:tabs>
        <w:ind w:left="8136" w:hanging="360"/>
      </w:pPr>
      <w:rPr>
        <w:rFonts w:ascii="Wingdings" w:hAnsi="Wingdings" w:hint="default"/>
        <w:sz w:val="20"/>
      </w:rPr>
    </w:lvl>
  </w:abstractNum>
  <w:abstractNum w:abstractNumId="14" w15:restartNumberingAfterBreak="0">
    <w:nsid w:val="2FA9145B"/>
    <w:multiLevelType w:val="multilevel"/>
    <w:tmpl w:val="3E34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47003"/>
    <w:multiLevelType w:val="hybridMultilevel"/>
    <w:tmpl w:val="C53291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25B07B2"/>
    <w:multiLevelType w:val="multilevel"/>
    <w:tmpl w:val="D87EF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036D3A"/>
    <w:multiLevelType w:val="multilevel"/>
    <w:tmpl w:val="46DE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B92600"/>
    <w:multiLevelType w:val="multilevel"/>
    <w:tmpl w:val="E06060EE"/>
    <w:lvl w:ilvl="0">
      <w:start w:val="1"/>
      <w:numFmt w:val="bullet"/>
      <w:lvlText w:val=""/>
      <w:lvlJc w:val="left"/>
      <w:pPr>
        <w:tabs>
          <w:tab w:val="num" w:pos="648"/>
        </w:tabs>
        <w:ind w:left="648" w:hanging="360"/>
      </w:pPr>
      <w:rPr>
        <w:rFonts w:ascii="Symbol" w:hAnsi="Symbol" w:hint="default"/>
        <w:sz w:val="20"/>
      </w:rPr>
    </w:lvl>
    <w:lvl w:ilvl="1">
      <w:start w:val="1"/>
      <w:numFmt w:val="bullet"/>
      <w:lvlText w:val="o"/>
      <w:lvlJc w:val="left"/>
      <w:pPr>
        <w:tabs>
          <w:tab w:val="num" w:pos="1368"/>
        </w:tabs>
        <w:ind w:left="1368" w:hanging="360"/>
      </w:pPr>
      <w:rPr>
        <w:rFonts w:ascii="Courier New" w:hAnsi="Courier New" w:hint="default"/>
        <w:sz w:val="20"/>
      </w:rPr>
    </w:lvl>
    <w:lvl w:ilvl="2">
      <w:start w:val="1"/>
      <w:numFmt w:val="bullet"/>
      <w:lvlText w:val=""/>
      <w:lvlJc w:val="left"/>
      <w:pPr>
        <w:ind w:left="2088" w:hanging="360"/>
      </w:pPr>
      <w:rPr>
        <w:rFonts w:ascii="Symbol" w:hAnsi="Symbol" w:hint="default"/>
        <w:sz w:val="20"/>
      </w:rPr>
    </w:lvl>
    <w:lvl w:ilvl="3">
      <w:start w:val="1"/>
      <w:numFmt w:val="bullet"/>
      <w:lvlText w:val=""/>
      <w:lvlJc w:val="left"/>
      <w:pPr>
        <w:tabs>
          <w:tab w:val="num" w:pos="2808"/>
        </w:tabs>
        <w:ind w:left="2808" w:hanging="360"/>
      </w:pPr>
      <w:rPr>
        <w:rFonts w:ascii="Wingdings" w:hAnsi="Wingdings" w:hint="default"/>
        <w:sz w:val="20"/>
      </w:rPr>
    </w:lvl>
    <w:lvl w:ilvl="4" w:tentative="1">
      <w:start w:val="1"/>
      <w:numFmt w:val="bullet"/>
      <w:lvlText w:val=""/>
      <w:lvlJc w:val="left"/>
      <w:pPr>
        <w:tabs>
          <w:tab w:val="num" w:pos="3528"/>
        </w:tabs>
        <w:ind w:left="3528" w:hanging="360"/>
      </w:pPr>
      <w:rPr>
        <w:rFonts w:ascii="Wingdings" w:hAnsi="Wingdings" w:hint="default"/>
        <w:sz w:val="20"/>
      </w:rPr>
    </w:lvl>
    <w:lvl w:ilvl="5" w:tentative="1">
      <w:start w:val="1"/>
      <w:numFmt w:val="bullet"/>
      <w:lvlText w:val=""/>
      <w:lvlJc w:val="left"/>
      <w:pPr>
        <w:tabs>
          <w:tab w:val="num" w:pos="4248"/>
        </w:tabs>
        <w:ind w:left="4248" w:hanging="360"/>
      </w:pPr>
      <w:rPr>
        <w:rFonts w:ascii="Wingdings" w:hAnsi="Wingdings" w:hint="default"/>
        <w:sz w:val="20"/>
      </w:rPr>
    </w:lvl>
    <w:lvl w:ilvl="6" w:tentative="1">
      <w:start w:val="1"/>
      <w:numFmt w:val="bullet"/>
      <w:lvlText w:val=""/>
      <w:lvlJc w:val="left"/>
      <w:pPr>
        <w:tabs>
          <w:tab w:val="num" w:pos="4968"/>
        </w:tabs>
        <w:ind w:left="4968" w:hanging="360"/>
      </w:pPr>
      <w:rPr>
        <w:rFonts w:ascii="Wingdings" w:hAnsi="Wingdings" w:hint="default"/>
        <w:sz w:val="20"/>
      </w:rPr>
    </w:lvl>
    <w:lvl w:ilvl="7" w:tentative="1">
      <w:start w:val="1"/>
      <w:numFmt w:val="bullet"/>
      <w:lvlText w:val=""/>
      <w:lvlJc w:val="left"/>
      <w:pPr>
        <w:tabs>
          <w:tab w:val="num" w:pos="5688"/>
        </w:tabs>
        <w:ind w:left="5688" w:hanging="360"/>
      </w:pPr>
      <w:rPr>
        <w:rFonts w:ascii="Wingdings" w:hAnsi="Wingdings" w:hint="default"/>
        <w:sz w:val="20"/>
      </w:rPr>
    </w:lvl>
    <w:lvl w:ilvl="8" w:tentative="1">
      <w:start w:val="1"/>
      <w:numFmt w:val="bullet"/>
      <w:lvlText w:val=""/>
      <w:lvlJc w:val="left"/>
      <w:pPr>
        <w:tabs>
          <w:tab w:val="num" w:pos="6408"/>
        </w:tabs>
        <w:ind w:left="6408" w:hanging="360"/>
      </w:pPr>
      <w:rPr>
        <w:rFonts w:ascii="Wingdings" w:hAnsi="Wingdings" w:hint="default"/>
        <w:sz w:val="20"/>
      </w:rPr>
    </w:lvl>
  </w:abstractNum>
  <w:abstractNum w:abstractNumId="19" w15:restartNumberingAfterBreak="0">
    <w:nsid w:val="3B1420F0"/>
    <w:multiLevelType w:val="multilevel"/>
    <w:tmpl w:val="7CC02E50"/>
    <w:lvl w:ilvl="0">
      <w:start w:val="1"/>
      <w:numFmt w:val="decimal"/>
      <w:lvlText w:val="%1."/>
      <w:lvlJc w:val="left"/>
      <w:pPr>
        <w:tabs>
          <w:tab w:val="num" w:pos="936"/>
        </w:tabs>
        <w:ind w:left="936" w:hanging="360"/>
      </w:pPr>
      <w:rPr>
        <w:rFonts w:hint="default"/>
        <w:sz w:val="20"/>
      </w:rPr>
    </w:lvl>
    <w:lvl w:ilvl="1">
      <w:start w:val="1"/>
      <w:numFmt w:val="bullet"/>
      <w:lvlText w:val="o"/>
      <w:lvlJc w:val="left"/>
      <w:pPr>
        <w:tabs>
          <w:tab w:val="num" w:pos="1656"/>
        </w:tabs>
        <w:ind w:left="1656" w:hanging="360"/>
      </w:pPr>
      <w:rPr>
        <w:rFonts w:ascii="Courier New" w:hAnsi="Courier New" w:hint="default"/>
        <w:sz w:val="20"/>
      </w:rPr>
    </w:lvl>
    <w:lvl w:ilvl="2">
      <w:start w:val="1"/>
      <w:numFmt w:val="bullet"/>
      <w:lvlText w:val=""/>
      <w:lvlJc w:val="left"/>
      <w:pPr>
        <w:ind w:left="2376" w:hanging="360"/>
      </w:pPr>
      <w:rPr>
        <w:rFonts w:ascii="Symbol" w:hAnsi="Symbol" w:hint="default"/>
      </w:rPr>
    </w:lvl>
    <w:lvl w:ilvl="3">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20" w15:restartNumberingAfterBreak="0">
    <w:nsid w:val="3F820C90"/>
    <w:multiLevelType w:val="multilevel"/>
    <w:tmpl w:val="65A61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B149F4"/>
    <w:multiLevelType w:val="multilevel"/>
    <w:tmpl w:val="B00C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6F49B6"/>
    <w:multiLevelType w:val="hybridMultilevel"/>
    <w:tmpl w:val="20F0E0DA"/>
    <w:lvl w:ilvl="0" w:tplc="04090001">
      <w:start w:val="1"/>
      <w:numFmt w:val="bullet"/>
      <w:lvlText w:val=""/>
      <w:lvlJc w:val="left"/>
      <w:pPr>
        <w:ind w:left="2376" w:hanging="360"/>
      </w:pPr>
      <w:rPr>
        <w:rFonts w:ascii="Symbol" w:hAnsi="Symbol" w:hint="default"/>
      </w:rPr>
    </w:lvl>
    <w:lvl w:ilvl="1" w:tplc="04090003">
      <w:start w:val="1"/>
      <w:numFmt w:val="bullet"/>
      <w:lvlText w:val="o"/>
      <w:lvlJc w:val="left"/>
      <w:pPr>
        <w:ind w:left="3096" w:hanging="360"/>
      </w:pPr>
      <w:rPr>
        <w:rFonts w:ascii="Courier New" w:hAnsi="Courier New" w:cs="Courier New" w:hint="default"/>
      </w:rPr>
    </w:lvl>
    <w:lvl w:ilvl="2" w:tplc="04090005" w:tentative="1">
      <w:start w:val="1"/>
      <w:numFmt w:val="bullet"/>
      <w:lvlText w:val=""/>
      <w:lvlJc w:val="left"/>
      <w:pPr>
        <w:ind w:left="3816" w:hanging="360"/>
      </w:pPr>
      <w:rPr>
        <w:rFonts w:ascii="Wingdings" w:hAnsi="Wingdings" w:hint="default"/>
      </w:rPr>
    </w:lvl>
    <w:lvl w:ilvl="3" w:tplc="04090001" w:tentative="1">
      <w:start w:val="1"/>
      <w:numFmt w:val="bullet"/>
      <w:lvlText w:val=""/>
      <w:lvlJc w:val="left"/>
      <w:pPr>
        <w:ind w:left="4536" w:hanging="360"/>
      </w:pPr>
      <w:rPr>
        <w:rFonts w:ascii="Symbol" w:hAnsi="Symbol" w:hint="default"/>
      </w:rPr>
    </w:lvl>
    <w:lvl w:ilvl="4" w:tplc="04090003" w:tentative="1">
      <w:start w:val="1"/>
      <w:numFmt w:val="bullet"/>
      <w:lvlText w:val="o"/>
      <w:lvlJc w:val="left"/>
      <w:pPr>
        <w:ind w:left="5256" w:hanging="360"/>
      </w:pPr>
      <w:rPr>
        <w:rFonts w:ascii="Courier New" w:hAnsi="Courier New" w:cs="Courier New" w:hint="default"/>
      </w:rPr>
    </w:lvl>
    <w:lvl w:ilvl="5" w:tplc="04090005" w:tentative="1">
      <w:start w:val="1"/>
      <w:numFmt w:val="bullet"/>
      <w:lvlText w:val=""/>
      <w:lvlJc w:val="left"/>
      <w:pPr>
        <w:ind w:left="5976" w:hanging="360"/>
      </w:pPr>
      <w:rPr>
        <w:rFonts w:ascii="Wingdings" w:hAnsi="Wingdings" w:hint="default"/>
      </w:rPr>
    </w:lvl>
    <w:lvl w:ilvl="6" w:tplc="04090001" w:tentative="1">
      <w:start w:val="1"/>
      <w:numFmt w:val="bullet"/>
      <w:lvlText w:val=""/>
      <w:lvlJc w:val="left"/>
      <w:pPr>
        <w:ind w:left="6696" w:hanging="360"/>
      </w:pPr>
      <w:rPr>
        <w:rFonts w:ascii="Symbol" w:hAnsi="Symbol" w:hint="default"/>
      </w:rPr>
    </w:lvl>
    <w:lvl w:ilvl="7" w:tplc="04090003" w:tentative="1">
      <w:start w:val="1"/>
      <w:numFmt w:val="bullet"/>
      <w:lvlText w:val="o"/>
      <w:lvlJc w:val="left"/>
      <w:pPr>
        <w:ind w:left="7416" w:hanging="360"/>
      </w:pPr>
      <w:rPr>
        <w:rFonts w:ascii="Courier New" w:hAnsi="Courier New" w:cs="Courier New" w:hint="default"/>
      </w:rPr>
    </w:lvl>
    <w:lvl w:ilvl="8" w:tplc="04090005" w:tentative="1">
      <w:start w:val="1"/>
      <w:numFmt w:val="bullet"/>
      <w:lvlText w:val=""/>
      <w:lvlJc w:val="left"/>
      <w:pPr>
        <w:ind w:left="8136" w:hanging="360"/>
      </w:pPr>
      <w:rPr>
        <w:rFonts w:ascii="Wingdings" w:hAnsi="Wingdings" w:hint="default"/>
      </w:rPr>
    </w:lvl>
  </w:abstractNum>
  <w:abstractNum w:abstractNumId="23" w15:restartNumberingAfterBreak="0">
    <w:nsid w:val="46957484"/>
    <w:multiLevelType w:val="hybridMultilevel"/>
    <w:tmpl w:val="5726BC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F42931"/>
    <w:multiLevelType w:val="hybridMultilevel"/>
    <w:tmpl w:val="102E0C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342A2C"/>
    <w:multiLevelType w:val="multilevel"/>
    <w:tmpl w:val="4ADE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364973"/>
    <w:multiLevelType w:val="multilevel"/>
    <w:tmpl w:val="2B12C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3A4A14"/>
    <w:multiLevelType w:val="hybridMultilevel"/>
    <w:tmpl w:val="5EC666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DE54D9"/>
    <w:multiLevelType w:val="multilevel"/>
    <w:tmpl w:val="A308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1A6406"/>
    <w:multiLevelType w:val="multilevel"/>
    <w:tmpl w:val="0EC0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097ACE"/>
    <w:multiLevelType w:val="hybridMultilevel"/>
    <w:tmpl w:val="1134656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D0B267C"/>
    <w:multiLevelType w:val="multilevel"/>
    <w:tmpl w:val="298EA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CF7BE3"/>
    <w:multiLevelType w:val="hybridMultilevel"/>
    <w:tmpl w:val="F9141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4E7272"/>
    <w:multiLevelType w:val="hybridMultilevel"/>
    <w:tmpl w:val="B64AE1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6457FF"/>
    <w:multiLevelType w:val="hybridMultilevel"/>
    <w:tmpl w:val="E188AB96"/>
    <w:lvl w:ilvl="0" w:tplc="3C4244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15272B"/>
    <w:multiLevelType w:val="hybridMultilevel"/>
    <w:tmpl w:val="C70A5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7D3A0E"/>
    <w:multiLevelType w:val="multilevel"/>
    <w:tmpl w:val="B652E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A27089"/>
    <w:multiLevelType w:val="multilevel"/>
    <w:tmpl w:val="F55A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E31328"/>
    <w:multiLevelType w:val="multilevel"/>
    <w:tmpl w:val="40F8B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631BB7"/>
    <w:multiLevelType w:val="multilevel"/>
    <w:tmpl w:val="C7CED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0739EF"/>
    <w:multiLevelType w:val="hybridMultilevel"/>
    <w:tmpl w:val="94D643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2F2C08"/>
    <w:multiLevelType w:val="multilevel"/>
    <w:tmpl w:val="E138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3F0BD0"/>
    <w:multiLevelType w:val="multilevel"/>
    <w:tmpl w:val="BAD8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C20C72"/>
    <w:multiLevelType w:val="multilevel"/>
    <w:tmpl w:val="45589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7C5E39"/>
    <w:multiLevelType w:val="multilevel"/>
    <w:tmpl w:val="EC56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3C0297"/>
    <w:multiLevelType w:val="hybridMultilevel"/>
    <w:tmpl w:val="1332E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53539EF"/>
    <w:multiLevelType w:val="multilevel"/>
    <w:tmpl w:val="A1945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D411DE"/>
    <w:multiLevelType w:val="hybridMultilevel"/>
    <w:tmpl w:val="2A64B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EA13E04"/>
    <w:multiLevelType w:val="hybridMultilevel"/>
    <w:tmpl w:val="E1447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3864149">
    <w:abstractNumId w:val="9"/>
  </w:num>
  <w:num w:numId="2" w16cid:durableId="640691340">
    <w:abstractNumId w:val="15"/>
  </w:num>
  <w:num w:numId="3" w16cid:durableId="1122502048">
    <w:abstractNumId w:val="48"/>
  </w:num>
  <w:num w:numId="4" w16cid:durableId="1526287982">
    <w:abstractNumId w:val="3"/>
  </w:num>
  <w:num w:numId="5" w16cid:durableId="189488977">
    <w:abstractNumId w:val="12"/>
  </w:num>
  <w:num w:numId="6" w16cid:durableId="715813783">
    <w:abstractNumId w:val="39"/>
  </w:num>
  <w:num w:numId="7" w16cid:durableId="742801130">
    <w:abstractNumId w:val="20"/>
  </w:num>
  <w:num w:numId="8" w16cid:durableId="1624652045">
    <w:abstractNumId w:val="36"/>
  </w:num>
  <w:num w:numId="9" w16cid:durableId="1405907220">
    <w:abstractNumId w:val="11"/>
  </w:num>
  <w:num w:numId="10" w16cid:durableId="1078597271">
    <w:abstractNumId w:val="33"/>
  </w:num>
  <w:num w:numId="11" w16cid:durableId="192232420">
    <w:abstractNumId w:val="27"/>
  </w:num>
  <w:num w:numId="12" w16cid:durableId="1661301686">
    <w:abstractNumId w:val="40"/>
  </w:num>
  <w:num w:numId="13" w16cid:durableId="1237008663">
    <w:abstractNumId w:val="24"/>
  </w:num>
  <w:num w:numId="14" w16cid:durableId="2001999239">
    <w:abstractNumId w:val="47"/>
  </w:num>
  <w:num w:numId="15" w16cid:durableId="913660606">
    <w:abstractNumId w:val="45"/>
  </w:num>
  <w:num w:numId="16" w16cid:durableId="1649940279">
    <w:abstractNumId w:val="32"/>
  </w:num>
  <w:num w:numId="17" w16cid:durableId="1893812967">
    <w:abstractNumId w:val="37"/>
  </w:num>
  <w:num w:numId="18" w16cid:durableId="895434188">
    <w:abstractNumId w:val="29"/>
  </w:num>
  <w:num w:numId="19" w16cid:durableId="282883571">
    <w:abstractNumId w:val="44"/>
  </w:num>
  <w:num w:numId="20" w16cid:durableId="1319845717">
    <w:abstractNumId w:val="14"/>
  </w:num>
  <w:num w:numId="21" w16cid:durableId="1604803261">
    <w:abstractNumId w:val="31"/>
  </w:num>
  <w:num w:numId="22" w16cid:durableId="844325360">
    <w:abstractNumId w:val="26"/>
  </w:num>
  <w:num w:numId="23" w16cid:durableId="940072008">
    <w:abstractNumId w:val="41"/>
  </w:num>
  <w:num w:numId="24" w16cid:durableId="1305311450">
    <w:abstractNumId w:val="38"/>
  </w:num>
  <w:num w:numId="25" w16cid:durableId="935213067">
    <w:abstractNumId w:val="2"/>
  </w:num>
  <w:num w:numId="26" w16cid:durableId="2073192880">
    <w:abstractNumId w:val="21"/>
  </w:num>
  <w:num w:numId="27" w16cid:durableId="729885579">
    <w:abstractNumId w:val="25"/>
  </w:num>
  <w:num w:numId="28" w16cid:durableId="1038823755">
    <w:abstractNumId w:val="7"/>
  </w:num>
  <w:num w:numId="29" w16cid:durableId="1392382543">
    <w:abstractNumId w:val="10"/>
  </w:num>
  <w:num w:numId="30" w16cid:durableId="103429163">
    <w:abstractNumId w:val="8"/>
  </w:num>
  <w:num w:numId="31" w16cid:durableId="46340031">
    <w:abstractNumId w:val="17"/>
  </w:num>
  <w:num w:numId="32" w16cid:durableId="1976763210">
    <w:abstractNumId w:val="35"/>
  </w:num>
  <w:num w:numId="33" w16cid:durableId="1297832590">
    <w:abstractNumId w:val="19"/>
  </w:num>
  <w:num w:numId="34" w16cid:durableId="1956129292">
    <w:abstractNumId w:val="22"/>
  </w:num>
  <w:num w:numId="35" w16cid:durableId="931664445">
    <w:abstractNumId w:val="13"/>
  </w:num>
  <w:num w:numId="36" w16cid:durableId="735739338">
    <w:abstractNumId w:val="6"/>
  </w:num>
  <w:num w:numId="37" w16cid:durableId="837354153">
    <w:abstractNumId w:val="18"/>
  </w:num>
  <w:num w:numId="38" w16cid:durableId="2054189329">
    <w:abstractNumId w:val="30"/>
  </w:num>
  <w:num w:numId="39" w16cid:durableId="783378208">
    <w:abstractNumId w:val="43"/>
  </w:num>
  <w:num w:numId="40" w16cid:durableId="646713361">
    <w:abstractNumId w:val="28"/>
  </w:num>
  <w:num w:numId="41" w16cid:durableId="381684597">
    <w:abstractNumId w:val="5"/>
  </w:num>
  <w:num w:numId="42" w16cid:durableId="2049987472">
    <w:abstractNumId w:val="16"/>
  </w:num>
  <w:num w:numId="43" w16cid:durableId="1904876236">
    <w:abstractNumId w:val="0"/>
  </w:num>
  <w:num w:numId="44" w16cid:durableId="1179004629">
    <w:abstractNumId w:val="46"/>
  </w:num>
  <w:num w:numId="45" w16cid:durableId="1111819921">
    <w:abstractNumId w:val="42"/>
  </w:num>
  <w:num w:numId="46" w16cid:durableId="817306017">
    <w:abstractNumId w:val="34"/>
  </w:num>
  <w:num w:numId="47" w16cid:durableId="2100638177">
    <w:abstractNumId w:val="23"/>
  </w:num>
  <w:num w:numId="48" w16cid:durableId="454449524">
    <w:abstractNumId w:val="4"/>
  </w:num>
  <w:num w:numId="49" w16cid:durableId="897744060">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attachedTemplate r:id="rId1"/>
  <w:linkStyl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900"/>
    <w:rsid w:val="00022CC4"/>
    <w:rsid w:val="000471E6"/>
    <w:rsid w:val="001525A7"/>
    <w:rsid w:val="001531A3"/>
    <w:rsid w:val="00182539"/>
    <w:rsid w:val="001A4064"/>
    <w:rsid w:val="001D507E"/>
    <w:rsid w:val="001D6DCE"/>
    <w:rsid w:val="002172EE"/>
    <w:rsid w:val="00236EC7"/>
    <w:rsid w:val="00251AAA"/>
    <w:rsid w:val="00275474"/>
    <w:rsid w:val="00282630"/>
    <w:rsid w:val="002943C4"/>
    <w:rsid w:val="002A3914"/>
    <w:rsid w:val="003C27A3"/>
    <w:rsid w:val="003F03CF"/>
    <w:rsid w:val="003F65BF"/>
    <w:rsid w:val="0042141A"/>
    <w:rsid w:val="00441A6F"/>
    <w:rsid w:val="004A1C40"/>
    <w:rsid w:val="004B4ABF"/>
    <w:rsid w:val="004E2D0E"/>
    <w:rsid w:val="004F128D"/>
    <w:rsid w:val="00501002"/>
    <w:rsid w:val="005542A4"/>
    <w:rsid w:val="00563036"/>
    <w:rsid w:val="005F219C"/>
    <w:rsid w:val="00600370"/>
    <w:rsid w:val="006317CB"/>
    <w:rsid w:val="006620BC"/>
    <w:rsid w:val="00676ED7"/>
    <w:rsid w:val="006D0F7D"/>
    <w:rsid w:val="00716E6B"/>
    <w:rsid w:val="00746896"/>
    <w:rsid w:val="00765546"/>
    <w:rsid w:val="007670D9"/>
    <w:rsid w:val="007A18C2"/>
    <w:rsid w:val="007A7EE3"/>
    <w:rsid w:val="007B6C15"/>
    <w:rsid w:val="007D7ADC"/>
    <w:rsid w:val="007F1754"/>
    <w:rsid w:val="008F293C"/>
    <w:rsid w:val="009173DA"/>
    <w:rsid w:val="00927106"/>
    <w:rsid w:val="00941DBA"/>
    <w:rsid w:val="009450CA"/>
    <w:rsid w:val="00973484"/>
    <w:rsid w:val="009A75B5"/>
    <w:rsid w:val="009B0508"/>
    <w:rsid w:val="009F0EDF"/>
    <w:rsid w:val="009F340D"/>
    <w:rsid w:val="009F47E6"/>
    <w:rsid w:val="009F7733"/>
    <w:rsid w:val="00A00093"/>
    <w:rsid w:val="00A12FEB"/>
    <w:rsid w:val="00A37E5E"/>
    <w:rsid w:val="00A41BE6"/>
    <w:rsid w:val="00A44B03"/>
    <w:rsid w:val="00A91B19"/>
    <w:rsid w:val="00AD3AD8"/>
    <w:rsid w:val="00AF5C99"/>
    <w:rsid w:val="00B07BA8"/>
    <w:rsid w:val="00B133F8"/>
    <w:rsid w:val="00B2717B"/>
    <w:rsid w:val="00B53900"/>
    <w:rsid w:val="00B62A1D"/>
    <w:rsid w:val="00B647E9"/>
    <w:rsid w:val="00BB169F"/>
    <w:rsid w:val="00C23D03"/>
    <w:rsid w:val="00C74015"/>
    <w:rsid w:val="00C866B9"/>
    <w:rsid w:val="00C8729D"/>
    <w:rsid w:val="00C93B9A"/>
    <w:rsid w:val="00CA0777"/>
    <w:rsid w:val="00CB3A9D"/>
    <w:rsid w:val="00CB49B6"/>
    <w:rsid w:val="00D157A3"/>
    <w:rsid w:val="00D36526"/>
    <w:rsid w:val="00D70DFE"/>
    <w:rsid w:val="00D90BEC"/>
    <w:rsid w:val="00E12A37"/>
    <w:rsid w:val="00E61FFE"/>
    <w:rsid w:val="00ED42DB"/>
    <w:rsid w:val="00ED6FDA"/>
    <w:rsid w:val="00F049C9"/>
    <w:rsid w:val="00F338DB"/>
    <w:rsid w:val="00F77D3E"/>
    <w:rsid w:val="00F879A5"/>
    <w:rsid w:val="00F93A8D"/>
    <w:rsid w:val="00FC0FCC"/>
    <w:rsid w:val="00FC48BE"/>
    <w:rsid w:val="00FD4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91DDC"/>
  <w15:chartTrackingRefBased/>
  <w15:docId w15:val="{1EA7CBD8-EDD8-4290-936D-F1F62B684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3C4"/>
  </w:style>
  <w:style w:type="paragraph" w:styleId="Heading1">
    <w:name w:val="heading 1"/>
    <w:basedOn w:val="Normal"/>
    <w:next w:val="Normal"/>
    <w:link w:val="Heading1Char"/>
    <w:uiPriority w:val="9"/>
    <w:qFormat/>
    <w:rsid w:val="00294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43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43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943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943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94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2943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43C4"/>
  </w:style>
  <w:style w:type="character" w:customStyle="1" w:styleId="Heading1Char">
    <w:name w:val="Heading 1 Char"/>
    <w:basedOn w:val="DefaultParagraphFont"/>
    <w:link w:val="Heading1"/>
    <w:uiPriority w:val="9"/>
    <w:rsid w:val="002943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43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43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943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943C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94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3C4"/>
    <w:rPr>
      <w:rFonts w:eastAsiaTheme="majorEastAsia" w:cstheme="majorBidi"/>
      <w:color w:val="272727" w:themeColor="text1" w:themeTint="D8"/>
    </w:rPr>
  </w:style>
  <w:style w:type="paragraph" w:styleId="Title">
    <w:name w:val="Title"/>
    <w:basedOn w:val="Normal"/>
    <w:next w:val="Normal"/>
    <w:link w:val="TitleChar"/>
    <w:uiPriority w:val="10"/>
    <w:qFormat/>
    <w:rsid w:val="00294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3C4"/>
    <w:pPr>
      <w:spacing w:before="160"/>
      <w:jc w:val="center"/>
    </w:pPr>
    <w:rPr>
      <w:i/>
      <w:iCs/>
      <w:color w:val="404040" w:themeColor="text1" w:themeTint="BF"/>
    </w:rPr>
  </w:style>
  <w:style w:type="character" w:customStyle="1" w:styleId="QuoteChar">
    <w:name w:val="Quote Char"/>
    <w:basedOn w:val="DefaultParagraphFont"/>
    <w:link w:val="Quote"/>
    <w:uiPriority w:val="29"/>
    <w:rsid w:val="002943C4"/>
    <w:rPr>
      <w:i/>
      <w:iCs/>
      <w:color w:val="404040" w:themeColor="text1" w:themeTint="BF"/>
    </w:rPr>
  </w:style>
  <w:style w:type="paragraph" w:styleId="ListParagraph">
    <w:name w:val="List Paragraph"/>
    <w:basedOn w:val="Normal"/>
    <w:uiPriority w:val="34"/>
    <w:qFormat/>
    <w:rsid w:val="002943C4"/>
    <w:pPr>
      <w:ind w:left="720"/>
      <w:contextualSpacing/>
    </w:pPr>
  </w:style>
  <w:style w:type="character" w:styleId="IntenseEmphasis">
    <w:name w:val="Intense Emphasis"/>
    <w:basedOn w:val="DefaultParagraphFont"/>
    <w:uiPriority w:val="21"/>
    <w:qFormat/>
    <w:rsid w:val="002943C4"/>
    <w:rPr>
      <w:i/>
      <w:iCs/>
      <w:color w:val="0F4761" w:themeColor="accent1" w:themeShade="BF"/>
    </w:rPr>
  </w:style>
  <w:style w:type="paragraph" w:styleId="IntenseQuote">
    <w:name w:val="Intense Quote"/>
    <w:basedOn w:val="Normal"/>
    <w:next w:val="Normal"/>
    <w:link w:val="IntenseQuoteChar"/>
    <w:uiPriority w:val="30"/>
    <w:qFormat/>
    <w:rsid w:val="00294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3C4"/>
    <w:rPr>
      <w:i/>
      <w:iCs/>
      <w:color w:val="0F4761" w:themeColor="accent1" w:themeShade="BF"/>
    </w:rPr>
  </w:style>
  <w:style w:type="character" w:styleId="IntenseReference">
    <w:name w:val="Intense Reference"/>
    <w:basedOn w:val="DefaultParagraphFont"/>
    <w:uiPriority w:val="32"/>
    <w:qFormat/>
    <w:rsid w:val="002943C4"/>
    <w:rPr>
      <w:b/>
      <w:bCs/>
      <w:smallCaps/>
      <w:color w:val="0F4761" w:themeColor="accent1" w:themeShade="BF"/>
      <w:spacing w:val="5"/>
    </w:rPr>
  </w:style>
  <w:style w:type="paragraph" w:customStyle="1" w:styleId="msonormal0">
    <w:name w:val="msonormal"/>
    <w:basedOn w:val="Normal"/>
    <w:rsid w:val="00A91B1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943C4"/>
    <w:rPr>
      <w:color w:val="467886" w:themeColor="hyperlink"/>
      <w:u w:val="single"/>
    </w:rPr>
  </w:style>
  <w:style w:type="character" w:styleId="FollowedHyperlink">
    <w:name w:val="FollowedHyperlink"/>
    <w:basedOn w:val="DefaultParagraphFont"/>
    <w:uiPriority w:val="99"/>
    <w:semiHidden/>
    <w:unhideWhenUsed/>
    <w:rsid w:val="00A91B19"/>
    <w:rPr>
      <w:color w:val="800080"/>
      <w:u w:val="single"/>
    </w:rPr>
  </w:style>
  <w:style w:type="paragraph" w:customStyle="1" w:styleId="has-contrast-2-color">
    <w:name w:val="has-contrast-2-color"/>
    <w:basedOn w:val="Normal"/>
    <w:rsid w:val="00A91B1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p-block-post-termsprefix">
    <w:name w:val="wp-block-post-terms__prefix"/>
    <w:basedOn w:val="DefaultParagraphFont"/>
    <w:rsid w:val="00A91B19"/>
  </w:style>
  <w:style w:type="character" w:customStyle="1" w:styleId="wp-block-post-termsseparator">
    <w:name w:val="wp-block-post-terms__separator"/>
    <w:basedOn w:val="DefaultParagraphFont"/>
    <w:rsid w:val="00A91B19"/>
  </w:style>
  <w:style w:type="paragraph" w:customStyle="1" w:styleId="wp-block-paragraph">
    <w:name w:val="wp-block-paragraph"/>
    <w:basedOn w:val="Normal"/>
    <w:rsid w:val="00A91B1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91B19"/>
    <w:rPr>
      <w:b/>
      <w:bCs/>
    </w:rPr>
  </w:style>
  <w:style w:type="character" w:styleId="Emphasis">
    <w:name w:val="Emphasis"/>
    <w:basedOn w:val="DefaultParagraphFont"/>
    <w:uiPriority w:val="20"/>
    <w:qFormat/>
    <w:rsid w:val="00A91B19"/>
    <w:rPr>
      <w:i/>
      <w:iCs/>
    </w:rPr>
  </w:style>
  <w:style w:type="character" w:styleId="HTMLCode">
    <w:name w:val="HTML Code"/>
    <w:basedOn w:val="DefaultParagraphFont"/>
    <w:uiPriority w:val="99"/>
    <w:semiHidden/>
    <w:unhideWhenUsed/>
    <w:rsid w:val="00A91B1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91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91B19"/>
    <w:rPr>
      <w:rFonts w:ascii="Courier New" w:eastAsia="Times New Roman" w:hAnsi="Courier New" w:cs="Courier New"/>
      <w:kern w:val="0"/>
      <w:sz w:val="20"/>
      <w:szCs w:val="20"/>
      <w14:ligatures w14:val="none"/>
    </w:rPr>
  </w:style>
  <w:style w:type="character" w:styleId="UnresolvedMention">
    <w:name w:val="Unresolved Mention"/>
    <w:basedOn w:val="DefaultParagraphFont"/>
    <w:uiPriority w:val="99"/>
    <w:semiHidden/>
    <w:unhideWhenUsed/>
    <w:rsid w:val="002943C4"/>
    <w:rPr>
      <w:color w:val="605E5C"/>
      <w:shd w:val="clear" w:color="auto" w:fill="E1DFDD"/>
    </w:rPr>
  </w:style>
  <w:style w:type="paragraph" w:styleId="NoSpacing">
    <w:name w:val="No Spacing"/>
    <w:link w:val="NoSpacingChar"/>
    <w:uiPriority w:val="1"/>
    <w:qFormat/>
    <w:rsid w:val="002943C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943C4"/>
    <w:rPr>
      <w:rFonts w:eastAsiaTheme="minorEastAsia"/>
      <w:kern w:val="0"/>
      <w:sz w:val="22"/>
      <w:szCs w:val="22"/>
      <w14:ligatures w14:val="none"/>
    </w:rPr>
  </w:style>
  <w:style w:type="character" w:styleId="LineNumber">
    <w:name w:val="line number"/>
    <w:basedOn w:val="DefaultParagraphFont"/>
    <w:uiPriority w:val="99"/>
    <w:semiHidden/>
    <w:unhideWhenUsed/>
    <w:rsid w:val="002943C4"/>
  </w:style>
  <w:style w:type="character" w:styleId="CommentReference">
    <w:name w:val="annotation reference"/>
    <w:basedOn w:val="DefaultParagraphFont"/>
    <w:uiPriority w:val="99"/>
    <w:semiHidden/>
    <w:unhideWhenUsed/>
    <w:rsid w:val="002943C4"/>
    <w:rPr>
      <w:sz w:val="16"/>
      <w:szCs w:val="16"/>
    </w:rPr>
  </w:style>
  <w:style w:type="paragraph" w:styleId="CommentText">
    <w:name w:val="annotation text"/>
    <w:basedOn w:val="Normal"/>
    <w:link w:val="CommentTextChar"/>
    <w:uiPriority w:val="99"/>
    <w:unhideWhenUsed/>
    <w:rsid w:val="002943C4"/>
    <w:pPr>
      <w:spacing w:line="240" w:lineRule="auto"/>
    </w:pPr>
    <w:rPr>
      <w:sz w:val="20"/>
      <w:szCs w:val="20"/>
    </w:rPr>
  </w:style>
  <w:style w:type="character" w:customStyle="1" w:styleId="CommentTextChar">
    <w:name w:val="Comment Text Char"/>
    <w:basedOn w:val="DefaultParagraphFont"/>
    <w:link w:val="CommentText"/>
    <w:uiPriority w:val="99"/>
    <w:rsid w:val="002943C4"/>
    <w:rPr>
      <w:sz w:val="20"/>
      <w:szCs w:val="20"/>
    </w:rPr>
  </w:style>
  <w:style w:type="paragraph" w:styleId="CommentSubject">
    <w:name w:val="annotation subject"/>
    <w:basedOn w:val="CommentText"/>
    <w:next w:val="CommentText"/>
    <w:link w:val="CommentSubjectChar"/>
    <w:uiPriority w:val="99"/>
    <w:semiHidden/>
    <w:unhideWhenUsed/>
    <w:rsid w:val="002943C4"/>
    <w:rPr>
      <w:b/>
      <w:bCs/>
    </w:rPr>
  </w:style>
  <w:style w:type="character" w:customStyle="1" w:styleId="CommentSubjectChar">
    <w:name w:val="Comment Subject Char"/>
    <w:basedOn w:val="CommentTextChar"/>
    <w:link w:val="CommentSubject"/>
    <w:uiPriority w:val="99"/>
    <w:semiHidden/>
    <w:rsid w:val="002943C4"/>
    <w:rPr>
      <w:b/>
      <w:bCs/>
      <w:sz w:val="20"/>
      <w:szCs w:val="20"/>
    </w:rPr>
  </w:style>
  <w:style w:type="paragraph" w:styleId="Caption">
    <w:name w:val="caption"/>
    <w:basedOn w:val="Normal"/>
    <w:next w:val="Normal"/>
    <w:uiPriority w:val="35"/>
    <w:unhideWhenUsed/>
    <w:qFormat/>
    <w:rsid w:val="002943C4"/>
    <w:pPr>
      <w:spacing w:after="200" w:line="240" w:lineRule="auto"/>
    </w:pPr>
    <w:rPr>
      <w:i/>
      <w:iCs/>
      <w:color w:val="0E2841" w:themeColor="text2"/>
    </w:rPr>
  </w:style>
  <w:style w:type="paragraph" w:styleId="TOCHeading">
    <w:name w:val="TOC Heading"/>
    <w:basedOn w:val="Heading1"/>
    <w:next w:val="Normal"/>
    <w:uiPriority w:val="39"/>
    <w:unhideWhenUsed/>
    <w:qFormat/>
    <w:rsid w:val="002943C4"/>
    <w:pPr>
      <w:spacing w:before="240" w:after="0" w:line="259" w:lineRule="auto"/>
      <w:jc w:val="center"/>
      <w:outlineLvl w:val="9"/>
    </w:pPr>
    <w:rPr>
      <w:kern w:val="0"/>
      <w:sz w:val="32"/>
      <w:szCs w:val="32"/>
      <w14:ligatures w14:val="none"/>
    </w:rPr>
  </w:style>
  <w:style w:type="paragraph" w:styleId="TOC1">
    <w:name w:val="toc 1"/>
    <w:basedOn w:val="Normal"/>
    <w:next w:val="Normal"/>
    <w:autoRedefine/>
    <w:uiPriority w:val="39"/>
    <w:unhideWhenUsed/>
    <w:rsid w:val="002943C4"/>
    <w:pPr>
      <w:spacing w:after="100"/>
    </w:pPr>
  </w:style>
  <w:style w:type="paragraph" w:styleId="TOC2">
    <w:name w:val="toc 2"/>
    <w:basedOn w:val="Normal"/>
    <w:next w:val="Normal"/>
    <w:autoRedefine/>
    <w:uiPriority w:val="39"/>
    <w:unhideWhenUsed/>
    <w:rsid w:val="002943C4"/>
    <w:pPr>
      <w:spacing w:after="100"/>
      <w:ind w:left="240"/>
    </w:pPr>
  </w:style>
  <w:style w:type="paragraph" w:styleId="TOC3">
    <w:name w:val="toc 3"/>
    <w:basedOn w:val="Normal"/>
    <w:next w:val="Normal"/>
    <w:autoRedefine/>
    <w:uiPriority w:val="39"/>
    <w:unhideWhenUsed/>
    <w:rsid w:val="002943C4"/>
    <w:pPr>
      <w:spacing w:after="100"/>
      <w:ind w:left="480"/>
    </w:pPr>
  </w:style>
  <w:style w:type="paragraph" w:styleId="TableofFigures">
    <w:name w:val="table of figures"/>
    <w:basedOn w:val="Normal"/>
    <w:next w:val="Normal"/>
    <w:uiPriority w:val="99"/>
    <w:unhideWhenUsed/>
    <w:rsid w:val="002943C4"/>
    <w:pPr>
      <w:spacing w:after="0"/>
    </w:pPr>
  </w:style>
  <w:style w:type="paragraph" w:styleId="PlainText">
    <w:name w:val="Plain Text"/>
    <w:basedOn w:val="Normal"/>
    <w:link w:val="PlainTextChar"/>
    <w:uiPriority w:val="99"/>
    <w:unhideWhenUsed/>
    <w:rsid w:val="002943C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943C4"/>
    <w:rPr>
      <w:rFonts w:ascii="Consolas" w:hAnsi="Consolas"/>
      <w:sz w:val="21"/>
      <w:szCs w:val="21"/>
    </w:rPr>
  </w:style>
  <w:style w:type="paragraph" w:customStyle="1" w:styleId="Code">
    <w:name w:val="Code"/>
    <w:basedOn w:val="Normal"/>
    <w:autoRedefine/>
    <w:qFormat/>
    <w:rsid w:val="002943C4"/>
    <w:pPr>
      <w15:collapsed/>
    </w:pPr>
    <w:rPr>
      <w:rFonts w:ascii="Courier New" w:hAnsi="Courier New"/>
      <w:sz w:val="20"/>
    </w:rPr>
  </w:style>
  <w:style w:type="table" w:styleId="TableGrid">
    <w:name w:val="Table Grid"/>
    <w:basedOn w:val="TableNormal"/>
    <w:uiPriority w:val="39"/>
    <w:rsid w:val="002943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1qcye">
    <w:name w:val="z1qcye"/>
    <w:basedOn w:val="Normal"/>
    <w:rsid w:val="00FD4E6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286pc">
    <w:name w:val="t286pc"/>
    <w:basedOn w:val="DefaultParagraphFont"/>
    <w:rsid w:val="00FD4E6C"/>
  </w:style>
  <w:style w:type="character" w:customStyle="1" w:styleId="undefined">
    <w:name w:val="undefined"/>
    <w:basedOn w:val="DefaultParagraphFont"/>
    <w:rsid w:val="00FD4E6C"/>
  </w:style>
  <w:style w:type="character" w:customStyle="1" w:styleId="mexsqb">
    <w:name w:val="mexsqb"/>
    <w:basedOn w:val="DefaultParagraphFont"/>
    <w:rsid w:val="00FD4E6C"/>
  </w:style>
  <w:style w:type="character" w:customStyle="1" w:styleId="utnhae">
    <w:name w:val="utnhae"/>
    <w:basedOn w:val="DefaultParagraphFont"/>
    <w:rsid w:val="00FD4E6C"/>
  </w:style>
  <w:style w:type="character" w:customStyle="1" w:styleId="i36cje">
    <w:name w:val="i36cje"/>
    <w:basedOn w:val="DefaultParagraphFont"/>
    <w:rsid w:val="00FD4E6C"/>
  </w:style>
  <w:style w:type="character" w:customStyle="1" w:styleId="d2ixac">
    <w:name w:val="d2ixac"/>
    <w:basedOn w:val="DefaultParagraphFont"/>
    <w:rsid w:val="00FD4E6C"/>
  </w:style>
  <w:style w:type="character" w:customStyle="1" w:styleId="rendr">
    <w:name w:val="rendr"/>
    <w:basedOn w:val="DefaultParagraphFont"/>
    <w:rsid w:val="00FD4E6C"/>
  </w:style>
  <w:style w:type="character" w:customStyle="1" w:styleId="e5xycb">
    <w:name w:val="e5xycb"/>
    <w:basedOn w:val="DefaultParagraphFont"/>
    <w:rsid w:val="00FD4E6C"/>
  </w:style>
  <w:style w:type="character" w:customStyle="1" w:styleId="lq3yhb">
    <w:name w:val="lq3yhb"/>
    <w:basedOn w:val="DefaultParagraphFont"/>
    <w:rsid w:val="00FD4E6C"/>
  </w:style>
  <w:style w:type="character" w:customStyle="1" w:styleId="lqfa5">
    <w:name w:val="lqfa5"/>
    <w:basedOn w:val="DefaultParagraphFont"/>
    <w:rsid w:val="00FD4E6C"/>
  </w:style>
  <w:style w:type="paragraph" w:customStyle="1" w:styleId="ndm2cf">
    <w:name w:val="ndm2cf"/>
    <w:basedOn w:val="Normal"/>
    <w:rsid w:val="00FD4E6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hj6pe">
    <w:name w:val="vhj6pe"/>
    <w:basedOn w:val="DefaultParagraphFont"/>
    <w:rsid w:val="00FD4E6C"/>
  </w:style>
  <w:style w:type="character" w:customStyle="1" w:styleId="z1jfyc">
    <w:name w:val="z1jfyc"/>
    <w:basedOn w:val="DefaultParagraphFont"/>
    <w:rsid w:val="00FD4E6C"/>
  </w:style>
  <w:style w:type="character" w:customStyle="1" w:styleId="r0r5r">
    <w:name w:val="r0r5r"/>
    <w:basedOn w:val="DefaultParagraphFont"/>
    <w:rsid w:val="00FD4E6C"/>
  </w:style>
  <w:style w:type="character" w:customStyle="1" w:styleId="i6hkm">
    <w:name w:val="i6hkm"/>
    <w:basedOn w:val="DefaultParagraphFont"/>
    <w:rsid w:val="00FD4E6C"/>
  </w:style>
  <w:style w:type="character" w:customStyle="1" w:styleId="vndci">
    <w:name w:val="vndci"/>
    <w:basedOn w:val="DefaultParagraphFont"/>
    <w:rsid w:val="00FD4E6C"/>
  </w:style>
  <w:style w:type="character" w:customStyle="1" w:styleId="imqumd">
    <w:name w:val="imqumd"/>
    <w:basedOn w:val="DefaultParagraphFont"/>
    <w:rsid w:val="00FD4E6C"/>
  </w:style>
  <w:style w:type="character" w:customStyle="1" w:styleId="cs0cqb">
    <w:name w:val="cs0cqb"/>
    <w:basedOn w:val="DefaultParagraphFont"/>
    <w:rsid w:val="00FD4E6C"/>
  </w:style>
  <w:style w:type="character" w:customStyle="1" w:styleId="cltqqc">
    <w:name w:val="cltqqc"/>
    <w:basedOn w:val="DefaultParagraphFont"/>
    <w:rsid w:val="00FD4E6C"/>
  </w:style>
  <w:style w:type="character" w:customStyle="1" w:styleId="tnfccf">
    <w:name w:val="tnfccf"/>
    <w:basedOn w:val="DefaultParagraphFont"/>
    <w:rsid w:val="00FD4E6C"/>
  </w:style>
  <w:style w:type="character" w:customStyle="1" w:styleId="ff1zf">
    <w:name w:val="ff1zf"/>
    <w:basedOn w:val="DefaultParagraphFont"/>
    <w:rsid w:val="00FD4E6C"/>
  </w:style>
  <w:style w:type="character" w:customStyle="1" w:styleId="cberrc">
    <w:name w:val="cberrc"/>
    <w:basedOn w:val="DefaultParagraphFont"/>
    <w:rsid w:val="00FD4E6C"/>
  </w:style>
  <w:style w:type="character" w:customStyle="1" w:styleId="alaold">
    <w:name w:val="alaold"/>
    <w:basedOn w:val="DefaultParagraphFont"/>
    <w:rsid w:val="00FD4E6C"/>
  </w:style>
  <w:style w:type="character" w:customStyle="1" w:styleId="jaokjc">
    <w:name w:val="jaokjc"/>
    <w:basedOn w:val="DefaultParagraphFont"/>
    <w:rsid w:val="00FD4E6C"/>
  </w:style>
  <w:style w:type="character" w:customStyle="1" w:styleId="uctg2e">
    <w:name w:val="uctg2e"/>
    <w:basedOn w:val="DefaultParagraphFont"/>
    <w:rsid w:val="00FD4E6C"/>
  </w:style>
  <w:style w:type="character" w:customStyle="1" w:styleId="pqhxje">
    <w:name w:val="pqhxje"/>
    <w:basedOn w:val="DefaultParagraphFont"/>
    <w:rsid w:val="00FD4E6C"/>
  </w:style>
  <w:style w:type="character" w:customStyle="1" w:styleId="rs4ueb">
    <w:name w:val="rs4ueb"/>
    <w:basedOn w:val="DefaultParagraphFont"/>
    <w:rsid w:val="00FD4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smart-home-edge-systems/home-lab/guides/home-lab-dns-procedure.html"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hyperlink" Target="../../smart-home-edge-systems/home-lab/guides/instructions-for-using-vscode.html" TargetMode="Externa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smart-home-edge-systems/home-lab/assets/archives/WebTools.zip" TargetMode="External"/><Relationship Id="rId4" Type="http://schemas.openxmlformats.org/officeDocument/2006/relationships/settings" Target="settings.xml"/><Relationship Id="rId9" Type="http://schemas.openxmlformats.org/officeDocument/2006/relationships/hyperlink" Target="../../smart-home-edge-systems/home-lab/guides/home-lab-dns-procedure.html"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ne\Documents\HomeAssistant\Proxmox\Web%20Design\tools\home-lab-project\Eds%20Master%20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9A277-4BC7-4DD6-A264-D8F6C2540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Eds Master Document Template.dotm</Template>
  <TotalTime>1883</TotalTime>
  <Pages>23</Pages>
  <Words>5312</Words>
  <Characters>30279</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Barnes</dc:creator>
  <cp:keywords/>
  <dc:description/>
  <cp:lastModifiedBy>Edwin Barnes</cp:lastModifiedBy>
  <cp:revision>39</cp:revision>
  <dcterms:created xsi:type="dcterms:W3CDTF">2026-06-26T12:23:00Z</dcterms:created>
  <dcterms:modified xsi:type="dcterms:W3CDTF">2026-07-09T17:51:00Z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389fd4b9-4afc-4a68-9e5f-587bd3f6818e</vt:lpwstr>
  </property>
</Properties>
</file>