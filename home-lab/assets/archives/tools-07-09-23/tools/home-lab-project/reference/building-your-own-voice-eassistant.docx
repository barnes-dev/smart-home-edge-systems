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92655" w14:textId="77777777" w:rsidR="00A91B19" w:rsidRPr="00A91B19" w:rsidRDefault="00A91B19" w:rsidP="00A91B19">
      <w:pPr>
        <w:jc w:val="center"/>
        <w:rPr>
          <w:b/>
          <w:bCs/>
          <w:sz w:val="52"/>
          <w:szCs w:val="52"/>
        </w:rPr>
      </w:pPr>
      <w:r w:rsidRPr="00A91B19">
        <w:rPr>
          <w:b/>
          <w:bCs/>
          <w:sz w:val="52"/>
          <w:szCs w:val="52"/>
        </w:rPr>
        <w:t>Building Your Own Voice Assistant for Home Assistant</w:t>
      </w:r>
    </w:p>
    <w:p w14:paraId="416DC1A7" w14:textId="77777777" w:rsidR="00A91B19" w:rsidRPr="00846839" w:rsidRDefault="00A91B19" w:rsidP="00A91B19">
      <w:pPr>
        <w:jc w:val="center"/>
        <w:rPr>
          <w:sz w:val="36"/>
          <w:szCs w:val="36"/>
        </w:rPr>
      </w:pPr>
      <w:r w:rsidRPr="00846839">
        <w:rPr>
          <w:sz w:val="36"/>
          <w:szCs w:val="36"/>
        </w:rPr>
        <w:t>Smart Home Edge Systems</w:t>
      </w:r>
    </w:p>
    <w:p w14:paraId="2AAB0753" w14:textId="77777777" w:rsidR="00A91B19" w:rsidRDefault="00A91B19" w:rsidP="00A91B19">
      <w:pPr>
        <w:jc w:val="center"/>
        <w:rPr>
          <w:rFonts w:ascii="Courier New" w:hAnsi="Courier New" w:cs="Courier New"/>
        </w:rPr>
      </w:pPr>
      <w:r w:rsidRPr="00EA3CB6">
        <w:rPr>
          <w:rFonts w:ascii="Courier New" w:hAnsi="Courier New" w:cs="Courier New"/>
        </w:rPr>
        <w:t>(</w:t>
      </w:r>
      <w:r>
        <w:rPr>
          <w:rFonts w:ascii="Courier New" w:hAnsi="Courier New" w:cs="Courier New"/>
        </w:rPr>
        <w:t>s</w:t>
      </w:r>
      <w:r w:rsidRPr="00EA3CB6">
        <w:rPr>
          <w:rFonts w:ascii="Courier New" w:hAnsi="Courier New" w:cs="Courier New"/>
        </w:rPr>
        <w:t>mart</w:t>
      </w:r>
      <w:r>
        <w:rPr>
          <w:rFonts w:ascii="Courier New" w:hAnsi="Courier New" w:cs="Courier New"/>
        </w:rPr>
        <w:t>-h</w:t>
      </w:r>
      <w:r w:rsidRPr="00EA3CB6">
        <w:rPr>
          <w:rFonts w:ascii="Courier New" w:hAnsi="Courier New" w:cs="Courier New"/>
        </w:rPr>
        <w:t>ome</w:t>
      </w:r>
      <w:r>
        <w:rPr>
          <w:rFonts w:ascii="Courier New" w:hAnsi="Courier New" w:cs="Courier New"/>
        </w:rPr>
        <w:t>-e</w:t>
      </w:r>
      <w:r w:rsidRPr="00EA3CB6">
        <w:rPr>
          <w:rFonts w:ascii="Courier New" w:hAnsi="Courier New" w:cs="Courier New"/>
        </w:rPr>
        <w:t>dge</w:t>
      </w:r>
      <w:r>
        <w:rPr>
          <w:rFonts w:ascii="Courier New" w:hAnsi="Courier New" w:cs="Courier New"/>
        </w:rPr>
        <w:t>-s</w:t>
      </w:r>
      <w:r w:rsidRPr="00EA3CB6">
        <w:rPr>
          <w:rFonts w:ascii="Courier New" w:hAnsi="Courier New" w:cs="Courier New"/>
        </w:rPr>
        <w:t>ystems.us)</w:t>
      </w:r>
    </w:p>
    <w:p w14:paraId="7E44C4F4" w14:textId="77777777" w:rsidR="00A91B19" w:rsidRPr="00EA3CB6" w:rsidRDefault="00A91B19" w:rsidP="00A91B19">
      <w:pPr>
        <w:jc w:val="center"/>
        <w:rPr>
          <w:rFonts w:ascii="Courier New" w:hAnsi="Courier New" w:cs="Courier New"/>
        </w:rPr>
      </w:pPr>
    </w:p>
    <w:p w14:paraId="2F44C19F" w14:textId="77777777" w:rsidR="00A91B19" w:rsidRPr="00B11ECA" w:rsidRDefault="00A91B19" w:rsidP="00A91B19">
      <w:pPr>
        <w:jc w:val="center"/>
        <w:rPr>
          <w:sz w:val="52"/>
          <w:szCs w:val="52"/>
        </w:rPr>
      </w:pPr>
      <w:r>
        <w:rPr>
          <w:noProof/>
          <w:sz w:val="52"/>
          <w:szCs w:val="52"/>
        </w:rPr>
        <w:drawing>
          <wp:inline distT="0" distB="0" distL="0" distR="0" wp14:anchorId="0B8DAA68" wp14:editId="41A3B43C">
            <wp:extent cx="5943600" cy="3241963"/>
            <wp:effectExtent l="0" t="0" r="0" b="0"/>
            <wp:docPr id="1714948250"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8250" name="Proxmox VE system architecture.jfif"/>
                    <pic:cNvPicPr/>
                  </pic:nvPicPr>
                  <pic:blipFill>
                    <a:blip r:link="rId5"/>
                    <a:stretch>
                      <a:fillRect/>
                    </a:stretch>
                  </pic:blipFill>
                  <pic:spPr>
                    <a:xfrm>
                      <a:off x="0" y="0"/>
                      <a:ext cx="5943600" cy="3241963"/>
                    </a:xfrm>
                    <a:prstGeom prst="rect">
                      <a:avLst/>
                    </a:prstGeom>
                  </pic:spPr>
                </pic:pic>
              </a:graphicData>
            </a:graphic>
          </wp:inline>
        </w:drawing>
      </w:r>
    </w:p>
    <w:p w14:paraId="7BC4C9B3" w14:textId="5F2B8F9B" w:rsidR="00A91B19" w:rsidRPr="002B0E9D" w:rsidRDefault="00A91B19" w:rsidP="00A91B19">
      <w:pPr>
        <w:pStyle w:val="Caption"/>
      </w:pPr>
      <w:bookmarkStart w:id="0" w:name="_Toc232774944"/>
      <w:bookmarkStart w:id="1" w:name="_Toc233347755"/>
      <w:r w:rsidRPr="002B0E9D">
        <w:t xml:space="preserve">Figure </w:t>
      </w:r>
      <w:r>
        <w:fldChar w:fldCharType="begin"/>
      </w:r>
      <w:r>
        <w:instrText xml:space="preserve"> SEQ Figure \* ARABIC </w:instrText>
      </w:r>
      <w:r>
        <w:fldChar w:fldCharType="separate"/>
      </w:r>
      <w:r w:rsidR="00501002">
        <w:rPr>
          <w:noProof/>
        </w:rPr>
        <w:t>1</w:t>
      </w:r>
      <w:r>
        <w:rPr>
          <w:noProof/>
        </w:rPr>
        <w:fldChar w:fldCharType="end"/>
      </w:r>
      <w:r w:rsidRPr="002B0E9D">
        <w:t xml:space="preserve">: </w:t>
      </w:r>
      <w:bookmarkEnd w:id="0"/>
      <w:r>
        <w:t>They are watching you!</w:t>
      </w:r>
      <w:bookmarkEnd w:id="1"/>
    </w:p>
    <w:p w14:paraId="477AC92B" w14:textId="77777777" w:rsidR="00A91B19" w:rsidRDefault="00A91B19" w:rsidP="00A91B19">
      <w:r>
        <w:br w:type="page"/>
      </w:r>
    </w:p>
    <w:p w14:paraId="4C845B40" w14:textId="77777777" w:rsidR="00A91B19" w:rsidRDefault="00A91B19" w:rsidP="00A91B19">
      <w:pPr>
        <w:jc w:val="center"/>
        <w:rPr>
          <w:sz w:val="52"/>
          <w:szCs w:val="52"/>
        </w:rPr>
      </w:pPr>
      <w:r w:rsidRPr="00B11ECA">
        <w:rPr>
          <w:sz w:val="52"/>
          <w:szCs w:val="52"/>
        </w:rPr>
        <w:lastRenderedPageBreak/>
        <w:t>Barnes Home Lab</w:t>
      </w:r>
    </w:p>
    <w:sdt>
      <w:sdtPr>
        <w:rPr>
          <w:rFonts w:asciiTheme="minorHAnsi" w:eastAsiaTheme="minorHAnsi" w:hAnsiTheme="minorHAnsi" w:cstheme="minorBidi"/>
          <w:color w:val="auto"/>
          <w:kern w:val="2"/>
          <w:sz w:val="24"/>
          <w:szCs w:val="24"/>
          <w14:ligatures w14:val="standardContextual"/>
        </w:rPr>
        <w:id w:val="-217133205"/>
        <w:docPartObj>
          <w:docPartGallery w:val="Table of Contents"/>
          <w:docPartUnique/>
        </w:docPartObj>
      </w:sdtPr>
      <w:sdtEndPr>
        <w:rPr>
          <w:b/>
          <w:bCs/>
          <w:noProof/>
        </w:rPr>
      </w:sdtEndPr>
      <w:sdtContent>
        <w:p w14:paraId="0CAD7DEB" w14:textId="77777777" w:rsidR="00A91B19" w:rsidRDefault="00A91B19" w:rsidP="00A91B19">
          <w:pPr>
            <w:pStyle w:val="TOCHeading"/>
          </w:pPr>
          <w:r>
            <w:t>Table of Contents</w:t>
          </w:r>
        </w:p>
        <w:p w14:paraId="28DB480F" w14:textId="0BC1533D" w:rsidR="00A91B19" w:rsidRDefault="00A91B19" w:rsidP="00A91B19">
          <w:r>
            <w:fldChar w:fldCharType="begin"/>
          </w:r>
          <w:r>
            <w:instrText xml:space="preserve"> TOC \o "1-3" \h \z \u </w:instrText>
          </w:r>
          <w:r>
            <w:fldChar w:fldCharType="separate"/>
          </w:r>
          <w:r w:rsidR="00501002">
            <w:rPr>
              <w:b/>
              <w:bCs/>
              <w:noProof/>
            </w:rPr>
            <w:t>No table of contents entries found.</w:t>
          </w:r>
          <w:r>
            <w:rPr>
              <w:b/>
              <w:bCs/>
              <w:noProof/>
            </w:rPr>
            <w:fldChar w:fldCharType="end"/>
          </w:r>
        </w:p>
      </w:sdtContent>
    </w:sdt>
    <w:p w14:paraId="7F68220A" w14:textId="77777777" w:rsidR="00A91B19" w:rsidRPr="006676DD" w:rsidRDefault="00A91B19" w:rsidP="00A91B19">
      <w:r>
        <w:br w:type="page"/>
      </w:r>
      <w:r>
        <w:lastRenderedPageBreak/>
        <w:pict w14:anchorId="7B904FE0">
          <v:rect id="_x0000_i1424" style="width:0;height:1.5pt" o:hralign="center" o:hrstd="t" o:hr="t" fillcolor="#a0a0a0" stroked="f"/>
        </w:pict>
      </w:r>
    </w:p>
    <w:p w14:paraId="58EEDB7B" w14:textId="77777777" w:rsidR="00A91B19" w:rsidRPr="006A0797" w:rsidRDefault="00A91B19" w:rsidP="00A91B19">
      <w:pPr>
        <w:pStyle w:val="TOCHeading"/>
      </w:pPr>
      <w:r w:rsidRPr="006A0797">
        <w:rPr>
          <w:rFonts w:ascii="Segoe UI Emoji" w:hAnsi="Segoe UI Emoji" w:cs="Segoe UI Emoji"/>
        </w:rPr>
        <w:t>🛠️</w:t>
      </w:r>
      <w:r w:rsidRPr="006A0797">
        <w:t xml:space="preserve"> </w:t>
      </w:r>
      <w:r>
        <w:t xml:space="preserve">Index of </w:t>
      </w:r>
      <w:r w:rsidRPr="006A0797">
        <w:t xml:space="preserve">Source Code </w:t>
      </w:r>
      <w:commentRangeStart w:id="2"/>
      <w:r w:rsidRPr="006A0797">
        <w:t>Blocks</w:t>
      </w:r>
      <w:commentRangeEnd w:id="2"/>
      <w:r w:rsidRPr="006A0797">
        <w:rPr>
          <w:rStyle w:val="CommentReference"/>
          <w:sz w:val="32"/>
          <w:szCs w:val="32"/>
        </w:rPr>
        <w:commentReference w:id="2"/>
      </w:r>
    </w:p>
    <w:p w14:paraId="2D5F17A7" w14:textId="019A31F1" w:rsidR="00A91B19" w:rsidRDefault="00A91B19" w:rsidP="00A91B1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fldChar w:fldCharType="begin"/>
      </w:r>
      <w:r>
        <w:rPr>
          <w:rFonts w:asciiTheme="majorHAnsi" w:eastAsiaTheme="majorEastAsia" w:hAnsiTheme="majorHAnsi" w:cstheme="majorBidi"/>
          <w:color w:val="0F4761" w:themeColor="accent1" w:themeShade="BF"/>
          <w:sz w:val="32"/>
          <w:szCs w:val="32"/>
        </w:rPr>
        <w:instrText xml:space="preserve"> TOC \f F \t "Code" \c "Code" </w:instrText>
      </w:r>
      <w:r>
        <w:rPr>
          <w:rFonts w:asciiTheme="majorHAnsi" w:eastAsiaTheme="majorEastAsia" w:hAnsiTheme="majorHAnsi" w:cstheme="majorBidi"/>
          <w:color w:val="0F4761" w:themeColor="accent1" w:themeShade="BF"/>
          <w:sz w:val="32"/>
          <w:szCs w:val="32"/>
        </w:rPr>
        <w:fldChar w:fldCharType="separate"/>
      </w:r>
      <w:r w:rsidR="00501002">
        <w:rPr>
          <w:rFonts w:asciiTheme="majorHAnsi" w:eastAsiaTheme="majorEastAsia" w:hAnsiTheme="majorHAnsi" w:cstheme="majorBidi"/>
          <w:b/>
          <w:bCs/>
          <w:noProof/>
          <w:color w:val="0F4761" w:themeColor="accent1" w:themeShade="BF"/>
          <w:sz w:val="32"/>
          <w:szCs w:val="32"/>
        </w:rPr>
        <w:t>No table of figures entries found.</w:t>
      </w:r>
      <w:r>
        <w:rPr>
          <w:rFonts w:asciiTheme="majorHAnsi" w:eastAsiaTheme="majorEastAsia" w:hAnsiTheme="majorHAnsi" w:cstheme="majorBidi"/>
          <w:color w:val="0F4761" w:themeColor="accent1" w:themeShade="BF"/>
          <w:sz w:val="32"/>
          <w:szCs w:val="32"/>
        </w:rPr>
        <w:fldChar w:fldCharType="end"/>
      </w:r>
    </w:p>
    <w:p w14:paraId="341B257B" w14:textId="77777777" w:rsidR="00A91B19" w:rsidRPr="006676DD" w:rsidRDefault="00A91B19" w:rsidP="00A91B19">
      <w:r>
        <w:pict w14:anchorId="6A554686">
          <v:rect id="_x0000_i1425" style="width:0;height:1.5pt" o:hralign="center" o:hrstd="t" o:hr="t" fillcolor="#a0a0a0" stroked="f"/>
        </w:pict>
      </w:r>
    </w:p>
    <w:p w14:paraId="1079A1EC" w14:textId="77777777" w:rsidR="00A91B19" w:rsidRPr="006676DD" w:rsidRDefault="00A91B19" w:rsidP="00A91B19">
      <w:pPr>
        <w:pStyle w:val="TOCHeading"/>
      </w:pPr>
      <w:r w:rsidRPr="006676DD">
        <w:rPr>
          <w:rFonts w:ascii="Segoe UI Emoji" w:hAnsi="Segoe UI Emoji" w:cs="Segoe UI Emoji"/>
        </w:rPr>
        <w:t>📸</w:t>
      </w:r>
      <w:r w:rsidRPr="006676DD">
        <w:t xml:space="preserve"> </w:t>
      </w:r>
      <w:r>
        <w:t xml:space="preserve">Index of </w:t>
      </w:r>
      <w:commentRangeStart w:id="3"/>
      <w:r w:rsidRPr="006676DD">
        <w:t>Pictures</w:t>
      </w:r>
      <w:commentRangeEnd w:id="3"/>
      <w:r w:rsidRPr="006676DD">
        <w:rPr>
          <w:rStyle w:val="CommentReference"/>
          <w:sz w:val="32"/>
          <w:szCs w:val="32"/>
        </w:rPr>
        <w:commentReference w:id="3"/>
      </w:r>
    </w:p>
    <w:p w14:paraId="371A3A2F" w14:textId="6FDDCC7E" w:rsidR="00501002" w:rsidRDefault="00A91B19">
      <w:pPr>
        <w:pStyle w:val="TableofFigures"/>
        <w:tabs>
          <w:tab w:val="right" w:leader="dot" w:pos="9350"/>
        </w:tabs>
        <w:rPr>
          <w:rFonts w:eastAsiaTheme="minorEastAsia"/>
          <w:noProof/>
        </w:rPr>
      </w:pPr>
      <w:r>
        <w:rPr>
          <w:noProof/>
        </w:rPr>
        <w:fldChar w:fldCharType="begin"/>
      </w:r>
      <w:r>
        <w:rPr>
          <w:noProof/>
        </w:rPr>
        <w:instrText xml:space="preserve"> TOC \c "Figure" </w:instrText>
      </w:r>
      <w:r>
        <w:rPr>
          <w:noProof/>
        </w:rPr>
        <w:fldChar w:fldCharType="separate"/>
      </w:r>
      <w:r w:rsidR="00501002">
        <w:rPr>
          <w:noProof/>
        </w:rPr>
        <w:t>Figure 1: They are watching you!</w:t>
      </w:r>
      <w:r w:rsidR="00501002">
        <w:rPr>
          <w:noProof/>
        </w:rPr>
        <w:tab/>
      </w:r>
      <w:r w:rsidR="00501002">
        <w:rPr>
          <w:noProof/>
        </w:rPr>
        <w:fldChar w:fldCharType="begin"/>
      </w:r>
      <w:r w:rsidR="00501002">
        <w:rPr>
          <w:noProof/>
        </w:rPr>
        <w:instrText xml:space="preserve"> PAGEREF _Toc233347755 \h </w:instrText>
      </w:r>
      <w:r w:rsidR="00501002">
        <w:rPr>
          <w:noProof/>
        </w:rPr>
      </w:r>
      <w:r w:rsidR="00501002">
        <w:rPr>
          <w:noProof/>
        </w:rPr>
        <w:fldChar w:fldCharType="separate"/>
      </w:r>
      <w:r w:rsidR="00501002">
        <w:rPr>
          <w:noProof/>
        </w:rPr>
        <w:t>1</w:t>
      </w:r>
      <w:r w:rsidR="00501002">
        <w:rPr>
          <w:noProof/>
        </w:rPr>
        <w:fldChar w:fldCharType="end"/>
      </w:r>
    </w:p>
    <w:p w14:paraId="6409DB58" w14:textId="0436EFA6" w:rsidR="00A91B19" w:rsidRDefault="00A91B19" w:rsidP="00A91B19">
      <w:pPr>
        <w:rPr>
          <w:i/>
          <w:iCs/>
        </w:rPr>
      </w:pPr>
      <w:r>
        <w:rPr>
          <w:noProof/>
        </w:rPr>
        <w:fldChar w:fldCharType="end"/>
      </w:r>
      <w:r>
        <w:rPr>
          <w:i/>
          <w:iCs/>
        </w:rPr>
        <w:pict w14:anchorId="647F7026">
          <v:rect id="_x0000_i1426" style="width:0;height:1.5pt" o:hralign="center" o:hrstd="t" o:hr="t" fillcolor="#a0a0a0" stroked="f"/>
        </w:pict>
      </w:r>
    </w:p>
    <w:p w14:paraId="6930ADEF" w14:textId="77777777" w:rsidR="00A91B19" w:rsidRPr="006676DD" w:rsidRDefault="00A91B19" w:rsidP="00A91B19">
      <w:pPr>
        <w:rPr>
          <w:i/>
          <w:iCs/>
        </w:rPr>
      </w:pPr>
      <w:r>
        <w:rPr>
          <w:i/>
          <w:iCs/>
        </w:rPr>
        <w:br w:type="page"/>
      </w:r>
    </w:p>
    <w:p w14:paraId="137FE32F" w14:textId="77777777" w:rsidR="00A91B19" w:rsidRDefault="00A91B19" w:rsidP="00A91B19">
      <w:pPr>
        <w:rPr>
          <w:b/>
          <w:bCs/>
        </w:rPr>
      </w:pPr>
    </w:p>
    <w:p w14:paraId="311C7EAF" w14:textId="7736FC74" w:rsidR="00A91B19" w:rsidRPr="00A91B19" w:rsidRDefault="00A91B19" w:rsidP="00A91B19">
      <w:pPr>
        <w:rPr>
          <w:b/>
          <w:bCs/>
        </w:rPr>
      </w:pPr>
      <w:r w:rsidRPr="00A91B19">
        <w:rPr>
          <w:b/>
          <w:bCs/>
        </w:rPr>
        <w:t>Building Your Own Voice Assistant for Home Assistant</w:t>
      </w:r>
    </w:p>
    <w:p w14:paraId="2D34CD0D" w14:textId="7952F88C" w:rsidR="00A91B19" w:rsidRPr="00A91B19" w:rsidRDefault="00A91B19" w:rsidP="00A91B19">
      <w:hyperlink r:id="rId10" w:history="1">
        <w:r w:rsidRPr="00A91B19">
          <w:rPr>
            <w:rStyle w:val="Hyperlink"/>
          </w:rPr>
          <w:t>Jul 28, 2025</w:t>
        </w:r>
      </w:hyperlink>
    </w:p>
    <w:p w14:paraId="5DAB3E84" w14:textId="77777777" w:rsidR="00A91B19" w:rsidRPr="00A91B19" w:rsidRDefault="00A91B19" w:rsidP="00A91B19">
      <w:r w:rsidRPr="00A91B19">
        <w:t>—</w:t>
      </w:r>
    </w:p>
    <w:p w14:paraId="0D8A4325" w14:textId="77777777" w:rsidR="00A91B19" w:rsidRPr="00A91B19" w:rsidRDefault="00A91B19" w:rsidP="00A91B19">
      <w:r w:rsidRPr="00A91B19">
        <w:t>by</w:t>
      </w:r>
    </w:p>
    <w:p w14:paraId="0C3E9938" w14:textId="0CBB006D" w:rsidR="00A91B19" w:rsidRPr="00A91B19" w:rsidRDefault="00A91B19" w:rsidP="00A91B19">
      <w:hyperlink r:id="rId11" w:tgtFrame="_self" w:history="1">
        <w:r w:rsidRPr="00A91B19">
          <w:rPr>
            <w:rStyle w:val="Hyperlink"/>
          </w:rPr>
          <w:t>Stepyon</w:t>
        </w:r>
      </w:hyperlink>
    </w:p>
    <w:p w14:paraId="5888A45A" w14:textId="553A47BE" w:rsidR="00A91B19" w:rsidRPr="00A91B19" w:rsidRDefault="00A91B19" w:rsidP="00A91B19">
      <w:r w:rsidRPr="00A91B19">
        <w:t>in </w:t>
      </w:r>
      <w:hyperlink r:id="rId12" w:history="1">
        <w:r w:rsidRPr="00A91B19">
          <w:rPr>
            <w:rStyle w:val="Hyperlink"/>
          </w:rPr>
          <w:t>Smart House</w:t>
        </w:r>
      </w:hyperlink>
    </w:p>
    <w:p w14:paraId="0D15F494" w14:textId="0A04673B" w:rsidR="00A91B19" w:rsidRPr="00A91B19" w:rsidRDefault="00A91B19" w:rsidP="00A91B19">
      <w:hyperlink r:id="rId13" w:history="1">
        <w:r w:rsidRPr="00A91B19">
          <w:rPr>
            <w:rStyle w:val="Hyperlink"/>
          </w:rPr>
          <w:t>3D Printing</w:t>
        </w:r>
      </w:hyperlink>
      <w:r w:rsidRPr="00A91B19">
        <w:t xml:space="preserve"> </w:t>
      </w:r>
      <w:hyperlink r:id="rId14" w:history="1">
        <w:r w:rsidRPr="00A91B19">
          <w:rPr>
            <w:rStyle w:val="Hyperlink"/>
          </w:rPr>
          <w:t>Arduino</w:t>
        </w:r>
      </w:hyperlink>
      <w:r w:rsidRPr="00A91B19">
        <w:t xml:space="preserve"> </w:t>
      </w:r>
      <w:hyperlink r:id="rId15" w:history="1">
        <w:r w:rsidRPr="00A91B19">
          <w:rPr>
            <w:rStyle w:val="Hyperlink"/>
          </w:rPr>
          <w:t>Hardware</w:t>
        </w:r>
      </w:hyperlink>
      <w:r w:rsidRPr="00A91B19">
        <w:t xml:space="preserve"> </w:t>
      </w:r>
      <w:hyperlink r:id="rId16" w:history="1">
        <w:r w:rsidRPr="00A91B19">
          <w:rPr>
            <w:rStyle w:val="Hyperlink"/>
          </w:rPr>
          <w:t>Smart House</w:t>
        </w:r>
      </w:hyperlink>
    </w:p>
    <w:p w14:paraId="1E548A1D" w14:textId="17F3D544" w:rsidR="00A91B19" w:rsidRPr="00A91B19" w:rsidRDefault="00A91B19" w:rsidP="00A91B19">
      <w:r w:rsidRPr="00A91B19">
        <w:drawing>
          <wp:inline distT="0" distB="0" distL="0" distR="0" wp14:anchorId="445B3B0B" wp14:editId="39C6BAAA">
            <wp:extent cx="5943600" cy="3486785"/>
            <wp:effectExtent l="0" t="0" r="0" b="0"/>
            <wp:docPr id="566113276" name="Picture 114" descr="Brick Assistant Project - DI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Brick Assistant Project - DIY Guid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86785"/>
                    </a:xfrm>
                    <a:prstGeom prst="rect">
                      <a:avLst/>
                    </a:prstGeom>
                    <a:noFill/>
                    <a:ln>
                      <a:noFill/>
                    </a:ln>
                  </pic:spPr>
                </pic:pic>
              </a:graphicData>
            </a:graphic>
          </wp:inline>
        </w:drawing>
      </w:r>
    </w:p>
    <w:p w14:paraId="2C4344CA" w14:textId="77777777" w:rsidR="00A91B19" w:rsidRPr="00A91B19" w:rsidRDefault="00A91B19" w:rsidP="00A91B19">
      <w:r w:rsidRPr="00A91B19">
        <w:t>In this article, I’ll share my own experience creating a custom voice assistant device for Home Assistant using the </w:t>
      </w:r>
      <w:r w:rsidRPr="00A91B19">
        <w:rPr>
          <w:b/>
          <w:bCs/>
        </w:rPr>
        <w:t>ReSpeaker Lite Voice Assistant Kit</w:t>
      </w:r>
      <w:r w:rsidRPr="00A91B19">
        <w:t> from </w:t>
      </w:r>
      <w:r w:rsidRPr="00A91B19">
        <w:rPr>
          <w:b/>
          <w:bCs/>
        </w:rPr>
        <w:t>SeeedStudio</w:t>
      </w:r>
      <w:r w:rsidRPr="00A91B19">
        <w:t>. I’ll guide you step-by-step, making the process easy to follow and implement. Whether you’re looking to effortlessly control your smart home, add hands-free functionality to your existing setup, or replace proprietary voice assistants like Google or Amazon (as I did), this guide should help you achieve your goals.</w:t>
      </w:r>
    </w:p>
    <w:p w14:paraId="2BB2D373" w14:textId="77777777" w:rsidR="00A91B19" w:rsidRPr="00A91B19" w:rsidRDefault="00A91B19" w:rsidP="00A91B19">
      <w:r w:rsidRPr="00A91B19">
        <w:lastRenderedPageBreak/>
        <w:t>I’ll provide my custom firmware version configuration tailored for reliable operation with Home Assistant, along with detailed instructions on how to flash the device. Additionally, you’ll gain access to a specially designed enclosure ready for 3D printing, ensuring your finished product is attractive and seamlessly integrated into your home environment.</w:t>
      </w:r>
    </w:p>
    <w:p w14:paraId="0666A2FF" w14:textId="77777777" w:rsidR="00A91B19" w:rsidRPr="00A91B19" w:rsidRDefault="00A91B19" w:rsidP="00A91B19">
      <w:r w:rsidRPr="00A91B19">
        <w:t>Throughout this guide, you’ll find a comprehensive list of necessary components and practical tips drawn from my personal experience. By following these instructions, you can successfully assemble and configure a fully functional voice assistant, significantly enhancing your smart home experience!</w:t>
      </w:r>
    </w:p>
    <w:p w14:paraId="2A87B74D" w14:textId="77777777" w:rsidR="00A91B19" w:rsidRPr="00A91B19" w:rsidRDefault="00A91B19" w:rsidP="00A91B19">
      <w:pPr>
        <w:rPr>
          <w:b/>
          <w:bCs/>
        </w:rPr>
      </w:pPr>
      <w:r w:rsidRPr="00A91B19">
        <w:rPr>
          <w:b/>
          <w:bCs/>
        </w:rPr>
        <w:t>Main Features of the Device</w:t>
      </w:r>
    </w:p>
    <w:p w14:paraId="338FD453" w14:textId="77777777" w:rsidR="00A91B19" w:rsidRPr="00A91B19" w:rsidRDefault="00A91B19" w:rsidP="00A91B19">
      <w:r w:rsidRPr="00A91B19">
        <w:t>Before diving into the detailed setup and assembly process of our custom voice assistant, let me highlight the main capabilities of both the device itself and the functionalities available through Home Assistant:</w:t>
      </w:r>
    </w:p>
    <w:p w14:paraId="2FD13557" w14:textId="51641A8B" w:rsidR="00A91B19" w:rsidRPr="00A91B19" w:rsidRDefault="00A91B19" w:rsidP="00A91B19">
      <w:r w:rsidRPr="00A91B19">
        <w:drawing>
          <wp:inline distT="0" distB="0" distL="0" distR="0" wp14:anchorId="7AF4DD73" wp14:editId="751212B2">
            <wp:extent cx="5943600" cy="4457700"/>
            <wp:effectExtent l="0" t="0" r="0" b="0"/>
            <wp:docPr id="1677061112" name="Picture 113" descr="Brick Assistant - DIY Voice Assistant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Brick Assistant - DIY Voice Assistant proj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A91B19">
        <w:t>The Brick Assistant</w:t>
      </w:r>
    </w:p>
    <w:p w14:paraId="07F8257F" w14:textId="19D3CAC5" w:rsidR="00A91B19" w:rsidRPr="00A91B19" w:rsidRDefault="00A91B19" w:rsidP="00A91B19">
      <w:pPr>
        <w:numPr>
          <w:ilvl w:val="0"/>
          <w:numId w:val="1"/>
        </w:numPr>
      </w:pPr>
      <w:r w:rsidRPr="00A91B19">
        <w:lastRenderedPageBreak/>
        <w:t>Device based on the </w:t>
      </w:r>
      <w:r w:rsidRPr="00A91B19">
        <w:rPr>
          <w:b/>
          <w:bCs/>
        </w:rPr>
        <w:t>SeeedStudio ReSpeaker Lite Voice Assistant Kit</w:t>
      </w:r>
      <w:r w:rsidRPr="00A91B19">
        <w:t> (complete specifications available </w:t>
      </w:r>
      <w:hyperlink r:id="rId19" w:tgtFrame="_blank" w:history="1">
        <w:r w:rsidRPr="00A91B19">
          <w:rPr>
            <w:rStyle w:val="Hyperlink"/>
          </w:rPr>
          <w:t>here</w:t>
        </w:r>
      </w:hyperlink>
      <w:r w:rsidRPr="00A91B19">
        <w:t>).</w:t>
      </w:r>
    </w:p>
    <w:p w14:paraId="55C33946" w14:textId="77777777" w:rsidR="00A91B19" w:rsidRPr="00A91B19" w:rsidRDefault="00A91B19" w:rsidP="00A91B19">
      <w:pPr>
        <w:numPr>
          <w:ilvl w:val="0"/>
          <w:numId w:val="1"/>
        </w:numPr>
      </w:pPr>
      <w:r w:rsidRPr="00A91B19">
        <w:rPr>
          <w:b/>
          <w:bCs/>
        </w:rPr>
        <w:t>EspHome</w:t>
      </w:r>
      <w:r w:rsidRPr="00A91B19">
        <w:t> firmware with </w:t>
      </w:r>
      <w:r w:rsidRPr="00A91B19">
        <w:rPr>
          <w:b/>
          <w:bCs/>
        </w:rPr>
        <w:t>16-bit 48kHz</w:t>
      </w:r>
      <w:r w:rsidRPr="00A91B19">
        <w:t> audio output for enhanced audio quality.</w:t>
      </w:r>
    </w:p>
    <w:p w14:paraId="3D791EDA" w14:textId="77777777" w:rsidR="00A91B19" w:rsidRPr="00A91B19" w:rsidRDefault="00A91B19" w:rsidP="00A91B19">
      <w:pPr>
        <w:numPr>
          <w:ilvl w:val="0"/>
          <w:numId w:val="1"/>
        </w:numPr>
      </w:pPr>
      <w:r w:rsidRPr="00A91B19">
        <w:rPr>
          <w:b/>
          <w:bCs/>
        </w:rPr>
        <w:t>Fully sealed compact 3D printed enclosure</w:t>
      </w:r>
      <w:r w:rsidRPr="00A91B19">
        <w:t> featuring a </w:t>
      </w:r>
      <w:r w:rsidRPr="00A91B19">
        <w:rPr>
          <w:b/>
          <w:bCs/>
        </w:rPr>
        <w:t>5W (2 or 2.5 inch) speaker and 2 passive radiators</w:t>
      </w:r>
      <w:r w:rsidRPr="00A91B19">
        <w:t> for improved sound quality.</w:t>
      </w:r>
    </w:p>
    <w:p w14:paraId="6AA164AA" w14:textId="77777777" w:rsidR="00A91B19" w:rsidRPr="00A91B19" w:rsidRDefault="00A91B19" w:rsidP="00A91B19">
      <w:pPr>
        <w:numPr>
          <w:ilvl w:val="0"/>
          <w:numId w:val="1"/>
        </w:numPr>
      </w:pPr>
      <w:r w:rsidRPr="00A91B19">
        <w:rPr>
          <w:b/>
          <w:bCs/>
        </w:rPr>
        <w:t>2 multi-functional hardware buttons</w:t>
      </w:r>
      <w:r w:rsidRPr="00A91B19">
        <w:t> for volume control, microphone mute, media playback control, and more.</w:t>
      </w:r>
    </w:p>
    <w:p w14:paraId="4C9FB4EF" w14:textId="77777777" w:rsidR="00A91B19" w:rsidRPr="00A91B19" w:rsidRDefault="00A91B19" w:rsidP="00A91B19">
      <w:pPr>
        <w:numPr>
          <w:ilvl w:val="0"/>
          <w:numId w:val="1"/>
        </w:numPr>
      </w:pPr>
      <w:r w:rsidRPr="00A91B19">
        <w:rPr>
          <w:b/>
          <w:bCs/>
        </w:rPr>
        <w:t>Parabolically shaped microphone openings</w:t>
      </w:r>
      <w:r w:rsidRPr="00A91B19">
        <w:t> to enhance sound concentration and improve microphone sensitivity and accuracy (in theory).</w:t>
      </w:r>
    </w:p>
    <w:p w14:paraId="25ED133C" w14:textId="77777777" w:rsidR="00A91B19" w:rsidRPr="00A91B19" w:rsidRDefault="00A91B19" w:rsidP="00A91B19">
      <w:pPr>
        <w:numPr>
          <w:ilvl w:val="0"/>
          <w:numId w:val="1"/>
        </w:numPr>
      </w:pPr>
      <w:r w:rsidRPr="00A91B19">
        <w:rPr>
          <w:b/>
          <w:bCs/>
        </w:rPr>
        <w:t>All ports</w:t>
      </w:r>
      <w:r w:rsidRPr="00A91B19">
        <w:t> available on the ReSpeaker Lite board </w:t>
      </w:r>
      <w:r w:rsidRPr="00A91B19">
        <w:rPr>
          <w:b/>
          <w:bCs/>
        </w:rPr>
        <w:t>are externally accessible</w:t>
      </w:r>
      <w:r w:rsidRPr="00A91B19">
        <w:t>, including a 3.5mm line-out jack for connecting external speakers.</w:t>
      </w:r>
    </w:p>
    <w:p w14:paraId="1307B98B" w14:textId="77777777" w:rsidR="00A91B19" w:rsidRPr="00A91B19" w:rsidRDefault="00A91B19" w:rsidP="00A91B19">
      <w:pPr>
        <w:numPr>
          <w:ilvl w:val="0"/>
          <w:numId w:val="1"/>
        </w:numPr>
      </w:pPr>
      <w:r w:rsidRPr="00A91B19">
        <w:rPr>
          <w:b/>
          <w:bCs/>
        </w:rPr>
        <w:t>Additional USB-C</w:t>
      </w:r>
      <w:r w:rsidRPr="00A91B19">
        <w:t> connector on the back of the device for convenient cable management.</w:t>
      </w:r>
    </w:p>
    <w:p w14:paraId="2A65CDAF" w14:textId="77777777" w:rsidR="00A91B19" w:rsidRPr="00A91B19" w:rsidRDefault="00A91B19" w:rsidP="00A91B19">
      <w:pPr>
        <w:numPr>
          <w:ilvl w:val="0"/>
          <w:numId w:val="1"/>
        </w:numPr>
      </w:pPr>
      <w:r w:rsidRPr="00A91B19">
        <w:rPr>
          <w:b/>
          <w:bCs/>
        </w:rPr>
        <w:t>Voice control</w:t>
      </w:r>
      <w:r w:rsidRPr="00A91B19">
        <w:t> for all Home Assistant – connected devices and activation of automations through voice commands.</w:t>
      </w:r>
    </w:p>
    <w:p w14:paraId="1E90714B" w14:textId="77777777" w:rsidR="00A91B19" w:rsidRPr="00A91B19" w:rsidRDefault="00A91B19" w:rsidP="00A91B19">
      <w:pPr>
        <w:numPr>
          <w:ilvl w:val="0"/>
          <w:numId w:val="1"/>
        </w:numPr>
      </w:pPr>
      <w:r w:rsidRPr="00A91B19">
        <w:rPr>
          <w:b/>
          <w:bCs/>
        </w:rPr>
        <w:t>Three selectable wake words</w:t>
      </w:r>
      <w:r w:rsidRPr="00A91B19">
        <w:t> from the Home Assistant interface: “Ok Nabu,” “Hey Jarvis,” and “Hey Mycroft.”</w:t>
      </w:r>
    </w:p>
    <w:p w14:paraId="2656FEFF" w14:textId="77777777" w:rsidR="00A91B19" w:rsidRPr="00A91B19" w:rsidRDefault="00A91B19" w:rsidP="00A91B19">
      <w:pPr>
        <w:numPr>
          <w:ilvl w:val="0"/>
          <w:numId w:val="1"/>
        </w:numPr>
      </w:pPr>
      <w:r w:rsidRPr="00A91B19">
        <w:t>Voice-activated </w:t>
      </w:r>
      <w:r w:rsidRPr="00A91B19">
        <w:rPr>
          <w:b/>
          <w:bCs/>
        </w:rPr>
        <w:t>timer</w:t>
      </w:r>
      <w:r w:rsidRPr="00A91B19">
        <w:t>.</w:t>
      </w:r>
    </w:p>
    <w:p w14:paraId="728151AD" w14:textId="77777777" w:rsidR="00A91B19" w:rsidRPr="00A91B19" w:rsidRDefault="00A91B19" w:rsidP="00A91B19">
      <w:pPr>
        <w:numPr>
          <w:ilvl w:val="0"/>
          <w:numId w:val="1"/>
        </w:numPr>
      </w:pPr>
      <w:r w:rsidRPr="00A91B19">
        <w:rPr>
          <w:b/>
          <w:bCs/>
        </w:rPr>
        <w:t>“Stop” voice command</w:t>
      </w:r>
      <w:r w:rsidRPr="00A91B19">
        <w:t> to halt timer notifications or voice announcements.</w:t>
      </w:r>
    </w:p>
    <w:p w14:paraId="66276044" w14:textId="77777777" w:rsidR="00A91B19" w:rsidRPr="00A91B19" w:rsidRDefault="00A91B19" w:rsidP="00A91B19">
      <w:pPr>
        <w:numPr>
          <w:ilvl w:val="0"/>
          <w:numId w:val="1"/>
        </w:numPr>
      </w:pPr>
      <w:r w:rsidRPr="00A91B19">
        <w:t>Compatibility with </w:t>
      </w:r>
      <w:r w:rsidRPr="00A91B19">
        <w:rPr>
          <w:b/>
          <w:bCs/>
        </w:rPr>
        <w:t>various Speech-to-Text </w:t>
      </w:r>
      <w:r w:rsidRPr="00A91B19">
        <w:t>and</w:t>
      </w:r>
      <w:r w:rsidRPr="00A91B19">
        <w:rPr>
          <w:b/>
          <w:bCs/>
        </w:rPr>
        <w:t> Text-to-Speech</w:t>
      </w:r>
      <w:r w:rsidRPr="00A91B19">
        <w:t> services available within Home Assistant.</w:t>
      </w:r>
    </w:p>
    <w:p w14:paraId="0FA50BD0" w14:textId="77777777" w:rsidR="00A91B19" w:rsidRPr="00A91B19" w:rsidRDefault="00A91B19" w:rsidP="00A91B19">
      <w:pPr>
        <w:numPr>
          <w:ilvl w:val="0"/>
          <w:numId w:val="1"/>
        </w:numPr>
      </w:pPr>
      <w:r w:rsidRPr="00A91B19">
        <w:rPr>
          <w:b/>
          <w:bCs/>
        </w:rPr>
        <w:t>Local speech recognition</w:t>
      </w:r>
      <w:r w:rsidRPr="00A91B19">
        <w:t> using open-source services like Whisper or Vosk, ensuring your voice data is processed locally without sending audio recordings to external cloud services.</w:t>
      </w:r>
    </w:p>
    <w:p w14:paraId="49C2EEBF" w14:textId="77777777" w:rsidR="00A91B19" w:rsidRPr="00A91B19" w:rsidRDefault="00A91B19" w:rsidP="00A91B19">
      <w:pPr>
        <w:numPr>
          <w:ilvl w:val="0"/>
          <w:numId w:val="1"/>
        </w:numPr>
      </w:pPr>
      <w:r w:rsidRPr="00A91B19">
        <w:rPr>
          <w:b/>
          <w:bCs/>
        </w:rPr>
        <w:t>Integration with AI chatbots</w:t>
      </w:r>
      <w:r w:rsidRPr="00A91B19">
        <w:t> such as ChatGPT, Gemini, Ollama, DeepSeek, etc., allowing the use of either online API services or locally hosted AI models.</w:t>
      </w:r>
    </w:p>
    <w:p w14:paraId="564DFA77" w14:textId="77777777" w:rsidR="00A91B19" w:rsidRPr="00A91B19" w:rsidRDefault="00A91B19" w:rsidP="00A91B19">
      <w:pPr>
        <w:numPr>
          <w:ilvl w:val="0"/>
          <w:numId w:val="1"/>
        </w:numPr>
      </w:pPr>
      <w:r w:rsidRPr="00A91B19">
        <w:rPr>
          <w:b/>
          <w:bCs/>
        </w:rPr>
        <w:t>RGB LED</w:t>
      </w:r>
      <w:r w:rsidRPr="00A91B19">
        <w:t> indicator available to Home Assistant for custom automation.</w:t>
      </w:r>
    </w:p>
    <w:p w14:paraId="088E8259" w14:textId="77777777" w:rsidR="00A91B19" w:rsidRPr="00A91B19" w:rsidRDefault="00A91B19" w:rsidP="00A91B19">
      <w:pPr>
        <w:numPr>
          <w:ilvl w:val="0"/>
          <w:numId w:val="1"/>
        </w:numPr>
      </w:pPr>
      <w:r w:rsidRPr="00A91B19">
        <w:rPr>
          <w:b/>
          <w:bCs/>
        </w:rPr>
        <w:t>Media playback</w:t>
      </w:r>
      <w:r w:rsidRPr="00A91B19">
        <w:t> capabilities for music, radio, and voice notifications.</w:t>
      </w:r>
    </w:p>
    <w:p w14:paraId="5E2B3F03" w14:textId="77777777" w:rsidR="00A91B19" w:rsidRPr="00A91B19" w:rsidRDefault="00A91B19" w:rsidP="00A91B19">
      <w:pPr>
        <w:numPr>
          <w:ilvl w:val="0"/>
          <w:numId w:val="1"/>
        </w:numPr>
      </w:pPr>
      <w:r w:rsidRPr="00A91B19">
        <w:rPr>
          <w:b/>
          <w:bCs/>
        </w:rPr>
        <w:lastRenderedPageBreak/>
        <w:t>Siren mode</w:t>
      </w:r>
      <w:r w:rsidRPr="00A91B19">
        <w:t> suitable for home security or emergency alerts, such as CO2, smoke, or water leak detections.</w:t>
      </w:r>
    </w:p>
    <w:p w14:paraId="3C1D3626" w14:textId="77777777" w:rsidR="00A91B19" w:rsidRPr="00A91B19" w:rsidRDefault="00A91B19" w:rsidP="00A91B19">
      <w:pPr>
        <w:numPr>
          <w:ilvl w:val="0"/>
          <w:numId w:val="1"/>
        </w:numPr>
      </w:pPr>
      <w:r w:rsidRPr="00A91B19">
        <w:rPr>
          <w:b/>
          <w:bCs/>
        </w:rPr>
        <w:t>Automatic firmware update</w:t>
      </w:r>
      <w:r w:rsidRPr="00A91B19">
        <w:t> for the XMOS XU316 audio chipset if necessary.</w:t>
      </w:r>
    </w:p>
    <w:p w14:paraId="47B32466" w14:textId="77777777" w:rsidR="00A91B19" w:rsidRPr="00A91B19" w:rsidRDefault="00A91B19" w:rsidP="00A91B19">
      <w:pPr>
        <w:rPr>
          <w:b/>
          <w:bCs/>
        </w:rPr>
      </w:pPr>
      <w:r w:rsidRPr="00A91B19">
        <w:rPr>
          <w:b/>
          <w:bCs/>
        </w:rPr>
        <w:t>Prerequisites</w:t>
      </w:r>
    </w:p>
    <w:p w14:paraId="3E8839AB" w14:textId="77777777" w:rsidR="00A91B19" w:rsidRPr="00A91B19" w:rsidRDefault="00A91B19" w:rsidP="00A91B19">
      <w:pPr>
        <w:numPr>
          <w:ilvl w:val="0"/>
          <w:numId w:val="2"/>
        </w:numPr>
      </w:pPr>
      <w:r w:rsidRPr="00A91B19">
        <w:rPr>
          <w:b/>
          <w:bCs/>
        </w:rPr>
        <w:t>Home Server running Home Assistant:</w:t>
      </w:r>
      <w:r w:rsidRPr="00A91B19">
        <w:t> Before building your voice assistant, you should already have a </w:t>
      </w:r>
      <w:r w:rsidRPr="00A91B19">
        <w:rPr>
          <w:b/>
          <w:bCs/>
        </w:rPr>
        <w:t>home server</w:t>
      </w:r>
      <w:r w:rsidRPr="00A91B19">
        <w:t> </w:t>
      </w:r>
      <w:r w:rsidRPr="00A91B19">
        <w:rPr>
          <w:b/>
          <w:bCs/>
        </w:rPr>
        <w:t>set up</w:t>
      </w:r>
      <w:r w:rsidRPr="00A91B19">
        <w:t>, for example using a Raspberry Pi 4 or 5 with at least 4GB RAM. However, I highly recommend </w:t>
      </w:r>
      <w:r w:rsidRPr="00A91B19">
        <w:rPr>
          <w:b/>
          <w:bCs/>
        </w:rPr>
        <w:t>8GB or even 16GB RAM</w:t>
      </w:r>
      <w:r w:rsidRPr="00A91B19">
        <w:t> if you want to run advanced voice recognition AI models locally. Your server should have Home Assistant installed—preferably the full </w:t>
      </w:r>
      <w:r w:rsidRPr="00A91B19">
        <w:rPr>
          <w:b/>
          <w:bCs/>
        </w:rPr>
        <w:t>Home Assistant OS</w:t>
      </w:r>
      <w:r w:rsidRPr="00A91B19">
        <w:t> rather than a Docker container. While using Home Assistant as a Docker container is possible, it lacks official add-on support and requires additional effort, so this guide won’t cover that method. If you’re currently exploring suitable home server configurations for Home Assistant and other useful services, I recommend considering a </w:t>
      </w:r>
      <w:r w:rsidRPr="00A91B19">
        <w:rPr>
          <w:b/>
          <w:bCs/>
        </w:rPr>
        <w:t>mini PC</w:t>
      </w:r>
      <w:r w:rsidRPr="00A91B19">
        <w:t> based on the </w:t>
      </w:r>
      <w:r w:rsidRPr="00A91B19">
        <w:rPr>
          <w:b/>
          <w:bCs/>
        </w:rPr>
        <w:t>Intel N100 </w:t>
      </w:r>
      <w:r w:rsidRPr="00A91B19">
        <w:t>processor rather than a Raspberry Pi. I’m currently using such a configuration myself and have been very satisfied. Here’s a brief overview of my current home server setup (link).</w:t>
      </w:r>
    </w:p>
    <w:p w14:paraId="0B191C15" w14:textId="77777777" w:rsidR="00A91B19" w:rsidRPr="00A91B19" w:rsidRDefault="00A91B19" w:rsidP="00A91B19">
      <w:pPr>
        <w:numPr>
          <w:ilvl w:val="0"/>
          <w:numId w:val="2"/>
        </w:numPr>
      </w:pPr>
      <w:r w:rsidRPr="00A91B19">
        <w:rPr>
          <w:b/>
          <w:bCs/>
        </w:rPr>
        <w:t>Access to a 3D printer:</w:t>
      </w:r>
      <w:r w:rsidRPr="00A91B19">
        <w:t> To have a complete and user-friendly device, you’ll need to 3D print an enclosure. I will gladly share my enclosure design with you.</w:t>
      </w:r>
    </w:p>
    <w:p w14:paraId="5D5705A1" w14:textId="77777777" w:rsidR="00A91B19" w:rsidRPr="00A91B19" w:rsidRDefault="00A91B19" w:rsidP="00A91B19">
      <w:pPr>
        <w:numPr>
          <w:ilvl w:val="0"/>
          <w:numId w:val="2"/>
        </w:numPr>
      </w:pPr>
      <w:r w:rsidRPr="00A91B19">
        <w:rPr>
          <w:b/>
          <w:bCs/>
        </w:rPr>
        <w:t>Basic DIY and soldering skills:</w:t>
      </w:r>
      <w:r w:rsidRPr="00A91B19">
        <w:t> You’ll need basic DIY skills and the ability to solder wires to device contacts on a PCB.</w:t>
      </w:r>
    </w:p>
    <w:p w14:paraId="6E7FCD93" w14:textId="77777777" w:rsidR="00A91B19" w:rsidRPr="00A91B19" w:rsidRDefault="00A91B19" w:rsidP="00A91B19">
      <w:pPr>
        <w:rPr>
          <w:b/>
          <w:bCs/>
        </w:rPr>
      </w:pPr>
      <w:r w:rsidRPr="00A91B19">
        <w:rPr>
          <w:b/>
          <w:bCs/>
        </w:rPr>
        <w:t>Required Components</w:t>
      </w:r>
    </w:p>
    <w:p w14:paraId="37FE634F" w14:textId="77777777" w:rsidR="00A91B19" w:rsidRPr="00A91B19" w:rsidRDefault="00A91B19" w:rsidP="00A91B19">
      <w:r w:rsidRPr="00A91B19">
        <w:t>Below is the complete list of components I used for assembling my version of the voice assistant. I recommend closely following this list to ensure maximum compatibility with my 3D-printed enclosure design and ease of assembly (affiliate links provided):</w:t>
      </w:r>
    </w:p>
    <w:p w14:paraId="35349E8C" w14:textId="03121F1B" w:rsidR="00A91B19" w:rsidRPr="00A91B19" w:rsidRDefault="00A91B19" w:rsidP="00A91B19">
      <w:r w:rsidRPr="00A91B19">
        <w:lastRenderedPageBreak/>
        <w:drawing>
          <wp:inline distT="0" distB="0" distL="0" distR="0" wp14:anchorId="1EE0776C" wp14:editId="36B2C3E6">
            <wp:extent cx="5943600" cy="4471670"/>
            <wp:effectExtent l="0" t="0" r="0" b="5080"/>
            <wp:docPr id="1244961364" name="Picture 112" descr="Brick Assistant components - DIY Voice Assistant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Brick Assistant components - DIY Voice Assistant proj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71670"/>
                    </a:xfrm>
                    <a:prstGeom prst="rect">
                      <a:avLst/>
                    </a:prstGeom>
                    <a:noFill/>
                    <a:ln>
                      <a:noFill/>
                    </a:ln>
                  </pic:spPr>
                </pic:pic>
              </a:graphicData>
            </a:graphic>
          </wp:inline>
        </w:drawing>
      </w:r>
      <w:r w:rsidRPr="00A91B19">
        <w:t>The Brick Assistant Components</w:t>
      </w:r>
    </w:p>
    <w:p w14:paraId="3EB33A53" w14:textId="77777777" w:rsidR="00A91B19" w:rsidRPr="00A91B19" w:rsidRDefault="00A91B19" w:rsidP="00A91B19">
      <w:pPr>
        <w:numPr>
          <w:ilvl w:val="0"/>
          <w:numId w:val="3"/>
        </w:numPr>
      </w:pPr>
      <w:r w:rsidRPr="00A91B19">
        <w:rPr>
          <w:b/>
          <w:bCs/>
        </w:rPr>
        <w:t>ReSpeaker Lite Voice Assistant Kit</w:t>
      </w:r>
      <w:r w:rsidRPr="00A91B19">
        <w:t> – choose the version with a </w:t>
      </w:r>
      <w:r w:rsidRPr="00A91B19">
        <w:rPr>
          <w:b/>
          <w:bCs/>
        </w:rPr>
        <w:t>pre-soldered ESP32 module</w:t>
      </w:r>
      <w:r w:rsidRPr="00A91B19">
        <w:t>.</w:t>
      </w:r>
    </w:p>
    <w:p w14:paraId="7CD15758" w14:textId="18327C11" w:rsidR="00A91B19" w:rsidRPr="00A91B19" w:rsidRDefault="00A91B19" w:rsidP="00A91B19">
      <w:pPr>
        <w:numPr>
          <w:ilvl w:val="1"/>
          <w:numId w:val="3"/>
        </w:numPr>
      </w:pPr>
      <w:hyperlink r:id="rId21" w:tgtFrame="_blank" w:history="1">
        <w:r w:rsidRPr="00A91B19">
          <w:rPr>
            <w:rStyle w:val="Hyperlink"/>
          </w:rPr>
          <w:t>SeeedStudio official website</w:t>
        </w:r>
      </w:hyperlink>
      <w:r w:rsidRPr="00A91B19">
        <w:t> (try discount coupons: 2TCCEW22, 4W300G1Y, RSDK6KSE)</w:t>
      </w:r>
    </w:p>
    <w:p w14:paraId="0610B8F8" w14:textId="7D418B70" w:rsidR="00A91B19" w:rsidRPr="00A91B19" w:rsidRDefault="00A91B19" w:rsidP="00A91B19">
      <w:pPr>
        <w:numPr>
          <w:ilvl w:val="1"/>
          <w:numId w:val="3"/>
        </w:numPr>
      </w:pPr>
      <w:hyperlink r:id="rId22" w:tgtFrame="_blank" w:history="1">
        <w:r w:rsidRPr="00A91B19">
          <w:rPr>
            <w:rStyle w:val="Hyperlink"/>
          </w:rPr>
          <w:t>SeeedStudio store on AliExpress</w:t>
        </w:r>
      </w:hyperlink>
      <w:r w:rsidRPr="00A91B19">
        <w:t> (sometimes cheaper depending on your location and shipping costs)</w:t>
      </w:r>
    </w:p>
    <w:p w14:paraId="4A94A815" w14:textId="086F17E6" w:rsidR="00A91B19" w:rsidRPr="00A91B19" w:rsidRDefault="00A91B19" w:rsidP="00A91B19">
      <w:pPr>
        <w:numPr>
          <w:ilvl w:val="0"/>
          <w:numId w:val="3"/>
        </w:numPr>
      </w:pPr>
      <w:r w:rsidRPr="00A91B19">
        <w:rPr>
          <w:b/>
          <w:bCs/>
        </w:rPr>
        <w:t>Oval Passive Radiators</w:t>
      </w:r>
      <w:r w:rsidRPr="00A91B19">
        <w:t> </w:t>
      </w:r>
      <w:r w:rsidRPr="00A91B19">
        <w:rPr>
          <w:b/>
          <w:bCs/>
        </w:rPr>
        <w:t>30x60mm </w:t>
      </w:r>
      <w:r w:rsidRPr="00A91B19">
        <w:t>(2 pcs) – AliExpress: </w:t>
      </w:r>
      <w:hyperlink r:id="rId23" w:tgtFrame="_blank" w:history="1">
        <w:r w:rsidRPr="00A91B19">
          <w:rPr>
            <w:rStyle w:val="Hyperlink"/>
          </w:rPr>
          <w:t>link 1</w:t>
        </w:r>
      </w:hyperlink>
      <w:r w:rsidRPr="00A91B19">
        <w:t>, </w:t>
      </w:r>
      <w:hyperlink r:id="rId24" w:tgtFrame="_blank" w:history="1">
        <w:r w:rsidRPr="00A91B19">
          <w:rPr>
            <w:rStyle w:val="Hyperlink"/>
          </w:rPr>
          <w:t>link 2</w:t>
        </w:r>
      </w:hyperlink>
      <w:r w:rsidRPr="00A91B19">
        <w:t>;</w:t>
      </w:r>
    </w:p>
    <w:p w14:paraId="44010AFD" w14:textId="748FF950" w:rsidR="00A91B19" w:rsidRPr="00A91B19" w:rsidRDefault="00A91B19" w:rsidP="00A91B19">
      <w:pPr>
        <w:numPr>
          <w:ilvl w:val="0"/>
          <w:numId w:val="3"/>
        </w:numPr>
      </w:pPr>
      <w:r w:rsidRPr="00A91B19">
        <w:rPr>
          <w:b/>
          <w:bCs/>
        </w:rPr>
        <w:t>One 2-pin USB-C connector</w:t>
      </w:r>
      <w:r w:rsidRPr="00A91B19">
        <w:t> – AliExpress: </w:t>
      </w:r>
      <w:hyperlink r:id="rId25" w:tgtFrame="_blank" w:history="1">
        <w:r w:rsidRPr="00A91B19">
          <w:rPr>
            <w:rStyle w:val="Hyperlink"/>
          </w:rPr>
          <w:t>link 1</w:t>
        </w:r>
      </w:hyperlink>
      <w:r w:rsidRPr="00A91B19">
        <w:t>, </w:t>
      </w:r>
      <w:hyperlink r:id="rId26" w:tgtFrame="_blank" w:history="1">
        <w:r w:rsidRPr="00A91B19">
          <w:rPr>
            <w:rStyle w:val="Hyperlink"/>
          </w:rPr>
          <w:t>link 2</w:t>
        </w:r>
      </w:hyperlink>
      <w:r w:rsidRPr="00A91B19">
        <w:t>; choose one with a PH2.0 female connector.</w:t>
      </w:r>
    </w:p>
    <w:p w14:paraId="770F722F" w14:textId="7BD5FA41" w:rsidR="00A91B19" w:rsidRPr="00A91B19" w:rsidRDefault="00A91B19" w:rsidP="00A91B19">
      <w:pPr>
        <w:numPr>
          <w:ilvl w:val="0"/>
          <w:numId w:val="3"/>
        </w:numPr>
      </w:pPr>
      <w:r w:rsidRPr="00A91B19">
        <w:rPr>
          <w:b/>
          <w:bCs/>
        </w:rPr>
        <w:t>One pair of 2-pin JST 2.0mm PH2.0 connectors with wires</w:t>
      </w:r>
      <w:r w:rsidRPr="00A91B19">
        <w:t> (a female for the speaker and a male for power) – AliExpress: </w:t>
      </w:r>
      <w:hyperlink r:id="rId27" w:tgtFrame="_blank" w:history="1">
        <w:r w:rsidRPr="00A91B19">
          <w:rPr>
            <w:rStyle w:val="Hyperlink"/>
          </w:rPr>
          <w:t>link 1</w:t>
        </w:r>
      </w:hyperlink>
      <w:r w:rsidRPr="00A91B19">
        <w:t>, </w:t>
      </w:r>
      <w:hyperlink r:id="rId28" w:tgtFrame="_blank" w:history="1">
        <w:r w:rsidRPr="00A91B19">
          <w:rPr>
            <w:rStyle w:val="Hyperlink"/>
          </w:rPr>
          <w:t>link 2</w:t>
        </w:r>
      </w:hyperlink>
    </w:p>
    <w:p w14:paraId="269C72F5" w14:textId="31A08A83" w:rsidR="00A91B19" w:rsidRPr="00A91B19" w:rsidRDefault="00A91B19" w:rsidP="00A91B19">
      <w:pPr>
        <w:numPr>
          <w:ilvl w:val="0"/>
          <w:numId w:val="3"/>
        </w:numPr>
      </w:pPr>
      <w:r w:rsidRPr="00A91B19">
        <w:rPr>
          <w:b/>
          <w:bCs/>
        </w:rPr>
        <w:t>M3 screws with nuts </w:t>
      </w:r>
      <w:r w:rsidRPr="00A91B19">
        <w:t>(4 pcs) – length between 8-12mm; Phillips rounded head recommended. Available in local stores or on AliExpress: </w:t>
      </w:r>
      <w:hyperlink r:id="rId29" w:tgtFrame="_blank" w:history="1">
        <w:r w:rsidRPr="00A91B19">
          <w:rPr>
            <w:rStyle w:val="Hyperlink"/>
          </w:rPr>
          <w:t>link 1</w:t>
        </w:r>
      </w:hyperlink>
      <w:r w:rsidRPr="00A91B19">
        <w:t>, </w:t>
      </w:r>
      <w:hyperlink r:id="rId30" w:tgtFrame="_blank" w:history="1">
        <w:r w:rsidRPr="00A91B19">
          <w:rPr>
            <w:rStyle w:val="Hyperlink"/>
          </w:rPr>
          <w:t>link 2</w:t>
        </w:r>
      </w:hyperlink>
      <w:r w:rsidRPr="00A91B19">
        <w:t>, </w:t>
      </w:r>
      <w:hyperlink r:id="rId31" w:tgtFrame="_blank" w:history="1">
        <w:r w:rsidRPr="00A91B19">
          <w:rPr>
            <w:rStyle w:val="Hyperlink"/>
          </w:rPr>
          <w:t>link 3</w:t>
        </w:r>
      </w:hyperlink>
    </w:p>
    <w:p w14:paraId="5AF2DA79" w14:textId="03FF9FD5" w:rsidR="00A91B19" w:rsidRPr="00A91B19" w:rsidRDefault="00A91B19" w:rsidP="00A91B19">
      <w:pPr>
        <w:numPr>
          <w:ilvl w:val="0"/>
          <w:numId w:val="3"/>
        </w:numPr>
      </w:pPr>
      <w:r w:rsidRPr="00A91B19">
        <w:rPr>
          <w:b/>
          <w:bCs/>
        </w:rPr>
        <w:t>2-inch 4ohm 5W Speaker</w:t>
      </w:r>
      <w:r w:rsidRPr="00A91B19">
        <w:t> – AliExpress: </w:t>
      </w:r>
      <w:hyperlink r:id="rId32" w:tgtFrame="_blank" w:history="1">
        <w:r w:rsidRPr="00A91B19">
          <w:rPr>
            <w:rStyle w:val="Hyperlink"/>
          </w:rPr>
          <w:t>link 1</w:t>
        </w:r>
      </w:hyperlink>
      <w:r w:rsidRPr="00A91B19">
        <w:t>, </w:t>
      </w:r>
      <w:hyperlink r:id="rId33" w:tgtFrame="_blank" w:history="1">
        <w:r w:rsidRPr="00A91B19">
          <w:rPr>
            <w:rStyle w:val="Hyperlink"/>
          </w:rPr>
          <w:t>link 2</w:t>
        </w:r>
      </w:hyperlink>
      <w:r w:rsidRPr="00A91B19">
        <w:t>, </w:t>
      </w:r>
      <w:hyperlink r:id="rId34" w:tgtFrame="_blank" w:history="1">
        <w:r w:rsidRPr="00A91B19">
          <w:rPr>
            <w:rStyle w:val="Hyperlink"/>
          </w:rPr>
          <w:t>link 3</w:t>
        </w:r>
      </w:hyperlink>
      <w:r w:rsidRPr="00A91B19">
        <w:t>; select the version with square mounting.</w:t>
      </w:r>
      <w:r w:rsidRPr="00A91B19">
        <w:br/>
        <w:t>or </w:t>
      </w:r>
      <w:r w:rsidRPr="00A91B19">
        <w:rPr>
          <w:b/>
          <w:bCs/>
        </w:rPr>
        <w:t>2.5-inch 4ohm</w:t>
      </w:r>
      <w:r w:rsidRPr="00A91B19">
        <w:t> </w:t>
      </w:r>
      <w:r w:rsidRPr="00A91B19">
        <w:rPr>
          <w:b/>
          <w:bCs/>
        </w:rPr>
        <w:t>5W Speaker</w:t>
      </w:r>
      <w:r w:rsidRPr="00A91B19">
        <w:t> – AliExpress: </w:t>
      </w:r>
      <w:hyperlink r:id="rId35" w:tgtFrame="_blank" w:history="1">
        <w:r w:rsidRPr="00A91B19">
          <w:rPr>
            <w:rStyle w:val="Hyperlink"/>
          </w:rPr>
          <w:t>link 1</w:t>
        </w:r>
      </w:hyperlink>
      <w:r w:rsidRPr="00A91B19">
        <w:t>, </w:t>
      </w:r>
      <w:hyperlink r:id="rId36" w:tgtFrame="_blank" w:history="1">
        <w:r w:rsidRPr="00A91B19">
          <w:rPr>
            <w:rStyle w:val="Hyperlink"/>
          </w:rPr>
          <w:t>link 2</w:t>
        </w:r>
      </w:hyperlink>
      <w:r w:rsidRPr="00A91B19">
        <w:t> select the version with square mounting.</w:t>
      </w:r>
    </w:p>
    <w:p w14:paraId="31B43A03" w14:textId="77777777" w:rsidR="00A91B19" w:rsidRPr="00A91B19" w:rsidRDefault="00A91B19" w:rsidP="00A91B19">
      <w:pPr>
        <w:rPr>
          <w:b/>
          <w:bCs/>
        </w:rPr>
      </w:pPr>
      <w:r w:rsidRPr="00A91B19">
        <w:rPr>
          <w:b/>
          <w:bCs/>
        </w:rPr>
        <w:t>Firmware Installation</w:t>
      </w:r>
    </w:p>
    <w:p w14:paraId="6A2247B3" w14:textId="77777777" w:rsidR="00A91B19" w:rsidRPr="00A91B19" w:rsidRDefault="00A91B19" w:rsidP="00A91B19">
      <w:r w:rsidRPr="00A91B19">
        <w:t>Once you’ve received your ReSpeaker-lite Voice Assistant Kit, you can start by installing the firmware, connecting it to Home Assistant, and testing the voice assistant functionality before moving on to the enclosure assembly.</w:t>
      </w:r>
      <w:r w:rsidRPr="00A91B19">
        <w:br/>
      </w:r>
      <w:r w:rsidRPr="00A91B19">
        <w:br/>
      </w:r>
      <w:r w:rsidRPr="00A91B19">
        <w:rPr>
          <w:b/>
          <w:bCs/>
        </w:rPr>
        <w:t>Disclaimer:</w:t>
      </w:r>
      <w:r w:rsidRPr="00A91B19">
        <w:t> </w:t>
      </w:r>
      <w:r w:rsidRPr="00A91B19">
        <w:rPr>
          <w:i/>
          <w:iCs/>
        </w:rPr>
        <w:t>The following steps are performed at your own risk based on your personal experience. I provide no guarantees and share only the knowledge I’ve gained at the time of writing this guide. Your experience may differ due to ongoing updates and changes in the ESPHome framework, Home Assistant, firmware for the XMOS audio chipset, and other related components.</w:t>
      </w:r>
    </w:p>
    <w:p w14:paraId="40258A39" w14:textId="77777777" w:rsidR="00A91B19" w:rsidRPr="00A91B19" w:rsidRDefault="00A91B19" w:rsidP="00A91B19">
      <w:pPr>
        <w:rPr>
          <w:b/>
          <w:bCs/>
        </w:rPr>
      </w:pPr>
      <w:r w:rsidRPr="00A91B19">
        <w:rPr>
          <w:b/>
          <w:bCs/>
        </w:rPr>
        <w:t>About Firmware Options</w:t>
      </w:r>
    </w:p>
    <w:p w14:paraId="7B3491A2" w14:textId="77777777" w:rsidR="00A91B19" w:rsidRPr="00A91B19" w:rsidRDefault="00A91B19" w:rsidP="00A91B19">
      <w:r w:rsidRPr="00A91B19">
        <w:t>If you search the internet for available firmware examples for the ReSpeaker-lite Voice Assistant Kit based on ESPHome, you’ll find various versions created by different authors. Most of these firmware configurations use a </w:t>
      </w:r>
      <w:r w:rsidRPr="00A91B19">
        <w:rPr>
          <w:b/>
          <w:bCs/>
        </w:rPr>
        <w:t>16 kHz audio sampling rate</w:t>
      </w:r>
      <w:r w:rsidRPr="00A91B19">
        <w:t xml:space="preserve">. This rate is </w:t>
      </w:r>
      <w:r w:rsidRPr="00A91B19">
        <w:lastRenderedPageBreak/>
        <w:t>sufficient for basic voice commands and notifications, but if you plan to listen to music or radio, the audio quality won’t be optimal.</w:t>
      </w:r>
    </w:p>
    <w:p w14:paraId="2AC3E765" w14:textId="1410F835" w:rsidR="00A91B19" w:rsidRPr="00A91B19" w:rsidRDefault="00A91B19" w:rsidP="00A91B19">
      <w:r w:rsidRPr="00A91B19">
        <w:t>However, the device itself can support a higher </w:t>
      </w:r>
      <w:r w:rsidRPr="00A91B19">
        <w:rPr>
          <w:b/>
          <w:bCs/>
        </w:rPr>
        <w:t>48 kHz sampling rate</w:t>
      </w:r>
      <w:r w:rsidRPr="00A91B19">
        <w:t>, provided you also install the corresponding firmware for the XMOS XU316 audio chip separately from the ESP32 firmware (it also can be done automatically by ESPHome firmware). A great example of ESPHome firmware with full Home Assistant integration and </w:t>
      </w:r>
      <w:r w:rsidRPr="00A91B19">
        <w:rPr>
          <w:b/>
          <w:bCs/>
        </w:rPr>
        <w:t>48 kHz support</w:t>
      </w:r>
      <w:r w:rsidRPr="00A91B19">
        <w:t> is available in the following </w:t>
      </w:r>
      <w:hyperlink r:id="rId37" w:tgtFrame="_blank" w:history="1">
        <w:r w:rsidRPr="00A91B19">
          <w:rPr>
            <w:rStyle w:val="Hyperlink"/>
            <w:b/>
            <w:bCs/>
          </w:rPr>
          <w:t>GitHub repository</w:t>
        </w:r>
      </w:hyperlink>
      <w:r w:rsidRPr="00A91B19">
        <w:t> The author has done impressive work and regularly provides updates (at least at the time of writing this article). However, the original configuration and features of this firmware didn’t fully satisfy my specific requirements. Therefore, I decided to create my custom firmware version based on formatBCE’s repository, for which I am grateful.</w:t>
      </w:r>
    </w:p>
    <w:p w14:paraId="3890C4C4" w14:textId="50F693DC" w:rsidR="00A91B19" w:rsidRPr="00A91B19" w:rsidRDefault="00A91B19" w:rsidP="00A91B19">
      <w:r w:rsidRPr="00A91B19">
        <w:t>If you choose to use formatBCE’s original firmware, you can skip the next part of this guide, follow the instructions on their repository and then jump into </w:t>
      </w:r>
      <w:hyperlink r:id="rId38" w:anchor="home-assistant-configuration" w:history="1">
        <w:r w:rsidRPr="00A91B19">
          <w:rPr>
            <w:rStyle w:val="Hyperlink"/>
          </w:rPr>
          <w:t>Home Assistant configuration</w:t>
        </w:r>
      </w:hyperlink>
      <w:r w:rsidRPr="00A91B19">
        <w:t> part.</w:t>
      </w:r>
    </w:p>
    <w:p w14:paraId="24D95A16" w14:textId="77777777" w:rsidR="00A91B19" w:rsidRPr="00A91B19" w:rsidRDefault="00A91B19" w:rsidP="00A91B19">
      <w:pPr>
        <w:rPr>
          <w:b/>
          <w:bCs/>
        </w:rPr>
      </w:pPr>
      <w:r w:rsidRPr="00A91B19">
        <w:rPr>
          <w:b/>
          <w:bCs/>
        </w:rPr>
        <w:t>Brick Assistant Firmware</w:t>
      </w:r>
    </w:p>
    <w:p w14:paraId="4161D163" w14:textId="77777777" w:rsidR="00A91B19" w:rsidRPr="00A91B19" w:rsidRDefault="00A91B19" w:rsidP="00A91B19">
      <w:r w:rsidRPr="00A91B19">
        <w:t>This section will focus specifically on the installation and use of my customized firmware version.</w:t>
      </w:r>
    </w:p>
    <w:p w14:paraId="60AAA32C" w14:textId="77777777" w:rsidR="00A91B19" w:rsidRPr="00A91B19" w:rsidRDefault="00A91B19" w:rsidP="00A91B19">
      <w:r w:rsidRPr="00A91B19">
        <w:rPr>
          <w:rFonts w:ascii="Arial" w:hAnsi="Arial" w:cs="Arial"/>
        </w:rPr>
        <w:t>​</w:t>
      </w:r>
      <w:r w:rsidRPr="00A91B19">
        <w:t>Here’s a detailed overview of the key features of the </w:t>
      </w:r>
      <w:r w:rsidRPr="00A91B19">
        <w:rPr>
          <w:b/>
          <w:bCs/>
        </w:rPr>
        <w:t>Brick Assistant</w:t>
      </w:r>
      <w:r w:rsidRPr="00A91B19">
        <w:t> firmware—my custom ESPHome configuration for the ReSpeaker-lite based Voice Assistant device. I named it “Brick Assistant” due to the compact, rectangular shape of its 3D-printed enclosure I designed.</w:t>
      </w:r>
    </w:p>
    <w:p w14:paraId="0D42B185" w14:textId="3F60739E" w:rsidR="00A91B19" w:rsidRPr="00A91B19" w:rsidRDefault="00A91B19" w:rsidP="00A91B19">
      <w:pPr>
        <w:rPr>
          <w:b/>
          <w:bCs/>
        </w:rPr>
      </w:pPr>
      <w:r w:rsidRPr="00A91B19">
        <w:rPr>
          <w:b/>
          <w:bCs/>
        </w:rPr>
        <mc:AlternateContent>
          <mc:Choice Requires="wps">
            <w:drawing>
              <wp:inline distT="0" distB="0" distL="0" distR="0" wp14:anchorId="24521A6A" wp14:editId="69F38C76">
                <wp:extent cx="304800" cy="304800"/>
                <wp:effectExtent l="0" t="0" r="0" b="0"/>
                <wp:docPr id="2111603295" name="Rectangle 1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4A90F" id="Rectangle 11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Button Functions</w:t>
      </w:r>
    </w:p>
    <w:p w14:paraId="52A0E952" w14:textId="77777777" w:rsidR="00A91B19" w:rsidRPr="00A91B19" w:rsidRDefault="00A91B19" w:rsidP="00A91B19">
      <w:r w:rsidRPr="00A91B19">
        <w:t>The device features two multifunctional hardware buttons, each performing different actions based on the device’s current state:</w:t>
      </w:r>
      <w:r w:rsidRPr="00A91B19">
        <w:rPr>
          <w:rFonts w:ascii="Arial" w:hAnsi="Arial" w:cs="Arial"/>
        </w:rPr>
        <w:t>​</w:t>
      </w:r>
    </w:p>
    <w:p w14:paraId="0223DCDD" w14:textId="37110238" w:rsidR="00A91B19" w:rsidRPr="00A91B19" w:rsidRDefault="00A91B19" w:rsidP="00A91B19">
      <w:pPr>
        <w:rPr>
          <w:b/>
          <w:bCs/>
        </w:rPr>
      </w:pPr>
      <w:r w:rsidRPr="00A91B19">
        <w:rPr>
          <w:b/>
          <w:bCs/>
        </w:rPr>
        <mc:AlternateContent>
          <mc:Choice Requires="wps">
            <w:drawing>
              <wp:inline distT="0" distB="0" distL="0" distR="0" wp14:anchorId="7CCC267A" wp14:editId="421EEA58">
                <wp:extent cx="304800" cy="304800"/>
                <wp:effectExtent l="0" t="0" r="0" b="0"/>
                <wp:docPr id="1619687420" name="Rectangle 1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71990" id="Rectangle 1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Left Button (User button)</w:t>
      </w:r>
    </w:p>
    <w:p w14:paraId="34DCB73E" w14:textId="77777777" w:rsidR="00A91B19" w:rsidRPr="00A91B19" w:rsidRDefault="00A91B19" w:rsidP="00A91B19">
      <w:pPr>
        <w:numPr>
          <w:ilvl w:val="0"/>
          <w:numId w:val="4"/>
        </w:numPr>
      </w:pPr>
      <w:r w:rsidRPr="00A91B19">
        <w:rPr>
          <w:b/>
          <w:bCs/>
        </w:rPr>
        <w:t>Idle State</w:t>
      </w:r>
      <w:r w:rsidRPr="00A91B19">
        <w:t>: Single press decreases the volume.</w:t>
      </w:r>
      <w:r w:rsidRPr="00A91B19">
        <w:rPr>
          <w:rFonts w:ascii="Arial" w:hAnsi="Arial" w:cs="Arial"/>
        </w:rPr>
        <w:t>​</w:t>
      </w:r>
    </w:p>
    <w:p w14:paraId="126E9EC5" w14:textId="77777777" w:rsidR="00A91B19" w:rsidRPr="00A91B19" w:rsidRDefault="00A91B19" w:rsidP="00A91B19">
      <w:pPr>
        <w:numPr>
          <w:ilvl w:val="0"/>
          <w:numId w:val="4"/>
        </w:numPr>
      </w:pPr>
      <w:r w:rsidRPr="00A91B19">
        <w:rPr>
          <w:b/>
          <w:bCs/>
        </w:rPr>
        <w:t>Media Playback (e.g., music, radio)</w:t>
      </w:r>
      <w:r w:rsidRPr="00A91B19">
        <w:t>:</w:t>
      </w:r>
    </w:p>
    <w:p w14:paraId="38CD9C7F" w14:textId="77777777" w:rsidR="00A91B19" w:rsidRPr="00A91B19" w:rsidRDefault="00A91B19" w:rsidP="00A91B19">
      <w:pPr>
        <w:numPr>
          <w:ilvl w:val="1"/>
          <w:numId w:val="4"/>
        </w:numPr>
      </w:pPr>
      <w:r w:rsidRPr="00A91B19">
        <w:t>Single press: Decreases volume.</w:t>
      </w:r>
      <w:r w:rsidRPr="00A91B19">
        <w:rPr>
          <w:rFonts w:ascii="Arial" w:hAnsi="Arial" w:cs="Arial"/>
        </w:rPr>
        <w:t>​</w:t>
      </w:r>
    </w:p>
    <w:p w14:paraId="42F97F11" w14:textId="77777777" w:rsidR="00A91B19" w:rsidRPr="00A91B19" w:rsidRDefault="00A91B19" w:rsidP="00A91B19">
      <w:pPr>
        <w:numPr>
          <w:ilvl w:val="1"/>
          <w:numId w:val="4"/>
        </w:numPr>
      </w:pPr>
      <w:r w:rsidRPr="00A91B19">
        <w:t>Long press: Stops media playback.</w:t>
      </w:r>
      <w:r w:rsidRPr="00A91B19">
        <w:rPr>
          <w:rFonts w:ascii="Arial" w:hAnsi="Arial" w:cs="Arial"/>
        </w:rPr>
        <w:t>​</w:t>
      </w:r>
    </w:p>
    <w:p w14:paraId="788C7B3A" w14:textId="77777777" w:rsidR="00A91B19" w:rsidRPr="00A91B19" w:rsidRDefault="00A91B19" w:rsidP="00A91B19">
      <w:pPr>
        <w:numPr>
          <w:ilvl w:val="0"/>
          <w:numId w:val="4"/>
        </w:numPr>
      </w:pPr>
      <w:r w:rsidRPr="00A91B19">
        <w:rPr>
          <w:b/>
          <w:bCs/>
        </w:rPr>
        <w:lastRenderedPageBreak/>
        <w:t>Timer or Siren Active</w:t>
      </w:r>
      <w:r w:rsidRPr="00A91B19">
        <w:t>: Single press stops the timer or siren sound.</w:t>
      </w:r>
      <w:r w:rsidRPr="00A91B19">
        <w:rPr>
          <w:rFonts w:ascii="Arial" w:hAnsi="Arial" w:cs="Arial"/>
        </w:rPr>
        <w:t>​</w:t>
      </w:r>
    </w:p>
    <w:p w14:paraId="406047EC" w14:textId="3392DE1F" w:rsidR="00A91B19" w:rsidRPr="00A91B19" w:rsidRDefault="00A91B19" w:rsidP="00A91B19">
      <w:pPr>
        <w:rPr>
          <w:b/>
          <w:bCs/>
        </w:rPr>
      </w:pPr>
      <w:r w:rsidRPr="00A91B19">
        <w:rPr>
          <w:b/>
          <w:bCs/>
        </w:rPr>
        <mc:AlternateContent>
          <mc:Choice Requires="wps">
            <w:drawing>
              <wp:inline distT="0" distB="0" distL="0" distR="0" wp14:anchorId="3EED0B95" wp14:editId="794DAA80">
                <wp:extent cx="304800" cy="304800"/>
                <wp:effectExtent l="0" t="0" r="0" b="0"/>
                <wp:docPr id="974230419" name="Rectangle 10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9A502" id="Rectangle 10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Right Button (Mute button)</w:t>
      </w:r>
    </w:p>
    <w:p w14:paraId="48B3F948" w14:textId="77777777" w:rsidR="00A91B19" w:rsidRPr="00A91B19" w:rsidRDefault="00A91B19" w:rsidP="00A91B19">
      <w:pPr>
        <w:numPr>
          <w:ilvl w:val="0"/>
          <w:numId w:val="5"/>
        </w:numPr>
      </w:pPr>
      <w:r w:rsidRPr="00A91B19">
        <w:t>Each press toggles the microphone mute state, as this is a hardware function and cannot be disabled via software.</w:t>
      </w:r>
      <w:r w:rsidRPr="00A91B19">
        <w:rPr>
          <w:rFonts w:ascii="Arial" w:hAnsi="Arial" w:cs="Arial"/>
        </w:rPr>
        <w:t>​</w:t>
      </w:r>
    </w:p>
    <w:p w14:paraId="3B6F231C" w14:textId="77777777" w:rsidR="00A91B19" w:rsidRPr="00A91B19" w:rsidRDefault="00A91B19" w:rsidP="00A91B19">
      <w:pPr>
        <w:numPr>
          <w:ilvl w:val="0"/>
          <w:numId w:val="5"/>
        </w:numPr>
      </w:pPr>
      <w:r w:rsidRPr="00A91B19">
        <w:rPr>
          <w:b/>
          <w:bCs/>
        </w:rPr>
        <w:t>Additional Functions</w:t>
      </w:r>
      <w:r w:rsidRPr="00A91B19">
        <w:t>:</w:t>
      </w:r>
    </w:p>
    <w:p w14:paraId="31A2CEDA" w14:textId="77777777" w:rsidR="00A91B19" w:rsidRPr="00A91B19" w:rsidRDefault="00A91B19" w:rsidP="00A91B19">
      <w:pPr>
        <w:numPr>
          <w:ilvl w:val="1"/>
          <w:numId w:val="5"/>
        </w:numPr>
      </w:pPr>
      <w:r w:rsidRPr="00A91B19">
        <w:t>Single press: Toggles microphone mute and stops the timer or siren if active.</w:t>
      </w:r>
      <w:r w:rsidRPr="00A91B19">
        <w:rPr>
          <w:rFonts w:ascii="Arial" w:hAnsi="Arial" w:cs="Arial"/>
        </w:rPr>
        <w:t>​</w:t>
      </w:r>
    </w:p>
    <w:p w14:paraId="4DE64754" w14:textId="77777777" w:rsidR="00A91B19" w:rsidRPr="00A91B19" w:rsidRDefault="00A91B19" w:rsidP="00A91B19">
      <w:pPr>
        <w:numPr>
          <w:ilvl w:val="1"/>
          <w:numId w:val="5"/>
        </w:numPr>
      </w:pPr>
      <w:r w:rsidRPr="00A91B19">
        <w:t>Subsequent presses (starting from the second press): Increase volume.</w:t>
      </w:r>
      <w:r w:rsidRPr="00A91B19">
        <w:rPr>
          <w:rFonts w:ascii="Arial" w:hAnsi="Arial" w:cs="Arial"/>
        </w:rPr>
        <w:t>​</w:t>
      </w:r>
    </w:p>
    <w:p w14:paraId="164B3BF5" w14:textId="77777777" w:rsidR="00A91B19" w:rsidRPr="00A91B19" w:rsidRDefault="00A91B19" w:rsidP="00A91B19">
      <w:pPr>
        <w:numPr>
          <w:ilvl w:val="1"/>
          <w:numId w:val="5"/>
        </w:numPr>
      </w:pPr>
      <w:r w:rsidRPr="00A91B19">
        <w:t>After adjusting the volume, ensure the microphone is unmuted (LED should not be red). If it remains muted, press the button once more to unmute.</w:t>
      </w:r>
      <w:r w:rsidRPr="00A91B19">
        <w:rPr>
          <w:rFonts w:ascii="Arial" w:hAnsi="Arial" w:cs="Arial"/>
        </w:rPr>
        <w:t>​</w:t>
      </w:r>
    </w:p>
    <w:p w14:paraId="5F47E2B2" w14:textId="2F105648" w:rsidR="00A91B19" w:rsidRPr="00A91B19" w:rsidRDefault="00A91B19" w:rsidP="00A91B19">
      <w:pPr>
        <w:rPr>
          <w:b/>
          <w:bCs/>
        </w:rPr>
      </w:pPr>
      <w:r w:rsidRPr="00A91B19">
        <w:rPr>
          <w:b/>
          <w:bCs/>
        </w:rPr>
        <mc:AlternateContent>
          <mc:Choice Requires="wps">
            <w:drawing>
              <wp:inline distT="0" distB="0" distL="0" distR="0" wp14:anchorId="26E2374F" wp14:editId="61986966">
                <wp:extent cx="304800" cy="304800"/>
                <wp:effectExtent l="0" t="0" r="0" b="0"/>
                <wp:docPr id="1674768487" name="Rectangle 10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EA612" id="Rectangle 10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Notification Sound Switch</w:t>
      </w:r>
    </w:p>
    <w:p w14:paraId="63D0A572" w14:textId="77777777" w:rsidR="00A91B19" w:rsidRPr="00A91B19" w:rsidRDefault="00A91B19" w:rsidP="00A91B19">
      <w:r w:rsidRPr="00A91B19">
        <w:t>Plays a short notification sound once. This can be useful in automations to draw attention to minor events.</w:t>
      </w:r>
      <w:r w:rsidRPr="00A91B19">
        <w:rPr>
          <w:rFonts w:ascii="Arial" w:hAnsi="Arial" w:cs="Arial"/>
        </w:rPr>
        <w:t>​</w:t>
      </w:r>
    </w:p>
    <w:p w14:paraId="5667FE00" w14:textId="56D3B08B" w:rsidR="00A91B19" w:rsidRPr="00A91B19" w:rsidRDefault="00A91B19" w:rsidP="00A91B19">
      <w:pPr>
        <w:rPr>
          <w:b/>
          <w:bCs/>
        </w:rPr>
      </w:pPr>
      <w:r w:rsidRPr="00A91B19">
        <w:rPr>
          <w:b/>
          <w:bCs/>
        </w:rPr>
        <mc:AlternateContent>
          <mc:Choice Requires="wps">
            <w:drawing>
              <wp:inline distT="0" distB="0" distL="0" distR="0" wp14:anchorId="4F70A5EB" wp14:editId="38816385">
                <wp:extent cx="304800" cy="304800"/>
                <wp:effectExtent l="0" t="0" r="0" b="0"/>
                <wp:docPr id="982648334" name="Rectangle 10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31592" id="Rectangle 10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Timer Functionality</w:t>
      </w:r>
    </w:p>
    <w:p w14:paraId="6E881BF1" w14:textId="77777777" w:rsidR="00A91B19" w:rsidRPr="00A91B19" w:rsidRDefault="00A91B19" w:rsidP="00A91B19">
      <w:pPr>
        <w:numPr>
          <w:ilvl w:val="0"/>
          <w:numId w:val="6"/>
        </w:numPr>
      </w:pPr>
      <w:r w:rsidRPr="00A91B19">
        <w:t>Set a timer by voice command, e.g., “Set a timer for 5 minutes.”</w:t>
      </w:r>
      <w:r w:rsidRPr="00A91B19">
        <w:rPr>
          <w:rFonts w:ascii="Arial" w:hAnsi="Arial" w:cs="Arial"/>
        </w:rPr>
        <w:t>​</w:t>
      </w:r>
    </w:p>
    <w:p w14:paraId="76A4D380" w14:textId="77777777" w:rsidR="00A91B19" w:rsidRPr="00A91B19" w:rsidRDefault="00A91B19" w:rsidP="00A91B19">
      <w:pPr>
        <w:numPr>
          <w:ilvl w:val="0"/>
          <w:numId w:val="6"/>
        </w:numPr>
      </w:pPr>
      <w:r w:rsidRPr="00A91B19">
        <w:t>After the set time elapses, the device emits a sound signal.</w:t>
      </w:r>
      <w:r w:rsidRPr="00A91B19">
        <w:rPr>
          <w:rFonts w:ascii="Arial" w:hAnsi="Arial" w:cs="Arial"/>
        </w:rPr>
        <w:t>​</w:t>
      </w:r>
    </w:p>
    <w:p w14:paraId="2C52C585" w14:textId="77777777" w:rsidR="00A91B19" w:rsidRPr="00A91B19" w:rsidRDefault="00A91B19" w:rsidP="00A91B19">
      <w:pPr>
        <w:numPr>
          <w:ilvl w:val="0"/>
          <w:numId w:val="6"/>
        </w:numPr>
      </w:pPr>
      <w:r w:rsidRPr="00A91B19">
        <w:t>The timer sound can be stopped by saying “Stop” or pressing any of the two buttons.</w:t>
      </w:r>
      <w:r w:rsidRPr="00A91B19">
        <w:rPr>
          <w:rFonts w:ascii="Arial" w:hAnsi="Arial" w:cs="Arial"/>
        </w:rPr>
        <w:t>​</w:t>
      </w:r>
    </w:p>
    <w:p w14:paraId="7E704811" w14:textId="77777777" w:rsidR="00A91B19" w:rsidRPr="00A91B19" w:rsidRDefault="00A91B19" w:rsidP="00A91B19">
      <w:pPr>
        <w:numPr>
          <w:ilvl w:val="0"/>
          <w:numId w:val="6"/>
        </w:numPr>
      </w:pPr>
      <w:r w:rsidRPr="00A91B19">
        <w:t>The sound will automatically stop after 10 minutes if not manually stopped.</w:t>
      </w:r>
      <w:r w:rsidRPr="00A91B19">
        <w:rPr>
          <w:rFonts w:ascii="Arial" w:hAnsi="Arial" w:cs="Arial"/>
        </w:rPr>
        <w:t>​</w:t>
      </w:r>
    </w:p>
    <w:p w14:paraId="3489C2B1" w14:textId="37A85D9C" w:rsidR="00A91B19" w:rsidRPr="00A91B19" w:rsidRDefault="00A91B19" w:rsidP="00A91B19">
      <w:pPr>
        <w:rPr>
          <w:b/>
          <w:bCs/>
        </w:rPr>
      </w:pPr>
      <w:r w:rsidRPr="00A91B19">
        <w:rPr>
          <w:b/>
          <w:bCs/>
        </w:rPr>
        <mc:AlternateContent>
          <mc:Choice Requires="wps">
            <w:drawing>
              <wp:inline distT="0" distB="0" distL="0" distR="0" wp14:anchorId="2F9A0881" wp14:editId="5655E112">
                <wp:extent cx="304800" cy="304800"/>
                <wp:effectExtent l="0" t="0" r="0" b="0"/>
                <wp:docPr id="752729617" name="Rectangle 10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EA202" id="Rectangle 10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Siren Mode Switch</w:t>
      </w:r>
    </w:p>
    <w:p w14:paraId="23FEC65C" w14:textId="77777777" w:rsidR="00A91B19" w:rsidRPr="00A91B19" w:rsidRDefault="00A91B19" w:rsidP="00A91B19">
      <w:pPr>
        <w:numPr>
          <w:ilvl w:val="0"/>
          <w:numId w:val="7"/>
        </w:numPr>
      </w:pPr>
      <w:r w:rsidRPr="00A91B19">
        <w:t>Plays a loud siren sound at maximum volume.</w:t>
      </w:r>
      <w:r w:rsidRPr="00A91B19">
        <w:rPr>
          <w:rFonts w:ascii="Arial" w:hAnsi="Arial" w:cs="Arial"/>
        </w:rPr>
        <w:t>​</w:t>
      </w:r>
    </w:p>
    <w:p w14:paraId="000C8AE5" w14:textId="77777777" w:rsidR="00A91B19" w:rsidRPr="00A91B19" w:rsidRDefault="00A91B19" w:rsidP="00A91B19">
      <w:pPr>
        <w:numPr>
          <w:ilvl w:val="0"/>
          <w:numId w:val="7"/>
        </w:numPr>
      </w:pPr>
      <w:r w:rsidRPr="00A91B19">
        <w:t>Activated via Home Assistant automations.</w:t>
      </w:r>
      <w:r w:rsidRPr="00A91B19">
        <w:rPr>
          <w:rFonts w:ascii="Arial" w:hAnsi="Arial" w:cs="Arial"/>
        </w:rPr>
        <w:t>​</w:t>
      </w:r>
    </w:p>
    <w:p w14:paraId="7C393400" w14:textId="77777777" w:rsidR="00A91B19" w:rsidRPr="00A91B19" w:rsidRDefault="00A91B19" w:rsidP="00A91B19">
      <w:pPr>
        <w:numPr>
          <w:ilvl w:val="0"/>
          <w:numId w:val="7"/>
        </w:numPr>
      </w:pPr>
      <w:r w:rsidRPr="00A91B19">
        <w:t>Intended for emergency notifications requiring immediate attention, such as water leaks or smoke detection.</w:t>
      </w:r>
      <w:r w:rsidRPr="00A91B19">
        <w:rPr>
          <w:rFonts w:ascii="Arial" w:hAnsi="Arial" w:cs="Arial"/>
        </w:rPr>
        <w:t>​</w:t>
      </w:r>
      <w:r w:rsidRPr="00A91B19">
        <w:t xml:space="preserve"> In my setup, I have multiple leak detectors in different areas. Each automation triggers the siren and then loops a voice message every 5 seconds, e.g., </w:t>
      </w:r>
      <w:r w:rsidRPr="00A91B19">
        <w:rPr>
          <w:rFonts w:ascii="Aptos" w:hAnsi="Aptos" w:cs="Aptos"/>
        </w:rPr>
        <w:t>“</w:t>
      </w:r>
      <w:r w:rsidRPr="00A91B19">
        <w:t>Water leak detected in the kitchen/bathroom/basement,</w:t>
      </w:r>
      <w:r w:rsidRPr="00A91B19">
        <w:rPr>
          <w:rFonts w:ascii="Aptos" w:hAnsi="Aptos" w:cs="Aptos"/>
        </w:rPr>
        <w:t>”</w:t>
      </w:r>
      <w:r w:rsidRPr="00A91B19">
        <w:t xml:space="preserve"> ensuring I know exactly what happened and where, even if awakened at night.</w:t>
      </w:r>
      <w:r w:rsidRPr="00A91B19">
        <w:rPr>
          <w:rFonts w:ascii="Arial" w:hAnsi="Arial" w:cs="Arial"/>
        </w:rPr>
        <w:t>​</w:t>
      </w:r>
    </w:p>
    <w:p w14:paraId="398CE8C6" w14:textId="77777777" w:rsidR="00A91B19" w:rsidRPr="00A91B19" w:rsidRDefault="00A91B19" w:rsidP="00A91B19">
      <w:pPr>
        <w:numPr>
          <w:ilvl w:val="0"/>
          <w:numId w:val="7"/>
        </w:numPr>
      </w:pPr>
      <w:r w:rsidRPr="00A91B19">
        <w:lastRenderedPageBreak/>
        <w:t>The siren can also serve as a security alarm when a motion sensor is triggered during your absence.</w:t>
      </w:r>
      <w:r w:rsidRPr="00A91B19">
        <w:rPr>
          <w:rFonts w:ascii="Arial" w:hAnsi="Arial" w:cs="Arial"/>
        </w:rPr>
        <w:t>​</w:t>
      </w:r>
    </w:p>
    <w:p w14:paraId="6DCAD675" w14:textId="77777777" w:rsidR="00A91B19" w:rsidRPr="00A91B19" w:rsidRDefault="00A91B19" w:rsidP="00A91B19">
      <w:pPr>
        <w:numPr>
          <w:ilvl w:val="0"/>
          <w:numId w:val="7"/>
        </w:numPr>
      </w:pPr>
      <w:r w:rsidRPr="00A91B19">
        <w:t>The siren can be stopped by pressing any of the two buttons or will automatically stop after 20 minutes.</w:t>
      </w:r>
      <w:r w:rsidRPr="00A91B19">
        <w:rPr>
          <w:rFonts w:ascii="Arial" w:hAnsi="Arial" w:cs="Arial"/>
        </w:rPr>
        <w:t>​</w:t>
      </w:r>
    </w:p>
    <w:p w14:paraId="1992413D" w14:textId="442085D6" w:rsidR="00A91B19" w:rsidRPr="00A91B19" w:rsidRDefault="00A91B19" w:rsidP="00A91B19">
      <w:pPr>
        <w:rPr>
          <w:b/>
          <w:bCs/>
        </w:rPr>
      </w:pPr>
      <w:r w:rsidRPr="00A91B19">
        <w:rPr>
          <w:b/>
          <w:bCs/>
        </w:rPr>
        <mc:AlternateContent>
          <mc:Choice Requires="wps">
            <w:drawing>
              <wp:inline distT="0" distB="0" distL="0" distR="0" wp14:anchorId="4345186D" wp14:editId="20E674EE">
                <wp:extent cx="304800" cy="304800"/>
                <wp:effectExtent l="0" t="0" r="0" b="0"/>
                <wp:docPr id="1860138771" name="Rectangle 10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F69606" id="Rectangle 10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“Stop” Wake Word</w:t>
      </w:r>
    </w:p>
    <w:p w14:paraId="1ADD8905" w14:textId="77777777" w:rsidR="00A91B19" w:rsidRPr="00A91B19" w:rsidRDefault="00A91B19" w:rsidP="00A91B19">
      <w:r w:rsidRPr="00A91B19">
        <w:t>In addition to stopping the timer alarm, saying “Stop” can interrupt the voice assistant’s response if you wish to halt it mid-sentence.</w:t>
      </w:r>
      <w:r w:rsidRPr="00A91B19">
        <w:rPr>
          <w:rFonts w:ascii="Arial" w:hAnsi="Arial" w:cs="Arial"/>
        </w:rPr>
        <w:t>​</w:t>
      </w:r>
    </w:p>
    <w:p w14:paraId="3FDE3FB6" w14:textId="615426B8" w:rsidR="00A91B19" w:rsidRPr="00A91B19" w:rsidRDefault="00A91B19" w:rsidP="00A91B19">
      <w:pPr>
        <w:rPr>
          <w:b/>
          <w:bCs/>
        </w:rPr>
      </w:pPr>
      <w:r w:rsidRPr="00A91B19">
        <w:rPr>
          <w:b/>
          <w:bCs/>
        </w:rPr>
        <mc:AlternateContent>
          <mc:Choice Requires="wps">
            <w:drawing>
              <wp:inline distT="0" distB="0" distL="0" distR="0" wp14:anchorId="4CC6E616" wp14:editId="4FA75426">
                <wp:extent cx="304800" cy="304800"/>
                <wp:effectExtent l="0" t="0" r="0" b="0"/>
                <wp:docPr id="677599936" name="Rectangle 10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A2419" id="Rectangle 10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LED Indicator</w:t>
      </w:r>
    </w:p>
    <w:p w14:paraId="4C3EFA1D" w14:textId="77777777" w:rsidR="00A91B19" w:rsidRPr="00A91B19" w:rsidRDefault="00A91B19" w:rsidP="00A91B19">
      <w:pPr>
        <w:numPr>
          <w:ilvl w:val="0"/>
          <w:numId w:val="8"/>
        </w:numPr>
      </w:pPr>
      <w:r w:rsidRPr="00A91B19">
        <w:t>Brightness can be adjusted in the device settings within Home Assistant.</w:t>
      </w:r>
      <w:r w:rsidRPr="00A91B19">
        <w:rPr>
          <w:rFonts w:ascii="Arial" w:hAnsi="Arial" w:cs="Arial"/>
        </w:rPr>
        <w:t>​</w:t>
      </w:r>
    </w:p>
    <w:p w14:paraId="270E11F0" w14:textId="77777777" w:rsidR="00A91B19" w:rsidRPr="00A91B19" w:rsidRDefault="00A91B19" w:rsidP="00A91B19">
      <w:pPr>
        <w:numPr>
          <w:ilvl w:val="0"/>
          <w:numId w:val="8"/>
        </w:numPr>
      </w:pPr>
      <w:r w:rsidRPr="00A91B19">
        <w:t>The LED can be controlled like a standard RGB smart bulb, allowing for custom automations.</w:t>
      </w:r>
      <w:r w:rsidRPr="00A91B19">
        <w:rPr>
          <w:rFonts w:ascii="Arial" w:hAnsi="Arial" w:cs="Arial"/>
        </w:rPr>
        <w:t>​</w:t>
      </w:r>
    </w:p>
    <w:p w14:paraId="61D2F123" w14:textId="77777777" w:rsidR="00A91B19" w:rsidRPr="00A91B19" w:rsidRDefault="00A91B19" w:rsidP="00A91B19">
      <w:pPr>
        <w:numPr>
          <w:ilvl w:val="0"/>
          <w:numId w:val="8"/>
        </w:numPr>
      </w:pPr>
      <w:r w:rsidRPr="00A91B19">
        <w:t>However, any voice assistant event will override the current LED effect with the corresponding event effect.</w:t>
      </w:r>
    </w:p>
    <w:p w14:paraId="7479BA75" w14:textId="77777777" w:rsidR="00A91B19" w:rsidRPr="00A91B19" w:rsidRDefault="00A91B19" w:rsidP="00A91B19">
      <w:pPr>
        <w:rPr>
          <w:b/>
          <w:bCs/>
        </w:rPr>
      </w:pPr>
      <w:r w:rsidRPr="00A91B19">
        <w:rPr>
          <w:b/>
          <w:bCs/>
        </w:rPr>
        <w:t>Connecting “User Button”</w:t>
      </w:r>
    </w:p>
    <w:p w14:paraId="7CF3062C" w14:textId="4A701FB0" w:rsidR="00A91B19" w:rsidRPr="00A91B19" w:rsidRDefault="00A91B19" w:rsidP="00A91B19">
      <w:r w:rsidRPr="00A91B19">
        <w:lastRenderedPageBreak/>
        <w:drawing>
          <wp:inline distT="0" distB="0" distL="0" distR="0" wp14:anchorId="0575C7B1" wp14:editId="75E0C19A">
            <wp:extent cx="5943600" cy="4035425"/>
            <wp:effectExtent l="0" t="0" r="0" b="3175"/>
            <wp:docPr id="896241154" name="Picture 103" descr="ReSpeake-lite connect Usr and D3 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ReSpeake-lite connect Usr and D3 pin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035425"/>
                    </a:xfrm>
                    <a:prstGeom prst="rect">
                      <a:avLst/>
                    </a:prstGeom>
                    <a:noFill/>
                    <a:ln>
                      <a:noFill/>
                    </a:ln>
                  </pic:spPr>
                </pic:pic>
              </a:graphicData>
            </a:graphic>
          </wp:inline>
        </w:drawing>
      </w:r>
      <w:r w:rsidRPr="00A91B19">
        <w:t>Usr button connection</w:t>
      </w:r>
    </w:p>
    <w:p w14:paraId="1240C6F0" w14:textId="77777777" w:rsidR="00A91B19" w:rsidRPr="00A91B19" w:rsidRDefault="00A91B19" w:rsidP="00A91B19">
      <w:r w:rsidRPr="00A91B19">
        <w:rPr>
          <w:b/>
          <w:bCs/>
        </w:rPr>
        <w:t>Important:</w:t>
      </w:r>
      <w:r w:rsidRPr="00A91B19">
        <w:t> Before proceeding with flashing the firmware, you’ll need to perform a small DIY step. You may have noticed two buttons on the device PCB: one button is a hardware microphone mute button, and the second is called as the “User Button.” By default, this User Button isn’t connected to the ESP32 controller, and you’ll need to manually connect it for functionality.</w:t>
      </w:r>
    </w:p>
    <w:p w14:paraId="5A1CAFE4" w14:textId="77777777" w:rsidR="00A91B19" w:rsidRPr="00A91B19" w:rsidRDefault="00A91B19" w:rsidP="00A91B19">
      <w:r w:rsidRPr="00A91B19">
        <w:t>The User Button pin is marked as </w:t>
      </w:r>
      <w:r w:rsidRPr="00A91B19">
        <w:rPr>
          <w:b/>
          <w:bCs/>
        </w:rPr>
        <w:t>Usr</w:t>
      </w:r>
      <w:r w:rsidRPr="00A91B19">
        <w:t> on the PCB, and you can connect it to either of two nearby GPIO pins—</w:t>
      </w:r>
      <w:r w:rsidRPr="00A91B19">
        <w:rPr>
          <w:b/>
          <w:bCs/>
        </w:rPr>
        <w:t>D2 (GPIO3)</w:t>
      </w:r>
      <w:r w:rsidRPr="00A91B19">
        <w:t> or </w:t>
      </w:r>
      <w:r w:rsidRPr="00A91B19">
        <w:rPr>
          <w:b/>
          <w:bCs/>
        </w:rPr>
        <w:t>D3 (GPIO4)</w:t>
      </w:r>
      <w:r w:rsidRPr="00A91B19">
        <w:t>. Initially, I connected the button to the nearest pin, </w:t>
      </w:r>
      <w:r w:rsidRPr="00A91B19">
        <w:rPr>
          <w:b/>
          <w:bCs/>
        </w:rPr>
        <w:t>D2</w:t>
      </w:r>
      <w:r w:rsidRPr="00A91B19">
        <w:t>, but since GPIO3 (D2) is an ESP32 bootstrap pin, every time I compiled the firmware, ESPHome generated a warning recommending against using it. To resolve this, I re-soldered the User Button connection from </w:t>
      </w:r>
      <w:r w:rsidRPr="00A91B19">
        <w:rPr>
          <w:b/>
          <w:bCs/>
        </w:rPr>
        <w:t>D2</w:t>
      </w:r>
      <w:r w:rsidRPr="00A91B19">
        <w:t> to </w:t>
      </w:r>
      <w:r w:rsidRPr="00A91B19">
        <w:rPr>
          <w:b/>
          <w:bCs/>
        </w:rPr>
        <w:t>D3</w:t>
      </w:r>
      <w:r w:rsidRPr="00A91B19">
        <w:t> and updated the firmware config accordingly, so I recommend you do the same and use </w:t>
      </w:r>
      <w:r w:rsidRPr="00A91B19">
        <w:rPr>
          <w:b/>
          <w:bCs/>
        </w:rPr>
        <w:t>D3 </w:t>
      </w:r>
      <w:r w:rsidRPr="00A91B19">
        <w:t>pin.</w:t>
      </w:r>
    </w:p>
    <w:p w14:paraId="19949B57" w14:textId="77777777" w:rsidR="00A91B19" w:rsidRPr="00A91B19" w:rsidRDefault="00A91B19" w:rsidP="00A91B19">
      <w:r w:rsidRPr="00A91B19">
        <w:t>To complete this step, solder the </w:t>
      </w:r>
      <w:r w:rsidRPr="00A91B19">
        <w:rPr>
          <w:b/>
          <w:bCs/>
        </w:rPr>
        <w:t>Usr</w:t>
      </w:r>
      <w:r w:rsidRPr="00A91B19">
        <w:t> pin to </w:t>
      </w:r>
      <w:r w:rsidRPr="00A91B19">
        <w:rPr>
          <w:b/>
          <w:bCs/>
        </w:rPr>
        <w:t>D3</w:t>
      </w:r>
      <w:r w:rsidRPr="00A91B19">
        <w:t> using a small piece of wire.</w:t>
      </w:r>
    </w:p>
    <w:p w14:paraId="75182674" w14:textId="77777777" w:rsidR="00A91B19" w:rsidRPr="00A91B19" w:rsidRDefault="00A91B19" w:rsidP="00A91B19">
      <w:pPr>
        <w:rPr>
          <w:b/>
          <w:bCs/>
        </w:rPr>
      </w:pPr>
      <w:r w:rsidRPr="00A91B19">
        <w:rPr>
          <w:b/>
          <w:bCs/>
        </w:rPr>
        <w:t>How to Flash the Firmware?</w:t>
      </w:r>
    </w:p>
    <w:p w14:paraId="3A8825C7" w14:textId="77777777" w:rsidR="00A91B19" w:rsidRPr="00A91B19" w:rsidRDefault="00A91B19" w:rsidP="00A91B19">
      <w:r w:rsidRPr="00A91B19">
        <w:t xml:space="preserve">The firmware configuration is provided as an ESPHome framework configuration file (.yaml). Using this file, ESPHome compiles the final firmware binary. You can make your own modifications to the configuration (later, I’ll provide some recommended settings to </w:t>
      </w:r>
      <w:r w:rsidRPr="00A91B19">
        <w:lastRenderedPageBreak/>
        <w:t>tweak) and compile your custom firmware using the ESPHome add-on in Home Assistant, or you can simply use my pre-compiled binary as-is. Let’s walk through both firmware installation methods.</w:t>
      </w:r>
    </w:p>
    <w:p w14:paraId="141E2407" w14:textId="77777777" w:rsidR="00A91B19" w:rsidRPr="00A91B19" w:rsidRDefault="00A91B19" w:rsidP="00A91B19">
      <w:pPr>
        <w:rPr>
          <w:b/>
          <w:bCs/>
        </w:rPr>
      </w:pPr>
      <w:r w:rsidRPr="00A91B19">
        <w:rPr>
          <w:b/>
          <w:bCs/>
        </w:rPr>
        <w:t>Option 1: Using the Pre-compiled Firmware</w:t>
      </w:r>
    </w:p>
    <w:p w14:paraId="6358E720" w14:textId="13F4DFFC" w:rsidR="00A91B19" w:rsidRPr="00A91B19" w:rsidRDefault="00A91B19" w:rsidP="00A91B19">
      <w:r w:rsidRPr="00A91B19">
        <w:t>You can find my pre-compiled binary firmware on my Github </w:t>
      </w:r>
      <w:hyperlink r:id="rId40" w:tgtFrame="_blank" w:history="1">
        <w:r w:rsidRPr="00A91B19">
          <w:rPr>
            <w:rStyle w:val="Hyperlink"/>
          </w:rPr>
          <w:t>here</w:t>
        </w:r>
      </w:hyperlink>
      <w:r w:rsidRPr="00A91B19">
        <w:t>. If you don’t plan to modify the firmware at this stage, you can quickly flash this binary using the web-flasher tool directly from your browser.</w:t>
      </w:r>
    </w:p>
    <w:p w14:paraId="64A79482" w14:textId="77777777" w:rsidR="00A91B19" w:rsidRPr="00A91B19" w:rsidRDefault="00A91B19" w:rsidP="00A91B19">
      <w:pPr>
        <w:numPr>
          <w:ilvl w:val="0"/>
          <w:numId w:val="9"/>
        </w:numPr>
      </w:pPr>
      <w:r w:rsidRPr="00A91B19">
        <w:t>First, connect a USB data cable to the USB-C port of the ESP32 module, but do not yet plug the other end into your computer.</w:t>
      </w:r>
    </w:p>
    <w:p w14:paraId="0BF92FEC" w14:textId="77777777" w:rsidR="00A91B19" w:rsidRPr="00A91B19" w:rsidRDefault="00A91B19" w:rsidP="00A91B19">
      <w:pPr>
        <w:numPr>
          <w:ilvl w:val="0"/>
          <w:numId w:val="9"/>
        </w:numPr>
      </w:pPr>
      <w:r w:rsidRPr="00A91B19">
        <w:t>Before connecting the other end of the USB cable to your PC or laptop, press and hold down the small button labeled </w:t>
      </w:r>
      <w:r w:rsidRPr="00A91B19">
        <w:rPr>
          <w:b/>
          <w:bCs/>
        </w:rPr>
        <w:t>“B”</w:t>
      </w:r>
      <w:r w:rsidRPr="00A91B19">
        <w:t> located next to the USB-C port on the device PCB. Holding this button activates firmware flashing mode. After connecting the cable to your computer, you can release the button.</w:t>
      </w:r>
    </w:p>
    <w:p w14:paraId="71B02B67" w14:textId="77777777" w:rsidR="00A91B19" w:rsidRPr="00A91B19" w:rsidRDefault="00A91B19" w:rsidP="00A91B19">
      <w:pPr>
        <w:numPr>
          <w:ilvl w:val="0"/>
          <w:numId w:val="9"/>
        </w:numPr>
      </w:pPr>
      <w:r w:rsidRPr="00A91B19">
        <w:t>Click </w:t>
      </w:r>
      <w:r w:rsidRPr="00A91B19">
        <w:rPr>
          <w:b/>
          <w:bCs/>
        </w:rPr>
        <w:t>“Connect”</w:t>
      </w:r>
      <w:r w:rsidRPr="00A91B19">
        <w:t> button located under this list, and you should see a list of one or more Serial (COM) ports.</w:t>
      </w:r>
    </w:p>
    <w:p w14:paraId="0E7DF0E1" w14:textId="77777777" w:rsidR="00A91B19" w:rsidRPr="00A91B19" w:rsidRDefault="00A91B19" w:rsidP="00A91B19">
      <w:pPr>
        <w:numPr>
          <w:ilvl w:val="1"/>
          <w:numId w:val="9"/>
        </w:numPr>
      </w:pPr>
      <w:r w:rsidRPr="00A91B19">
        <w:t>If multiple ports appear, unplug and re-plug your USB cable to identify which port disappears and reappears—this is the port you’ll use.</w:t>
      </w:r>
    </w:p>
    <w:p w14:paraId="108E8EEE" w14:textId="77777777" w:rsidR="00A91B19" w:rsidRPr="00A91B19" w:rsidRDefault="00A91B19" w:rsidP="00A91B19">
      <w:pPr>
        <w:numPr>
          <w:ilvl w:val="1"/>
          <w:numId w:val="9"/>
        </w:numPr>
      </w:pPr>
      <w:r w:rsidRPr="00A91B19">
        <w:t>If no ports are shown, ensure your USB cable supports data transfer and is not simply a charging-only cable. If the cable is correct but still no ports appear, you may need to install drivers. Follow the web-flasher instructions to install necessary drivers.</w:t>
      </w:r>
    </w:p>
    <w:p w14:paraId="480DF3DD" w14:textId="77777777" w:rsidR="00A91B19" w:rsidRPr="00A91B19" w:rsidRDefault="00A91B19" w:rsidP="00A91B19">
      <w:pPr>
        <w:numPr>
          <w:ilvl w:val="0"/>
          <w:numId w:val="9"/>
        </w:numPr>
      </w:pPr>
      <w:r w:rsidRPr="00A91B19">
        <w:t>Select the COM port of your connected device, ensure the </w:t>
      </w:r>
      <w:r w:rsidRPr="00A91B19">
        <w:rPr>
          <w:b/>
          <w:bCs/>
        </w:rPr>
        <w:t>“Erase Data”</w:t>
      </w:r>
      <w:r w:rsidRPr="00A91B19">
        <w:t> checkbox is selected, and follow the instructions to start flashing.</w:t>
      </w:r>
    </w:p>
    <w:p w14:paraId="5A512FFD" w14:textId="77777777" w:rsidR="00A91B19" w:rsidRPr="00A91B19" w:rsidRDefault="00A91B19" w:rsidP="00A91B19">
      <w:pPr>
        <w:numPr>
          <w:ilvl w:val="0"/>
          <w:numId w:val="9"/>
        </w:numPr>
      </w:pPr>
      <w:r w:rsidRPr="00A91B19">
        <w:t>Once the firmware flashing is complete, you might need to disconnect and reconnect the device power to reboot it.</w:t>
      </w:r>
    </w:p>
    <w:p w14:paraId="77AADA6B" w14:textId="77777777" w:rsidR="00A91B19" w:rsidRPr="00A91B19" w:rsidRDefault="00A91B19" w:rsidP="00A91B19">
      <w:pPr>
        <w:numPr>
          <w:ilvl w:val="0"/>
          <w:numId w:val="9"/>
        </w:numPr>
      </w:pPr>
      <w:r w:rsidRPr="00A91B19">
        <w:t>After the initial reboot, your device won’t immediately connect to your Wi-Fi network, as it doesn’t yet have your Wi-Fi credentials. Instead, the device will start in </w:t>
      </w:r>
      <w:r w:rsidRPr="00A91B19">
        <w:rPr>
          <w:b/>
          <w:bCs/>
        </w:rPr>
        <w:t>Wi-Fi Hotspot mode</w:t>
      </w:r>
      <w:r w:rsidRPr="00A91B19">
        <w:t>:</w:t>
      </w:r>
    </w:p>
    <w:p w14:paraId="708A2F15" w14:textId="77777777" w:rsidR="00A91B19" w:rsidRPr="00A91B19" w:rsidRDefault="00A91B19" w:rsidP="00A91B19">
      <w:pPr>
        <w:numPr>
          <w:ilvl w:val="1"/>
          <w:numId w:val="9"/>
        </w:numPr>
      </w:pPr>
      <w:r w:rsidRPr="00A91B19">
        <w:t>Scan for Wi-Fi networks using your smartphone or computer, and you should find a network named </w:t>
      </w:r>
      <w:r w:rsidRPr="00A91B19">
        <w:rPr>
          <w:b/>
          <w:bCs/>
        </w:rPr>
        <w:t>“Respeaker-Lite Hotspot”</w:t>
      </w:r>
      <w:r w:rsidRPr="00A91B19">
        <w:t>.</w:t>
      </w:r>
    </w:p>
    <w:p w14:paraId="003D2E58" w14:textId="77777777" w:rsidR="00A91B19" w:rsidRPr="00A91B19" w:rsidRDefault="00A91B19" w:rsidP="00A91B19">
      <w:pPr>
        <w:numPr>
          <w:ilvl w:val="1"/>
          <w:numId w:val="9"/>
        </w:numPr>
      </w:pPr>
      <w:r w:rsidRPr="00A91B19">
        <w:lastRenderedPageBreak/>
        <w:t>Connect to it using the password </w:t>
      </w:r>
      <w:r w:rsidRPr="00A91B19">
        <w:rPr>
          <w:b/>
          <w:bCs/>
        </w:rPr>
        <w:t>“diycraic123!”</w:t>
      </w:r>
      <w:r w:rsidRPr="00A91B19">
        <w:t>.</w:t>
      </w:r>
    </w:p>
    <w:p w14:paraId="4627A73B" w14:textId="50B6558C" w:rsidR="00A91B19" w:rsidRPr="00A91B19" w:rsidRDefault="00A91B19" w:rsidP="00A91B19">
      <w:pPr>
        <w:numPr>
          <w:ilvl w:val="1"/>
          <w:numId w:val="9"/>
        </w:numPr>
      </w:pPr>
      <w:r w:rsidRPr="00A91B19">
        <w:t>Open your browser and navigate to </w:t>
      </w:r>
      <w:hyperlink r:id="rId41" w:history="1">
        <w:r w:rsidRPr="00A91B19">
          <w:rPr>
            <w:rStyle w:val="Hyperlink"/>
            <w:b/>
            <w:bCs/>
          </w:rPr>
          <w:t>http://192.168.4.1</w:t>
        </w:r>
      </w:hyperlink>
      <w:r w:rsidRPr="00A91B19">
        <w:t>, select your home Wi-Fi network, enter the password, and save. The device will automatically reboot and should then connect to your Wi-Fi.</w:t>
      </w:r>
    </w:p>
    <w:p w14:paraId="7A47644A" w14:textId="77777777" w:rsidR="00A91B19" w:rsidRPr="00A91B19" w:rsidRDefault="00A91B19" w:rsidP="00A91B19">
      <w:r w:rsidRPr="00A91B19">
        <w:rPr>
          <w:b/>
          <w:bCs/>
        </w:rPr>
        <w:t>Web Flasher Tool</w:t>
      </w:r>
    </w:p>
    <w:p w14:paraId="1FDF5BA7" w14:textId="77777777" w:rsidR="00A91B19" w:rsidRPr="00A91B19" w:rsidRDefault="00A91B19" w:rsidP="00A91B19">
      <w:r w:rsidRPr="00A91B19">
        <w:t>Connect</w:t>
      </w:r>
    </w:p>
    <w:p w14:paraId="56CBD761" w14:textId="63887D8D" w:rsidR="00A91B19" w:rsidRPr="00A91B19" w:rsidRDefault="00A91B19" w:rsidP="00A91B19">
      <w:r w:rsidRPr="00A91B19">
        <w:rPr>
          <w:b/>
          <w:bCs/>
        </w:rPr>
        <w:t>Important Note:</w:t>
      </w:r>
      <w:r w:rsidRPr="00A91B19">
        <w:br/>
        <w:t>After the first successful connection to the internet, an automatic firmware update for the </w:t>
      </w:r>
      <w:r w:rsidRPr="00A91B19">
        <w:rPr>
          <w:b/>
          <w:bCs/>
        </w:rPr>
        <w:t>XMOS XU316 audio chipset</w:t>
      </w:r>
      <w:r w:rsidRPr="00A91B19">
        <w:t> will likely begin. During this time, you may see LED indicators flashing blue, and if you have already connected a speaker or headphones, the device may produce unusual sounds. This is normal—</w:t>
      </w:r>
      <w:r w:rsidRPr="00A91B19">
        <w:rPr>
          <w:b/>
          <w:bCs/>
        </w:rPr>
        <w:t>do not disconnect the device from power during this update</w:t>
      </w:r>
      <w:r w:rsidRPr="00A91B19">
        <w:t>, which typically takes about 10-30 seconds. If you encounter issues with automatic update, you can manually update the audio firmware by following the instructions provided by SeeedStudio </w:t>
      </w:r>
      <w:hyperlink r:id="rId42" w:tgtFrame="_blank" w:history="1">
        <w:r w:rsidRPr="00A91B19">
          <w:rPr>
            <w:rStyle w:val="Hyperlink"/>
          </w:rPr>
          <w:t>here</w:t>
        </w:r>
      </w:hyperlink>
      <w:r w:rsidRPr="00A91B19">
        <w:t>. Use the firmware labeled </w:t>
      </w:r>
      <w:r w:rsidRPr="00A91B19">
        <w:rPr>
          <w:b/>
          <w:bCs/>
        </w:rPr>
        <w:t>respeaker_lite_i2s_dfu _firmware_48k</w:t>
      </w:r>
      <w:r w:rsidRPr="00A91B19">
        <w:t> version </w:t>
      </w:r>
      <w:r w:rsidRPr="00A91B19">
        <w:rPr>
          <w:b/>
          <w:bCs/>
        </w:rPr>
        <w:t>v1.1.0 or higher</w:t>
      </w:r>
      <w:r w:rsidRPr="00A91B19">
        <w:t>.</w:t>
      </w:r>
    </w:p>
    <w:p w14:paraId="6512898A" w14:textId="77777777" w:rsidR="00A91B19" w:rsidRPr="00A91B19" w:rsidRDefault="00A91B19" w:rsidP="00A91B19">
      <w:pPr>
        <w:rPr>
          <w:b/>
          <w:bCs/>
        </w:rPr>
      </w:pPr>
      <w:r w:rsidRPr="00A91B19">
        <w:rPr>
          <w:b/>
          <w:bCs/>
        </w:rPr>
        <w:t>Option 2: Compiling and Flashing Firmware with ESPHome</w:t>
      </w:r>
    </w:p>
    <w:p w14:paraId="13336327" w14:textId="30643CBE" w:rsidR="00A91B19" w:rsidRPr="00A91B19" w:rsidRDefault="00A91B19" w:rsidP="00A91B19">
      <w:r w:rsidRPr="00A91B19">
        <w:t>If you’d prefer compiling the firmware yourself using the </w:t>
      </w:r>
      <w:r w:rsidRPr="00A91B19">
        <w:rPr>
          <w:b/>
          <w:bCs/>
        </w:rPr>
        <w:t>ESPHome Device Builder</w:t>
      </w:r>
      <w:r w:rsidRPr="00A91B19">
        <w:t> </w:t>
      </w:r>
      <w:r w:rsidRPr="00A91B19">
        <w:rPr>
          <w:b/>
          <w:bCs/>
        </w:rPr>
        <w:t>add-on for Home Assistant</w:t>
      </w:r>
      <w:r w:rsidRPr="00A91B19">
        <w:t> (perhaps making custom modifications), you can find a base configuration file on my GitHub repository </w:t>
      </w:r>
      <w:hyperlink r:id="rId43" w:tgtFrame="_blank" w:history="1">
        <w:r w:rsidRPr="00A91B19">
          <w:rPr>
            <w:rStyle w:val="Hyperlink"/>
          </w:rPr>
          <w:t>here</w:t>
        </w:r>
      </w:hyperlink>
      <w:r w:rsidRPr="00A91B19">
        <w:t>.</w:t>
      </w:r>
    </w:p>
    <w:p w14:paraId="356F97D9" w14:textId="38DD16CB" w:rsidR="00A91B19" w:rsidRPr="00A91B19" w:rsidRDefault="00A91B19" w:rsidP="00A91B19">
      <w:r w:rsidRPr="00A91B19">
        <w:lastRenderedPageBreak/>
        <w:drawing>
          <wp:inline distT="0" distB="0" distL="0" distR="0" wp14:anchorId="127A81C8" wp14:editId="0D70BBB0">
            <wp:extent cx="5943600" cy="4518660"/>
            <wp:effectExtent l="0" t="0" r="0" b="0"/>
            <wp:docPr id="2004386001" name="Picture 102" descr="ESPHome add-on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ESPHome add-on search"/>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518660"/>
                    </a:xfrm>
                    <a:prstGeom prst="rect">
                      <a:avLst/>
                    </a:prstGeom>
                    <a:noFill/>
                    <a:ln>
                      <a:noFill/>
                    </a:ln>
                  </pic:spPr>
                </pic:pic>
              </a:graphicData>
            </a:graphic>
          </wp:inline>
        </w:drawing>
      </w:r>
      <w:r w:rsidRPr="00A91B19">
        <w:t>Find ESPHome add-on</w:t>
      </w:r>
      <w:r w:rsidRPr="00A91B19">
        <w:lastRenderedPageBreak/>
        <w:drawing>
          <wp:inline distT="0" distB="0" distL="0" distR="0" wp14:anchorId="00D19D24" wp14:editId="7F435606">
            <wp:extent cx="5943600" cy="3975735"/>
            <wp:effectExtent l="0" t="0" r="0" b="5715"/>
            <wp:docPr id="701525834" name="Picture 101" descr="ESPHome add-on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ESPHome add-on installat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975735"/>
                    </a:xfrm>
                    <a:prstGeom prst="rect">
                      <a:avLst/>
                    </a:prstGeom>
                    <a:noFill/>
                    <a:ln>
                      <a:noFill/>
                    </a:ln>
                  </pic:spPr>
                </pic:pic>
              </a:graphicData>
            </a:graphic>
          </wp:inline>
        </w:drawing>
      </w:r>
      <w:r w:rsidRPr="00A91B19">
        <w:t>Click “INSTALL”</w:t>
      </w:r>
      <w:r w:rsidRPr="00A91B19">
        <w:lastRenderedPageBreak/>
        <w:drawing>
          <wp:inline distT="0" distB="0" distL="0" distR="0" wp14:anchorId="04862C7F" wp14:editId="228CE9CD">
            <wp:extent cx="5943600" cy="5469255"/>
            <wp:effectExtent l="0" t="0" r="0" b="0"/>
            <wp:docPr id="1227468432" name="Picture 100" descr="ESPHome add-on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ESPHome add-on star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469255"/>
                    </a:xfrm>
                    <a:prstGeom prst="rect">
                      <a:avLst/>
                    </a:prstGeom>
                    <a:noFill/>
                    <a:ln>
                      <a:noFill/>
                    </a:ln>
                  </pic:spPr>
                </pic:pic>
              </a:graphicData>
            </a:graphic>
          </wp:inline>
        </w:drawing>
      </w:r>
      <w:r w:rsidRPr="00A91B19">
        <w:t>Click “START”</w:t>
      </w:r>
    </w:p>
    <w:p w14:paraId="15214104" w14:textId="77777777" w:rsidR="00A91B19" w:rsidRPr="00A91B19" w:rsidRDefault="00A91B19" w:rsidP="00A91B19">
      <w:r w:rsidRPr="00A91B19">
        <w:t>Follow these steps to compile and flash the firmware onto your device using Home Assistant and the ESPHome add-on:</w:t>
      </w:r>
    </w:p>
    <w:p w14:paraId="37C8007C" w14:textId="77777777" w:rsidR="00A91B19" w:rsidRPr="00A91B19" w:rsidRDefault="00A91B19" w:rsidP="00A91B19">
      <w:pPr>
        <w:numPr>
          <w:ilvl w:val="0"/>
          <w:numId w:val="10"/>
        </w:numPr>
      </w:pPr>
      <w:r w:rsidRPr="00A91B19">
        <w:t>Install the </w:t>
      </w:r>
      <w:r w:rsidRPr="00A91B19">
        <w:rPr>
          <w:b/>
          <w:bCs/>
        </w:rPr>
        <w:t>ESPHome Device Builder</w:t>
      </w:r>
      <w:r w:rsidRPr="00A91B19">
        <w:t> add-on in Home Assistant and start it.</w:t>
      </w:r>
    </w:p>
    <w:p w14:paraId="0EC75A36" w14:textId="77777777" w:rsidR="00A91B19" w:rsidRPr="00A91B19" w:rsidRDefault="00A91B19" w:rsidP="00A91B19">
      <w:pPr>
        <w:numPr>
          <w:ilvl w:val="0"/>
          <w:numId w:val="10"/>
        </w:numPr>
      </w:pPr>
      <w:r w:rsidRPr="00A91B19">
        <w:t>Open the ESPHome web interface by clicking </w:t>
      </w:r>
      <w:r w:rsidRPr="00A91B19">
        <w:rPr>
          <w:b/>
          <w:bCs/>
        </w:rPr>
        <w:t>“OPEN WEB UI”</w:t>
      </w:r>
      <w:r w:rsidRPr="00A91B19">
        <w:t>.</w:t>
      </w:r>
    </w:p>
    <w:p w14:paraId="10DC6FD5" w14:textId="250771B1" w:rsidR="00A91B19" w:rsidRPr="00A91B19" w:rsidRDefault="00A91B19" w:rsidP="00A91B19">
      <w:r w:rsidRPr="00A91B19">
        <w:lastRenderedPageBreak/>
        <w:drawing>
          <wp:inline distT="0" distB="0" distL="0" distR="0" wp14:anchorId="2A65C361" wp14:editId="1A407E23">
            <wp:extent cx="5943600" cy="3014980"/>
            <wp:effectExtent l="0" t="0" r="0" b="0"/>
            <wp:docPr id="624750024" name="Picture 99" descr="ESPHome open web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ESPHome open web UI"/>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014980"/>
                    </a:xfrm>
                    <a:prstGeom prst="rect">
                      <a:avLst/>
                    </a:prstGeom>
                    <a:noFill/>
                    <a:ln>
                      <a:noFill/>
                    </a:ln>
                  </pic:spPr>
                </pic:pic>
              </a:graphicData>
            </a:graphic>
          </wp:inline>
        </w:drawing>
      </w:r>
      <w:r w:rsidRPr="00A91B19">
        <w:t>Click “OPEN WEB UI”</w:t>
      </w:r>
      <w:r w:rsidRPr="00A91B19">
        <w:drawing>
          <wp:inline distT="0" distB="0" distL="0" distR="0" wp14:anchorId="1D052AE7" wp14:editId="3F3ECB29">
            <wp:extent cx="5943600" cy="4187825"/>
            <wp:effectExtent l="0" t="0" r="0" b="3175"/>
            <wp:docPr id="1940736910" name="Picture 98" descr="ESPHome add new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ESPHome add new devic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187825"/>
                    </a:xfrm>
                    <a:prstGeom prst="rect">
                      <a:avLst/>
                    </a:prstGeom>
                    <a:noFill/>
                    <a:ln>
                      <a:noFill/>
                    </a:ln>
                  </pic:spPr>
                </pic:pic>
              </a:graphicData>
            </a:graphic>
          </wp:inline>
        </w:drawing>
      </w:r>
      <w:r w:rsidRPr="00A91B19">
        <w:t>Add new device – ESP32-S3</w:t>
      </w:r>
      <w:r w:rsidRPr="00A91B19">
        <w:lastRenderedPageBreak/>
        <w:drawing>
          <wp:inline distT="0" distB="0" distL="0" distR="0" wp14:anchorId="6A4B9F1E" wp14:editId="30F0A040">
            <wp:extent cx="5943600" cy="3839210"/>
            <wp:effectExtent l="0" t="0" r="0" b="8890"/>
            <wp:docPr id="990797511" name="Picture 97" descr="ESPHome add new device - s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ESPHome add new device - ski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839210"/>
                    </a:xfrm>
                    <a:prstGeom prst="rect">
                      <a:avLst/>
                    </a:prstGeom>
                    <a:noFill/>
                    <a:ln>
                      <a:noFill/>
                    </a:ln>
                  </pic:spPr>
                </pic:pic>
              </a:graphicData>
            </a:graphic>
          </wp:inline>
        </w:drawing>
      </w:r>
      <w:r w:rsidRPr="00A91B19">
        <w:t>Click “SKIP” on this screen</w:t>
      </w:r>
      <w:r w:rsidRPr="00A91B19">
        <w:drawing>
          <wp:inline distT="0" distB="0" distL="0" distR="0" wp14:anchorId="7224371F" wp14:editId="04B795C2">
            <wp:extent cx="5943600" cy="3902075"/>
            <wp:effectExtent l="0" t="0" r="0" b="3175"/>
            <wp:docPr id="1740882568" name="Picture 96" descr="ESPHome edit firmwar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ESPHome edit firmware cod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902075"/>
                    </a:xfrm>
                    <a:prstGeom prst="rect">
                      <a:avLst/>
                    </a:prstGeom>
                    <a:noFill/>
                    <a:ln>
                      <a:noFill/>
                    </a:ln>
                  </pic:spPr>
                </pic:pic>
              </a:graphicData>
            </a:graphic>
          </wp:inline>
        </w:drawing>
      </w:r>
      <w:r w:rsidRPr="00A91B19">
        <w:t>Click “EDIT” to edit the firmware code</w:t>
      </w:r>
    </w:p>
    <w:p w14:paraId="73BB0A47" w14:textId="77777777" w:rsidR="00A91B19" w:rsidRPr="00A91B19" w:rsidRDefault="00A91B19" w:rsidP="00A91B19">
      <w:pPr>
        <w:numPr>
          <w:ilvl w:val="0"/>
          <w:numId w:val="11"/>
        </w:numPr>
      </w:pPr>
      <w:r w:rsidRPr="00A91B19">
        <w:lastRenderedPageBreak/>
        <w:t>Add a new device by clicking the </w:t>
      </w:r>
      <w:r w:rsidRPr="00A91B19">
        <w:rPr>
          <w:b/>
          <w:bCs/>
        </w:rPr>
        <w:t>“+New Device”</w:t>
      </w:r>
      <w:r w:rsidRPr="00A91B19">
        <w:t> button.</w:t>
      </w:r>
    </w:p>
    <w:p w14:paraId="69864611" w14:textId="77777777" w:rsidR="00A91B19" w:rsidRPr="00A91B19" w:rsidRDefault="00A91B19" w:rsidP="00A91B19">
      <w:pPr>
        <w:numPr>
          <w:ilvl w:val="0"/>
          <w:numId w:val="11"/>
        </w:numPr>
      </w:pPr>
      <w:r w:rsidRPr="00A91B19">
        <w:t>Enter a desired name for your device.</w:t>
      </w:r>
    </w:p>
    <w:p w14:paraId="5F3AF92D" w14:textId="77777777" w:rsidR="00A91B19" w:rsidRPr="00A91B19" w:rsidRDefault="00A91B19" w:rsidP="00A91B19">
      <w:pPr>
        <w:numPr>
          <w:ilvl w:val="0"/>
          <w:numId w:val="11"/>
        </w:numPr>
      </w:pPr>
      <w:r w:rsidRPr="00A91B19">
        <w:t>Select the device type as </w:t>
      </w:r>
      <w:r w:rsidRPr="00A91B19">
        <w:rPr>
          <w:b/>
          <w:bCs/>
        </w:rPr>
        <w:t>ESP32-S3</w:t>
      </w:r>
      <w:r w:rsidRPr="00A91B19">
        <w:t>, then click </w:t>
      </w:r>
      <w:r w:rsidRPr="00A91B19">
        <w:rPr>
          <w:b/>
          <w:bCs/>
        </w:rPr>
        <w:t>“Skip”</w:t>
      </w:r>
      <w:r w:rsidRPr="00A91B19">
        <w:t>.</w:t>
      </w:r>
    </w:p>
    <w:p w14:paraId="74762EFA" w14:textId="5CE06707" w:rsidR="00A91B19" w:rsidRPr="00A91B19" w:rsidRDefault="00A91B19" w:rsidP="00A91B19">
      <w:pPr>
        <w:numPr>
          <w:ilvl w:val="0"/>
          <w:numId w:val="11"/>
        </w:numPr>
      </w:pPr>
      <w:r w:rsidRPr="00A91B19">
        <w:t>Edit your device configuration (click the </w:t>
      </w:r>
      <w:r w:rsidRPr="00A91B19">
        <w:rPr>
          <w:b/>
          <w:bCs/>
        </w:rPr>
        <w:t>“Edit”</w:t>
      </w:r>
      <w:r w:rsidRPr="00A91B19">
        <w:t> button) and replace its contents entirely with the configuration file from my </w:t>
      </w:r>
      <w:hyperlink r:id="rId51" w:tgtFrame="_blank" w:history="1">
        <w:r w:rsidRPr="00A91B19">
          <w:rPr>
            <w:rStyle w:val="Hyperlink"/>
          </w:rPr>
          <w:t>GitHub repository</w:t>
        </w:r>
      </w:hyperlink>
      <w:r w:rsidRPr="00A91B19">
        <w:t>.</w:t>
      </w:r>
    </w:p>
    <w:p w14:paraId="74F521C8" w14:textId="717F2326" w:rsidR="00A91B19" w:rsidRPr="00A91B19" w:rsidRDefault="00A91B19" w:rsidP="00A91B19">
      <w:pPr>
        <w:numPr>
          <w:ilvl w:val="0"/>
          <w:numId w:val="11"/>
        </w:numPr>
      </w:pPr>
      <w:r w:rsidRPr="00A91B19">
        <w:t>Edit the </w:t>
      </w:r>
      <w:r w:rsidRPr="00A91B19">
        <w:rPr>
          <w:b/>
          <w:bCs/>
        </w:rPr>
        <w:t>secrets.yaml</w:t>
      </w:r>
      <w:r w:rsidRPr="00A91B19">
        <w:t> file (click </w:t>
      </w:r>
      <w:r w:rsidRPr="00A91B19">
        <w:rPr>
          <w:b/>
          <w:bCs/>
        </w:rPr>
        <w:t>“SECRETS”</w:t>
      </w:r>
      <w:r w:rsidRPr="00A91B19">
        <w:t> at the top-right corner of the web interface) and add your Wi-Fi credentials and OTA password. An example is available in the same </w:t>
      </w:r>
      <w:hyperlink r:id="rId52" w:tgtFrame="_blank" w:history="1">
        <w:r w:rsidRPr="00A91B19">
          <w:rPr>
            <w:rStyle w:val="Hyperlink"/>
          </w:rPr>
          <w:t>GitHub repository</w:t>
        </w:r>
      </w:hyperlink>
      <w:r w:rsidRPr="00A91B19">
        <w:t>. If you previously installed the pre-compiled firmware – use the OTA password from the repository.</w:t>
      </w:r>
    </w:p>
    <w:p w14:paraId="7B1DE452" w14:textId="77777777" w:rsidR="00A91B19" w:rsidRPr="00A91B19" w:rsidRDefault="00A91B19" w:rsidP="00A91B19">
      <w:pPr>
        <w:numPr>
          <w:ilvl w:val="0"/>
          <w:numId w:val="11"/>
        </w:numPr>
      </w:pPr>
      <w:r w:rsidRPr="00A91B19">
        <w:t>After configuring these settings, click the </w:t>
      </w:r>
      <w:r w:rsidRPr="00A91B19">
        <w:rPr>
          <w:b/>
          <w:bCs/>
        </w:rPr>
        <w:t>“Install”</w:t>
      </w:r>
      <w:r w:rsidRPr="00A91B19">
        <w:t> button to start compiling and flashing the firmware.</w:t>
      </w:r>
    </w:p>
    <w:p w14:paraId="44CD28EE" w14:textId="77777777" w:rsidR="00A91B19" w:rsidRPr="00A91B19" w:rsidRDefault="00A91B19" w:rsidP="00A91B19">
      <w:pPr>
        <w:numPr>
          <w:ilvl w:val="1"/>
          <w:numId w:val="11"/>
        </w:numPr>
      </w:pPr>
      <w:r w:rsidRPr="00A91B19">
        <w:t>Select </w:t>
      </w:r>
      <w:r w:rsidRPr="00A91B19">
        <w:rPr>
          <w:b/>
          <w:bCs/>
        </w:rPr>
        <w:t>Wireless installation (OTA)</w:t>
      </w:r>
      <w:r w:rsidRPr="00A91B19">
        <w:t> if the device was previously flashed with ESPHome firmware and is already connected to your network.</w:t>
      </w:r>
    </w:p>
    <w:p w14:paraId="0DA81824" w14:textId="77777777" w:rsidR="00A91B19" w:rsidRPr="00A91B19" w:rsidRDefault="00A91B19" w:rsidP="00A91B19">
      <w:pPr>
        <w:numPr>
          <w:ilvl w:val="1"/>
          <w:numId w:val="11"/>
        </w:numPr>
      </w:pPr>
      <w:r w:rsidRPr="00A91B19">
        <w:t>For the first-time flashing, select </w:t>
      </w:r>
      <w:r w:rsidRPr="00A91B19">
        <w:rPr>
          <w:b/>
          <w:bCs/>
        </w:rPr>
        <w:t>“Plug into this computer”</w:t>
      </w:r>
      <w:r w:rsidRPr="00A91B19">
        <w:t>, connect your device via USB cable, and activate the firmware flashing mode as described in the previous section.</w:t>
      </w:r>
    </w:p>
    <w:p w14:paraId="04B2E337" w14:textId="77777777" w:rsidR="00A91B19" w:rsidRPr="00A91B19" w:rsidRDefault="00A91B19" w:rsidP="00A91B19">
      <w:pPr>
        <w:rPr>
          <w:b/>
          <w:bCs/>
        </w:rPr>
      </w:pPr>
      <w:r w:rsidRPr="00A91B19">
        <w:rPr>
          <w:b/>
          <w:bCs/>
        </w:rPr>
        <w:t>Testing the Device</w:t>
      </w:r>
    </w:p>
    <w:p w14:paraId="5DC3690E" w14:textId="77777777" w:rsidR="00A91B19" w:rsidRPr="00A91B19" w:rsidRDefault="00A91B19" w:rsidP="00A91B19">
      <w:r w:rsidRPr="00A91B19">
        <w:t>After successfully flashing the firmware onto your device, connect a speaker or headphones and say the wake word </w:t>
      </w:r>
      <w:r w:rsidRPr="00A91B19">
        <w:rPr>
          <w:b/>
          <w:bCs/>
        </w:rPr>
        <w:t>“OK Nabu”</w:t>
      </w:r>
      <w:r w:rsidRPr="00A91B19">
        <w:t>. The device should respond with an LED indication and an audible notification. If you observe this response, your device is working correctly, and you can move on to the next step—integrating it with Home Assistant.</w:t>
      </w:r>
    </w:p>
    <w:p w14:paraId="2CA22125" w14:textId="77777777" w:rsidR="00A91B19" w:rsidRPr="00A91B19" w:rsidRDefault="00A91B19" w:rsidP="00A91B19">
      <w:pPr>
        <w:rPr>
          <w:b/>
          <w:bCs/>
        </w:rPr>
      </w:pPr>
      <w:r w:rsidRPr="00A91B19">
        <w:rPr>
          <w:b/>
          <w:bCs/>
        </w:rPr>
        <w:t>Adjusting firmware config settings (optional)</w:t>
      </w:r>
    </w:p>
    <w:p w14:paraId="62DE40DC" w14:textId="77777777" w:rsidR="00A91B19" w:rsidRPr="00A91B19" w:rsidRDefault="00A91B19" w:rsidP="00A91B19">
      <w:r w:rsidRPr="00A91B19">
        <w:t>You can experiment with the following ESPHome firmware config settings for optimal performance of your voice assistant:</w:t>
      </w:r>
      <w:r w:rsidRPr="00A91B19">
        <w:rPr>
          <w:rFonts w:ascii="Arial" w:hAnsi="Arial" w:cs="Arial"/>
        </w:rPr>
        <w:t>​</w:t>
      </w:r>
    </w:p>
    <w:p w14:paraId="036B2F83" w14:textId="130E00C1" w:rsidR="00A91B19" w:rsidRPr="00A91B19" w:rsidRDefault="00A91B19" w:rsidP="00A91B19">
      <w:pPr>
        <w:rPr>
          <w:b/>
          <w:bCs/>
        </w:rPr>
      </w:pPr>
      <w:r w:rsidRPr="00A91B19">
        <w:rPr>
          <w:b/>
          <w:bCs/>
        </w:rPr>
        <mc:AlternateContent>
          <mc:Choice Requires="wps">
            <w:drawing>
              <wp:inline distT="0" distB="0" distL="0" distR="0" wp14:anchorId="72639419" wp14:editId="35623167">
                <wp:extent cx="304800" cy="304800"/>
                <wp:effectExtent l="0" t="0" r="0" b="0"/>
                <wp:docPr id="1453266730" name="Rectangle 9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A8AC7" id="Rectangle 9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micro_wake_word:</w:t>
      </w:r>
    </w:p>
    <w:p w14:paraId="420A642B" w14:textId="77777777" w:rsidR="00A91B19" w:rsidRPr="00A91B19" w:rsidRDefault="00A91B19" w:rsidP="00A91B19">
      <w:pPr>
        <w:numPr>
          <w:ilvl w:val="0"/>
          <w:numId w:val="12"/>
        </w:numPr>
      </w:pPr>
      <w:r w:rsidRPr="00A91B19">
        <w:rPr>
          <w:b/>
          <w:bCs/>
        </w:rPr>
        <w:t>probability_cutoff</w:t>
      </w:r>
      <w:r w:rsidRPr="00A91B19">
        <w:t>: This parameter sets the confidence threshold for wake word detection.</w:t>
      </w:r>
    </w:p>
    <w:p w14:paraId="23B1AC93" w14:textId="77777777" w:rsidR="00A91B19" w:rsidRPr="00A91B19" w:rsidRDefault="00A91B19" w:rsidP="00A91B19">
      <w:pPr>
        <w:numPr>
          <w:ilvl w:val="1"/>
          <w:numId w:val="12"/>
        </w:numPr>
      </w:pPr>
      <w:r w:rsidRPr="00A91B19">
        <w:rPr>
          <w:b/>
          <w:bCs/>
        </w:rPr>
        <w:lastRenderedPageBreak/>
        <w:t>Lower Values</w:t>
      </w:r>
      <w:r w:rsidRPr="00A91B19">
        <w:t>: Increase sensitivity, allowing the system to detect the wake word more easily, which can be beneficial if the wake word is not consistently recognized.</w:t>
      </w:r>
    </w:p>
    <w:p w14:paraId="72364CE7" w14:textId="77777777" w:rsidR="00A91B19" w:rsidRPr="00A91B19" w:rsidRDefault="00A91B19" w:rsidP="00A91B19">
      <w:pPr>
        <w:numPr>
          <w:ilvl w:val="1"/>
          <w:numId w:val="12"/>
        </w:numPr>
      </w:pPr>
      <w:r w:rsidRPr="00A91B19">
        <w:rPr>
          <w:b/>
          <w:bCs/>
        </w:rPr>
        <w:t>Higher Values</w:t>
      </w:r>
      <w:r w:rsidRPr="00A91B19">
        <w:t>: Reduce false positives by requiring higher confidence for detection, which is useful if the system is triggering unintentionally.</w:t>
      </w:r>
    </w:p>
    <w:p w14:paraId="28314164" w14:textId="77777777" w:rsidR="00A91B19" w:rsidRPr="00A91B19" w:rsidRDefault="00A91B19" w:rsidP="00A91B19">
      <w:pPr>
        <w:numPr>
          <w:ilvl w:val="1"/>
          <w:numId w:val="12"/>
        </w:numPr>
      </w:pPr>
      <w:r w:rsidRPr="00A91B19">
        <w:rPr>
          <w:b/>
          <w:bCs/>
        </w:rPr>
        <w:t>Default</w:t>
      </w:r>
      <w:r w:rsidRPr="00A91B19">
        <w:t>: Typically set around 0.8.</w:t>
      </w:r>
    </w:p>
    <w:p w14:paraId="04A65C65" w14:textId="0D4BAF48" w:rsidR="00A91B19" w:rsidRPr="00A91B19" w:rsidRDefault="00A91B19" w:rsidP="00A91B19">
      <w:pPr>
        <w:rPr>
          <w:b/>
          <w:bCs/>
        </w:rPr>
      </w:pPr>
      <w:r w:rsidRPr="00A91B19">
        <w:rPr>
          <w:b/>
          <w:bCs/>
        </w:rPr>
        <mc:AlternateContent>
          <mc:Choice Requires="wps">
            <w:drawing>
              <wp:inline distT="0" distB="0" distL="0" distR="0" wp14:anchorId="71357C63" wp14:editId="3DD0C613">
                <wp:extent cx="304800" cy="304800"/>
                <wp:effectExtent l="0" t="0" r="0" b="0"/>
                <wp:docPr id="784413790" name="Rectangle 9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2ED3B" id="Rectangle 9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voice_assistant:</w:t>
      </w:r>
    </w:p>
    <w:p w14:paraId="7D33319B" w14:textId="77777777" w:rsidR="00A91B19" w:rsidRPr="00A91B19" w:rsidRDefault="00A91B19" w:rsidP="00A91B19">
      <w:pPr>
        <w:numPr>
          <w:ilvl w:val="0"/>
          <w:numId w:val="13"/>
        </w:numPr>
      </w:pPr>
      <w:r w:rsidRPr="00A91B19">
        <w:rPr>
          <w:b/>
          <w:bCs/>
        </w:rPr>
        <w:t>noise_suppression_level</w:t>
      </w:r>
      <w:r w:rsidRPr="00A91B19">
        <w:t>: Controls the level of background noise reduction.</w:t>
      </w:r>
    </w:p>
    <w:p w14:paraId="3002F9E0" w14:textId="77777777" w:rsidR="00A91B19" w:rsidRPr="00A91B19" w:rsidRDefault="00A91B19" w:rsidP="00A91B19">
      <w:pPr>
        <w:numPr>
          <w:ilvl w:val="1"/>
          <w:numId w:val="13"/>
        </w:numPr>
      </w:pPr>
      <w:r w:rsidRPr="00A91B19">
        <w:rPr>
          <w:b/>
          <w:bCs/>
        </w:rPr>
        <w:t>Range</w:t>
      </w:r>
      <w:r w:rsidRPr="00A91B19">
        <w:t>: 0 (no suppression) to 3 (maximum suppression).</w:t>
      </w:r>
    </w:p>
    <w:p w14:paraId="7D38D5DF" w14:textId="77777777" w:rsidR="00A91B19" w:rsidRPr="00A91B19" w:rsidRDefault="00A91B19" w:rsidP="00A91B19">
      <w:pPr>
        <w:numPr>
          <w:ilvl w:val="1"/>
          <w:numId w:val="13"/>
        </w:numPr>
      </w:pPr>
      <w:r w:rsidRPr="00A91B19">
        <w:rPr>
          <w:b/>
          <w:bCs/>
        </w:rPr>
        <w:t>Recommendation</w:t>
      </w:r>
      <w:r w:rsidRPr="00A91B19">
        <w:t>: Start with level 1-2 for effective noise reduction without significant distortion.</w:t>
      </w:r>
      <w:r w:rsidRPr="00A91B19">
        <w:rPr>
          <w:rFonts w:ascii="Arial" w:hAnsi="Arial" w:cs="Arial"/>
        </w:rPr>
        <w:t>​</w:t>
      </w:r>
    </w:p>
    <w:p w14:paraId="0871C181" w14:textId="77777777" w:rsidR="00A91B19" w:rsidRPr="00A91B19" w:rsidRDefault="00A91B19" w:rsidP="00A91B19">
      <w:pPr>
        <w:numPr>
          <w:ilvl w:val="0"/>
          <w:numId w:val="13"/>
        </w:numPr>
      </w:pPr>
      <w:r w:rsidRPr="00A91B19">
        <w:rPr>
          <w:b/>
          <w:bCs/>
        </w:rPr>
        <w:t>auto_gain</w:t>
      </w:r>
      <w:r w:rsidRPr="00A91B19">
        <w:t>: Automatically adjusts the microphone gain to maintain consistent input levels.</w:t>
      </w:r>
    </w:p>
    <w:p w14:paraId="0F191E26" w14:textId="77777777" w:rsidR="00A91B19" w:rsidRPr="00A91B19" w:rsidRDefault="00A91B19" w:rsidP="00A91B19">
      <w:pPr>
        <w:numPr>
          <w:ilvl w:val="1"/>
          <w:numId w:val="13"/>
        </w:numPr>
      </w:pPr>
      <w:r w:rsidRPr="00A91B19">
        <w:rPr>
          <w:b/>
          <w:bCs/>
        </w:rPr>
        <w:t>Format</w:t>
      </w:r>
      <w:r w:rsidRPr="00A91B19">
        <w:t>: Specify in decibels relative to full scale (dBFS), e.g., 31dBFS.</w:t>
      </w:r>
    </w:p>
    <w:p w14:paraId="51A658B1" w14:textId="77777777" w:rsidR="00A91B19" w:rsidRPr="00A91B19" w:rsidRDefault="00A91B19" w:rsidP="00A91B19">
      <w:pPr>
        <w:numPr>
          <w:ilvl w:val="1"/>
          <w:numId w:val="13"/>
        </w:numPr>
      </w:pPr>
      <w:r w:rsidRPr="00A91B19">
        <w:rPr>
          <w:b/>
          <w:bCs/>
        </w:rPr>
        <w:t>Note</w:t>
      </w:r>
      <w:r w:rsidRPr="00A91B19">
        <w:t>: Helps in environments with varying ambient noise levels.</w:t>
      </w:r>
      <w:r w:rsidRPr="00A91B19">
        <w:rPr>
          <w:rFonts w:ascii="Arial" w:hAnsi="Arial" w:cs="Arial"/>
        </w:rPr>
        <w:t>​</w:t>
      </w:r>
    </w:p>
    <w:p w14:paraId="75A563AD" w14:textId="77777777" w:rsidR="00A91B19" w:rsidRPr="00A91B19" w:rsidRDefault="00A91B19" w:rsidP="00A91B19">
      <w:pPr>
        <w:numPr>
          <w:ilvl w:val="0"/>
          <w:numId w:val="13"/>
        </w:numPr>
      </w:pPr>
      <w:r w:rsidRPr="00A91B19">
        <w:rPr>
          <w:b/>
          <w:bCs/>
        </w:rPr>
        <w:t>volume_multiplier</w:t>
      </w:r>
      <w:r w:rsidRPr="00A91B19">
        <w:t>: Amplifies the microphone input signal.</w:t>
      </w:r>
    </w:p>
    <w:p w14:paraId="64EDDAD5" w14:textId="77777777" w:rsidR="00A91B19" w:rsidRPr="00A91B19" w:rsidRDefault="00A91B19" w:rsidP="00A91B19">
      <w:pPr>
        <w:numPr>
          <w:ilvl w:val="1"/>
          <w:numId w:val="13"/>
        </w:numPr>
      </w:pPr>
      <w:r w:rsidRPr="00A91B19">
        <w:rPr>
          <w:b/>
          <w:bCs/>
        </w:rPr>
        <w:t>Usage</w:t>
      </w:r>
      <w:r w:rsidRPr="00A91B19">
        <w:t>: Increase if the input audio is too quiet; decrease if it’s too loud or distorted.</w:t>
      </w:r>
    </w:p>
    <w:p w14:paraId="13F1084E" w14:textId="77777777" w:rsidR="00A91B19" w:rsidRPr="00A91B19" w:rsidRDefault="00A91B19" w:rsidP="00A91B19">
      <w:pPr>
        <w:numPr>
          <w:ilvl w:val="1"/>
          <w:numId w:val="13"/>
        </w:numPr>
      </w:pPr>
      <w:r w:rsidRPr="00A91B19">
        <w:rPr>
          <w:b/>
          <w:bCs/>
        </w:rPr>
        <w:t>Example</w:t>
      </w:r>
      <w:r w:rsidRPr="00A91B19">
        <w:t>: A value of 2.0 doubles the input signal strength.</w:t>
      </w:r>
      <w:r w:rsidRPr="00A91B19">
        <w:rPr>
          <w:rFonts w:ascii="Arial" w:hAnsi="Arial" w:cs="Arial"/>
        </w:rPr>
        <w:t>​</w:t>
      </w:r>
    </w:p>
    <w:p w14:paraId="20D85388" w14:textId="6A66BE78" w:rsidR="00A91B19" w:rsidRPr="00A91B19" w:rsidRDefault="00A91B19" w:rsidP="00A91B19">
      <w:pPr>
        <w:rPr>
          <w:b/>
          <w:bCs/>
        </w:rPr>
      </w:pPr>
      <w:r w:rsidRPr="00A91B19">
        <w:rPr>
          <w:b/>
          <w:bCs/>
        </w:rPr>
        <mc:AlternateContent>
          <mc:Choice Requires="wps">
            <w:drawing>
              <wp:inline distT="0" distB="0" distL="0" distR="0" wp14:anchorId="2BF1E52A" wp14:editId="13562218">
                <wp:extent cx="304800" cy="304800"/>
                <wp:effectExtent l="0" t="0" r="0" b="0"/>
                <wp:docPr id="1246181270" name="Rectangle 9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4856C" id="Rectangle 9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wifi:</w:t>
      </w:r>
    </w:p>
    <w:p w14:paraId="26094EEA" w14:textId="77777777" w:rsidR="00A91B19" w:rsidRPr="00A91B19" w:rsidRDefault="00A91B19" w:rsidP="00A91B19">
      <w:pPr>
        <w:numPr>
          <w:ilvl w:val="0"/>
          <w:numId w:val="14"/>
        </w:numPr>
      </w:pPr>
      <w:r w:rsidRPr="00A91B19">
        <w:rPr>
          <w:b/>
          <w:bCs/>
        </w:rPr>
        <w:t>output_power</w:t>
      </w:r>
      <w:r w:rsidRPr="00A91B19">
        <w:t>: Sets the Wi-Fi transmission power.</w:t>
      </w:r>
    </w:p>
    <w:p w14:paraId="4E253DED" w14:textId="77777777" w:rsidR="00A91B19" w:rsidRPr="00A91B19" w:rsidRDefault="00A91B19" w:rsidP="00A91B19">
      <w:pPr>
        <w:numPr>
          <w:ilvl w:val="1"/>
          <w:numId w:val="14"/>
        </w:numPr>
      </w:pPr>
      <w:r w:rsidRPr="00A91B19">
        <w:rPr>
          <w:b/>
          <w:bCs/>
        </w:rPr>
        <w:t>Range</w:t>
      </w:r>
      <w:r w:rsidRPr="00A91B19">
        <w:t>: 0.0 to 20.5 dBm.</w:t>
      </w:r>
    </w:p>
    <w:p w14:paraId="05C57B8D" w14:textId="77777777" w:rsidR="00A91B19" w:rsidRPr="00A91B19" w:rsidRDefault="00A91B19" w:rsidP="00A91B19">
      <w:pPr>
        <w:numPr>
          <w:ilvl w:val="1"/>
          <w:numId w:val="14"/>
        </w:numPr>
      </w:pPr>
      <w:r w:rsidRPr="00A91B19">
        <w:rPr>
          <w:b/>
          <w:bCs/>
        </w:rPr>
        <w:t>Adjustment</w:t>
      </w:r>
      <w:r w:rsidRPr="00A91B19">
        <w:t>: If experiencing Wi-Fi connectivity issues, especially due to interference from nearby components like speaker, try reducing this value.</w:t>
      </w:r>
    </w:p>
    <w:p w14:paraId="04218A85" w14:textId="77777777" w:rsidR="00A91B19" w:rsidRPr="00A91B19" w:rsidRDefault="00A91B19" w:rsidP="00A91B19">
      <w:pPr>
        <w:numPr>
          <w:ilvl w:val="1"/>
          <w:numId w:val="14"/>
        </w:numPr>
      </w:pPr>
      <w:r w:rsidRPr="00A91B19">
        <w:rPr>
          <w:b/>
          <w:bCs/>
        </w:rPr>
        <w:t>Example</w:t>
      </w:r>
      <w:r w:rsidRPr="00A91B19">
        <w:t>: Setting it to 12.0 dBm or lower can improve stability in certain setups.</w:t>
      </w:r>
    </w:p>
    <w:p w14:paraId="15CBCFEF" w14:textId="77777777" w:rsidR="00A91B19" w:rsidRPr="00A91B19" w:rsidRDefault="00A91B19" w:rsidP="00A91B19">
      <w:pPr>
        <w:rPr>
          <w:b/>
          <w:bCs/>
        </w:rPr>
      </w:pPr>
      <w:r w:rsidRPr="00A91B19">
        <w:rPr>
          <w:b/>
          <w:bCs/>
        </w:rPr>
        <w:t>Home Assistant Configuration</w:t>
      </w:r>
    </w:p>
    <w:p w14:paraId="46F4BF78" w14:textId="77777777" w:rsidR="00A91B19" w:rsidRPr="00A91B19" w:rsidRDefault="00A91B19" w:rsidP="00A91B19">
      <w:pPr>
        <w:rPr>
          <w:b/>
          <w:bCs/>
        </w:rPr>
      </w:pPr>
      <w:r w:rsidRPr="00A91B19">
        <w:rPr>
          <w:b/>
          <w:bCs/>
        </w:rPr>
        <w:lastRenderedPageBreak/>
        <w:t>Adding the Device</w:t>
      </w:r>
    </w:p>
    <w:p w14:paraId="3662288D" w14:textId="77777777" w:rsidR="00A91B19" w:rsidRPr="00A91B19" w:rsidRDefault="00A91B19" w:rsidP="00A91B19">
      <w:r w:rsidRPr="00A91B19">
        <w:t>After you’ve flashed your ReSpeaker-lite and connected it to the same local network as your Home Assistant server, Home Assistant should automatically detect it.</w:t>
      </w:r>
    </w:p>
    <w:p w14:paraId="6EBA6769" w14:textId="77777777" w:rsidR="00A91B19" w:rsidRPr="00A91B19" w:rsidRDefault="00A91B19" w:rsidP="00A91B19">
      <w:pPr>
        <w:numPr>
          <w:ilvl w:val="0"/>
          <w:numId w:val="15"/>
        </w:numPr>
      </w:pPr>
      <w:r w:rsidRPr="00A91B19">
        <w:t>Navigate to </w:t>
      </w:r>
      <w:r w:rsidRPr="00A91B19">
        <w:rPr>
          <w:b/>
          <w:bCs/>
        </w:rPr>
        <w:t>Settings → Devices &amp; Services</w:t>
      </w:r>
      <w:r w:rsidRPr="00A91B19">
        <w:t>.</w:t>
      </w:r>
    </w:p>
    <w:p w14:paraId="001E1E36" w14:textId="77777777" w:rsidR="00A91B19" w:rsidRPr="00A91B19" w:rsidRDefault="00A91B19" w:rsidP="00A91B19">
      <w:pPr>
        <w:numPr>
          <w:ilvl w:val="0"/>
          <w:numId w:val="15"/>
        </w:numPr>
      </w:pPr>
      <w:r w:rsidRPr="00A91B19">
        <w:t>In the </w:t>
      </w:r>
      <w:r w:rsidRPr="00A91B19">
        <w:rPr>
          <w:b/>
          <w:bCs/>
        </w:rPr>
        <w:t>Discovered</w:t>
      </w:r>
      <w:r w:rsidRPr="00A91B19">
        <w:t> section, you should see the newly detected device labeled </w:t>
      </w:r>
      <w:r w:rsidRPr="00A91B19">
        <w:rPr>
          <w:b/>
          <w:bCs/>
        </w:rPr>
        <w:t>“ReSpeaker-lite”</w:t>
      </w:r>
      <w:r w:rsidRPr="00A91B19">
        <w:t>. Click the </w:t>
      </w:r>
      <w:r w:rsidRPr="00A91B19">
        <w:rPr>
          <w:b/>
          <w:bCs/>
        </w:rPr>
        <w:t>“Add”</w:t>
      </w:r>
      <w:r w:rsidRPr="00A91B19">
        <w:t> button.</w:t>
      </w:r>
    </w:p>
    <w:p w14:paraId="1E79A2DC" w14:textId="77777777" w:rsidR="00A91B19" w:rsidRPr="00A91B19" w:rsidRDefault="00A91B19" w:rsidP="00A91B19">
      <w:pPr>
        <w:numPr>
          <w:ilvl w:val="0"/>
          <w:numId w:val="15"/>
        </w:numPr>
      </w:pPr>
      <w:r w:rsidRPr="00A91B19">
        <w:t>Choose </w:t>
      </w:r>
      <w:r w:rsidRPr="00A91B19">
        <w:rPr>
          <w:b/>
          <w:bCs/>
        </w:rPr>
        <w:t>“Full local processing”</w:t>
      </w:r>
      <w:r w:rsidRPr="00A91B19">
        <w:t> and click </w:t>
      </w:r>
      <w:r w:rsidRPr="00A91B19">
        <w:rPr>
          <w:b/>
          <w:bCs/>
        </w:rPr>
        <w:t>“Next”</w:t>
      </w:r>
      <w:r w:rsidRPr="00A91B19">
        <w:t>.</w:t>
      </w:r>
    </w:p>
    <w:p w14:paraId="3B698FF7" w14:textId="77777777" w:rsidR="00A91B19" w:rsidRPr="00A91B19" w:rsidRDefault="00A91B19" w:rsidP="00A91B19">
      <w:pPr>
        <w:numPr>
          <w:ilvl w:val="0"/>
          <w:numId w:val="15"/>
        </w:numPr>
      </w:pPr>
      <w:r w:rsidRPr="00A91B19">
        <w:t>Home Assistant will install three new integrations:</w:t>
      </w:r>
    </w:p>
    <w:p w14:paraId="5BC4C7E0" w14:textId="77777777" w:rsidR="00A91B19" w:rsidRPr="00A91B19" w:rsidRDefault="00A91B19" w:rsidP="00A91B19">
      <w:pPr>
        <w:numPr>
          <w:ilvl w:val="1"/>
          <w:numId w:val="15"/>
        </w:numPr>
      </w:pPr>
      <w:r w:rsidRPr="00A91B19">
        <w:rPr>
          <w:b/>
          <w:bCs/>
        </w:rPr>
        <w:t>Wyoming Protocol</w:t>
      </w:r>
      <w:r w:rsidRPr="00A91B19">
        <w:t> – the integration protocol enabling communication between Home Assistant and the voice processing engines.</w:t>
      </w:r>
    </w:p>
    <w:p w14:paraId="2734D1B7" w14:textId="77777777" w:rsidR="00A91B19" w:rsidRPr="00A91B19" w:rsidRDefault="00A91B19" w:rsidP="00A91B19">
      <w:pPr>
        <w:numPr>
          <w:ilvl w:val="1"/>
          <w:numId w:val="15"/>
        </w:numPr>
      </w:pPr>
      <w:r w:rsidRPr="00A91B19">
        <w:rPr>
          <w:b/>
          <w:bCs/>
        </w:rPr>
        <w:t>Whisper</w:t>
      </w:r>
      <w:r w:rsidRPr="00A91B19">
        <w:t> – the Speech-to-Text engine.</w:t>
      </w:r>
    </w:p>
    <w:p w14:paraId="305E1E31" w14:textId="77777777" w:rsidR="00A91B19" w:rsidRPr="00A91B19" w:rsidRDefault="00A91B19" w:rsidP="00A91B19">
      <w:pPr>
        <w:numPr>
          <w:ilvl w:val="1"/>
          <w:numId w:val="15"/>
        </w:numPr>
      </w:pPr>
      <w:r w:rsidRPr="00A91B19">
        <w:rPr>
          <w:b/>
          <w:bCs/>
        </w:rPr>
        <w:t>Piper</w:t>
      </w:r>
      <w:r w:rsidRPr="00A91B19">
        <w:t> – the Text-to-Speech engine.</w:t>
      </w:r>
    </w:p>
    <w:p w14:paraId="25B906EF" w14:textId="30E9E65B" w:rsidR="00A91B19" w:rsidRPr="00A91B19" w:rsidRDefault="00A91B19" w:rsidP="00A91B19">
      <w:r w:rsidRPr="00A91B19">
        <w:lastRenderedPageBreak/>
        <w:drawing>
          <wp:inline distT="0" distB="0" distL="0" distR="0" wp14:anchorId="79F15831" wp14:editId="053A8416">
            <wp:extent cx="5943600" cy="4692650"/>
            <wp:effectExtent l="0" t="0" r="0" b="0"/>
            <wp:docPr id="994349777" name="Picture 92" descr="Home Assistant - add ReSpeaker 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Home Assistant - add ReSpeaker lit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692650"/>
                    </a:xfrm>
                    <a:prstGeom prst="rect">
                      <a:avLst/>
                    </a:prstGeom>
                    <a:noFill/>
                    <a:ln>
                      <a:noFill/>
                    </a:ln>
                  </pic:spPr>
                </pic:pic>
              </a:graphicData>
            </a:graphic>
          </wp:inline>
        </w:drawing>
      </w:r>
      <w:r w:rsidRPr="00A91B19">
        <w:t>Add discovered device</w:t>
      </w:r>
      <w:r w:rsidRPr="00A91B19">
        <w:lastRenderedPageBreak/>
        <w:drawing>
          <wp:inline distT="0" distB="0" distL="0" distR="0" wp14:anchorId="3AD14B22" wp14:editId="67EF5513">
            <wp:extent cx="5943600" cy="6668135"/>
            <wp:effectExtent l="0" t="0" r="0" b="0"/>
            <wp:docPr id="737418129" name="Picture 91" descr="Home Assistant - Full local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Home Assistant - Full local processi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6668135"/>
                    </a:xfrm>
                    <a:prstGeom prst="rect">
                      <a:avLst/>
                    </a:prstGeom>
                    <a:noFill/>
                    <a:ln>
                      <a:noFill/>
                    </a:ln>
                  </pic:spPr>
                </pic:pic>
              </a:graphicData>
            </a:graphic>
          </wp:inline>
        </w:drawing>
      </w:r>
      <w:r w:rsidRPr="00A91B19">
        <w:t>Select “Full local processing”</w:t>
      </w:r>
      <w:r w:rsidRPr="00A91B19">
        <w:lastRenderedPageBreak/>
        <w:drawing>
          <wp:inline distT="0" distB="0" distL="0" distR="0" wp14:anchorId="0A3C3098" wp14:editId="2665DFF2">
            <wp:extent cx="5943600" cy="5224780"/>
            <wp:effectExtent l="0" t="0" r="0" b="0"/>
            <wp:docPr id="110785323" name="Picture 90" descr="Home Assistant - installing voice assistant add-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Home Assistant - installing voice assistant add-on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5224780"/>
                    </a:xfrm>
                    <a:prstGeom prst="rect">
                      <a:avLst/>
                    </a:prstGeom>
                    <a:noFill/>
                    <a:ln>
                      <a:noFill/>
                    </a:ln>
                  </pic:spPr>
                </pic:pic>
              </a:graphicData>
            </a:graphic>
          </wp:inline>
        </w:drawing>
      </w:r>
      <w:r w:rsidRPr="00A91B19">
        <w:t>Installing add-ons</w:t>
      </w:r>
      <w:r w:rsidRPr="00A91B19">
        <w:lastRenderedPageBreak/>
        <w:drawing>
          <wp:inline distT="0" distB="0" distL="0" distR="0" wp14:anchorId="4220F782" wp14:editId="700804F5">
            <wp:extent cx="5943600" cy="5915025"/>
            <wp:effectExtent l="0" t="0" r="0" b="9525"/>
            <wp:docPr id="1263845482" name="Picture 89" descr="Home Assistant - voice assistant add-ons installed">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Home Assistant - voice assistant add-ons installed">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5915025"/>
                    </a:xfrm>
                    <a:prstGeom prst="rect">
                      <a:avLst/>
                    </a:prstGeom>
                    <a:noFill/>
                    <a:ln>
                      <a:noFill/>
                    </a:ln>
                  </pic:spPr>
                </pic:pic>
              </a:graphicData>
            </a:graphic>
          </wp:inline>
        </w:drawing>
      </w:r>
      <w:r w:rsidRPr="00A91B19">
        <w:t>Click “DONE”</w:t>
      </w:r>
      <w:r w:rsidRPr="00A91B19">
        <w:lastRenderedPageBreak/>
        <w:drawing>
          <wp:inline distT="0" distB="0" distL="0" distR="0" wp14:anchorId="05C40A3A" wp14:editId="46A3DB6F">
            <wp:extent cx="5943600" cy="4754880"/>
            <wp:effectExtent l="0" t="0" r="0" b="7620"/>
            <wp:docPr id="1374720675" name="Picture 88" descr="Home Assistant - add Whis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Home Assistant - add Whispe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rsidRPr="00A91B19">
        <w:t>Add discovered “Whisper”</w:t>
      </w:r>
    </w:p>
    <w:p w14:paraId="464BBD17" w14:textId="77777777" w:rsidR="00A91B19" w:rsidRPr="00A91B19" w:rsidRDefault="00A91B19" w:rsidP="00A91B19">
      <w:pPr>
        <w:numPr>
          <w:ilvl w:val="0"/>
          <w:numId w:val="16"/>
        </w:numPr>
      </w:pPr>
      <w:r w:rsidRPr="00A91B19">
        <w:t>Once the installation is complete, you should see Whisper discovered – click </w:t>
      </w:r>
      <w:r w:rsidRPr="00A91B19">
        <w:rPr>
          <w:b/>
          <w:bCs/>
        </w:rPr>
        <w:t>Add</w:t>
      </w:r>
      <w:r w:rsidRPr="00A91B19">
        <w:t>.</w:t>
      </w:r>
    </w:p>
    <w:p w14:paraId="62A1F305" w14:textId="77777777" w:rsidR="00A91B19" w:rsidRPr="00A91B19" w:rsidRDefault="00A91B19" w:rsidP="00A91B19">
      <w:pPr>
        <w:numPr>
          <w:ilvl w:val="0"/>
          <w:numId w:val="16"/>
        </w:numPr>
      </w:pPr>
      <w:r w:rsidRPr="00A91B19">
        <w:t>Go to </w:t>
      </w:r>
      <w:r w:rsidRPr="00A91B19">
        <w:rPr>
          <w:b/>
          <w:bCs/>
        </w:rPr>
        <w:t>Settings → Voice Assistants</w:t>
      </w:r>
      <w:r w:rsidRPr="00A91B19">
        <w:t>. Here you should see a newly created assistant named </w:t>
      </w:r>
      <w:r w:rsidRPr="00A91B19">
        <w:rPr>
          <w:b/>
          <w:bCs/>
        </w:rPr>
        <w:t>“Full Local Assistant”</w:t>
      </w:r>
      <w:r w:rsidRPr="00A91B19">
        <w:t>.</w:t>
      </w:r>
    </w:p>
    <w:p w14:paraId="79F4F495" w14:textId="77777777" w:rsidR="00A91B19" w:rsidRPr="00A91B19" w:rsidRDefault="00A91B19" w:rsidP="00A91B19">
      <w:pPr>
        <w:numPr>
          <w:ilvl w:val="0"/>
          <w:numId w:val="16"/>
        </w:numPr>
      </w:pPr>
      <w:r w:rsidRPr="00A91B19">
        <w:t>Select </w:t>
      </w:r>
      <w:r w:rsidRPr="00A91B19">
        <w:rPr>
          <w:b/>
          <w:bCs/>
        </w:rPr>
        <w:t>“Full Local Assistant”</w:t>
      </w:r>
      <w:r w:rsidRPr="00A91B19">
        <w:t> as the default voice assistant by clicking </w:t>
      </w:r>
      <w:r w:rsidRPr="00A91B19">
        <w:rPr>
          <w:b/>
          <w:bCs/>
        </w:rPr>
        <w:t>“Set as preferred”</w:t>
      </w:r>
      <w:r w:rsidRPr="00A91B19">
        <w:t> from the menu.</w:t>
      </w:r>
    </w:p>
    <w:p w14:paraId="4557FC4D" w14:textId="77777777" w:rsidR="00A91B19" w:rsidRPr="00A91B19" w:rsidRDefault="00A91B19" w:rsidP="00A91B19">
      <w:pPr>
        <w:numPr>
          <w:ilvl w:val="0"/>
          <w:numId w:val="16"/>
        </w:numPr>
      </w:pPr>
      <w:r w:rsidRPr="00A91B19">
        <w:t>Clicking on </w:t>
      </w:r>
      <w:r w:rsidRPr="00A91B19">
        <w:rPr>
          <w:b/>
          <w:bCs/>
        </w:rPr>
        <w:t>“Full Local Assistant”</w:t>
      </w:r>
      <w:r w:rsidRPr="00A91B19">
        <w:t> will open the voice assistant configuration menu, allowing you to change language settings and select alternative Text-to-Speech and Speech-to-Text engines. For example, instead of Piper, I personally prefer using </w:t>
      </w:r>
      <w:r w:rsidRPr="00A91B19">
        <w:rPr>
          <w:b/>
          <w:bCs/>
        </w:rPr>
        <w:t>Google Translate Text-to-Speech</w:t>
      </w:r>
      <w:r w:rsidRPr="00A91B19">
        <w:t>, as I find its voice quality and pronunciation more pleasant.</w:t>
      </w:r>
    </w:p>
    <w:p w14:paraId="5B76FFB2" w14:textId="3286DDA7" w:rsidR="00A91B19" w:rsidRPr="00A91B19" w:rsidRDefault="00A91B19" w:rsidP="00A91B19">
      <w:r w:rsidRPr="00A91B19">
        <w:lastRenderedPageBreak/>
        <w:drawing>
          <wp:inline distT="0" distB="0" distL="0" distR="0" wp14:anchorId="4CC8F7EF" wp14:editId="3AF70110">
            <wp:extent cx="5943600" cy="2702560"/>
            <wp:effectExtent l="0" t="0" r="0" b="2540"/>
            <wp:docPr id="448485645" name="Picture 87" descr="Home Assistant - set preferred voic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Home Assistant - set preferred voice assistan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2702560"/>
                    </a:xfrm>
                    <a:prstGeom prst="rect">
                      <a:avLst/>
                    </a:prstGeom>
                    <a:noFill/>
                    <a:ln>
                      <a:noFill/>
                    </a:ln>
                  </pic:spPr>
                </pic:pic>
              </a:graphicData>
            </a:graphic>
          </wp:inline>
        </w:drawing>
      </w:r>
      <w:r w:rsidRPr="00A91B19">
        <w:t>Set Full local Assistant as preferred</w:t>
      </w:r>
      <w:r w:rsidRPr="00A91B19">
        <w:lastRenderedPageBreak/>
        <w:drawing>
          <wp:inline distT="0" distB="0" distL="0" distR="0" wp14:anchorId="54DC73C0" wp14:editId="3D22A1D7">
            <wp:extent cx="5943600" cy="6296025"/>
            <wp:effectExtent l="0" t="0" r="0" b="9525"/>
            <wp:docPr id="1078663925" name="Picture 86" descr="Home Assistant - select SS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Home Assistant - select SST engin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6296025"/>
                    </a:xfrm>
                    <a:prstGeom prst="rect">
                      <a:avLst/>
                    </a:prstGeom>
                    <a:noFill/>
                    <a:ln>
                      <a:noFill/>
                    </a:ln>
                  </pic:spPr>
                </pic:pic>
              </a:graphicData>
            </a:graphic>
          </wp:inline>
        </w:drawing>
      </w:r>
      <w:r w:rsidRPr="00A91B19">
        <w:t>Select STT engine you like</w:t>
      </w:r>
    </w:p>
    <w:p w14:paraId="7F3C34D0" w14:textId="77777777" w:rsidR="00A91B19" w:rsidRPr="00A91B19" w:rsidRDefault="00A91B19" w:rsidP="00A91B19">
      <w:pPr>
        <w:rPr>
          <w:b/>
          <w:bCs/>
        </w:rPr>
      </w:pPr>
      <w:r w:rsidRPr="00A91B19">
        <w:rPr>
          <w:b/>
          <w:bCs/>
        </w:rPr>
        <w:t>Using the Voice Assistant</w:t>
      </w:r>
    </w:p>
    <w:p w14:paraId="43C31802" w14:textId="77777777" w:rsidR="00A91B19" w:rsidRPr="00A91B19" w:rsidRDefault="00A91B19" w:rsidP="00A91B19">
      <w:r w:rsidRPr="00A91B19">
        <w:t>Your voice assistant is now ready for use! For example, try asking, </w:t>
      </w:r>
      <w:r w:rsidRPr="00A91B19">
        <w:rPr>
          <w:i/>
          <w:iCs/>
        </w:rPr>
        <w:t>“What time is it?”</w:t>
      </w:r>
      <w:r w:rsidRPr="00A91B19">
        <w:t>. Remember to first say the wake word—by default, </w:t>
      </w:r>
      <w:r w:rsidRPr="00A91B19">
        <w:rPr>
          <w:b/>
          <w:bCs/>
        </w:rPr>
        <w:t>“Ok Nabu”</w:t>
      </w:r>
      <w:r w:rsidRPr="00A91B19">
        <w:t>—to activate listening mode. If you’d like, you can easily change this wake word later in your device’s settings within Home Assistant.</w:t>
      </w:r>
    </w:p>
    <w:p w14:paraId="2E7CD5BA" w14:textId="77777777" w:rsidR="00A91B19" w:rsidRPr="00A91B19" w:rsidRDefault="00A91B19" w:rsidP="00A91B19">
      <w:r w:rsidRPr="00A91B19">
        <w:lastRenderedPageBreak/>
        <w:t>You can also control devices already integrated with Home Assistant using your voice. For instance, simply say, </w:t>
      </w:r>
      <w:r w:rsidRPr="00A91B19">
        <w:rPr>
          <w:i/>
          <w:iCs/>
        </w:rPr>
        <w:t>“Ok Nabu, turn on the lights in the kitchen,”</w:t>
      </w:r>
      <w:r w:rsidRPr="00A91B19">
        <w:t> provided you have a device named </w:t>
      </w:r>
      <w:r w:rsidRPr="00A91B19">
        <w:rPr>
          <w:b/>
          <w:bCs/>
        </w:rPr>
        <w:t>“lights”</w:t>
      </w:r>
      <w:r w:rsidRPr="00A91B19">
        <w:t> assigned to an area named </w:t>
      </w:r>
      <w:r w:rsidRPr="00A91B19">
        <w:rPr>
          <w:b/>
          <w:bCs/>
        </w:rPr>
        <w:t>“kitchen”</w:t>
      </w:r>
      <w:r w:rsidRPr="00A91B19">
        <w:t>.</w:t>
      </w:r>
    </w:p>
    <w:p w14:paraId="0620019D" w14:textId="77777777" w:rsidR="00A91B19" w:rsidRPr="00A91B19" w:rsidRDefault="00A91B19" w:rsidP="00A91B19">
      <w:r w:rsidRPr="00A91B19">
        <w:t>To further enhance usability, you can add custom aliases to your devices in their settings. This helps the assistant correctly identify devices even when you refer to them using different names or phrases. Additionally, you can set up automations triggered by specific voice commands or automate voice notifications triggered by certain events.</w:t>
      </w:r>
    </w:p>
    <w:p w14:paraId="14EA8AA0" w14:textId="77777777" w:rsidR="00A91B19" w:rsidRPr="00A91B19" w:rsidRDefault="00A91B19" w:rsidP="00A91B19">
      <w:r w:rsidRPr="00A91B19">
        <w:t>I’m sure you already have some ideas about how you’d like to use your voice assistant. Personally, I have several automations set up to play different radio stations using the </w:t>
      </w:r>
      <w:r w:rsidRPr="00A91B19">
        <w:rPr>
          <w:b/>
          <w:bCs/>
        </w:rPr>
        <w:t>Radio Browser</w:t>
      </w:r>
      <w:r w:rsidRPr="00A91B19">
        <w:t> integration, as well as automations to play specific playlists stored on my local NAS using the </w:t>
      </w:r>
      <w:r w:rsidRPr="00A91B19">
        <w:rPr>
          <w:b/>
          <w:bCs/>
        </w:rPr>
        <w:t>Music Assistant Server</w:t>
      </w:r>
      <w:r w:rsidRPr="00A91B19">
        <w:t> add-on.</w:t>
      </w:r>
    </w:p>
    <w:p w14:paraId="04D4E482" w14:textId="77777777" w:rsidR="00A91B19" w:rsidRPr="00A91B19" w:rsidRDefault="00A91B19" w:rsidP="00A91B19">
      <w:pPr>
        <w:rPr>
          <w:b/>
          <w:bCs/>
        </w:rPr>
      </w:pPr>
      <w:r w:rsidRPr="00A91B19">
        <w:rPr>
          <w:rFonts w:ascii="Arial" w:hAnsi="Arial" w:cs="Arial"/>
          <w:b/>
          <w:bCs/>
        </w:rPr>
        <w:t>​</w:t>
      </w:r>
      <w:r w:rsidRPr="00A91B19">
        <w:rPr>
          <w:b/>
          <w:bCs/>
        </w:rPr>
        <w:t>Improving Speech Recognition Accuracy and Speed</w:t>
      </w:r>
    </w:p>
    <w:p w14:paraId="764F1488" w14:textId="4C7D5407" w:rsidR="00A91B19" w:rsidRPr="00A91B19" w:rsidRDefault="00A91B19" w:rsidP="00A91B19">
      <w:r w:rsidRPr="00A91B19">
        <w:t>After testing the Whisper speech-to-text engine with its default configuration, I found that the accuracy and speed of local speech recognition on my home server—whether using a Raspberry Pi or an Intel N100—were unsatisfactory. If you’re using similar budget-friendly hardware or if your native language isn’t English, I recommend considering alternatives like </w:t>
      </w:r>
      <w:hyperlink r:id="rId61" w:tgtFrame="_blank" w:history="1">
        <w:r w:rsidRPr="00A91B19">
          <w:rPr>
            <w:rStyle w:val="Hyperlink"/>
          </w:rPr>
          <w:t>Vosk</w:t>
        </w:r>
      </w:hyperlink>
      <w:r w:rsidRPr="00A91B19">
        <w:t>, which may offer better performance in such scenarios.</w:t>
      </w:r>
      <w:r w:rsidRPr="00A91B19">
        <w:rPr>
          <w:rFonts w:ascii="Arial" w:hAnsi="Arial" w:cs="Arial"/>
        </w:rPr>
        <w:t>​</w:t>
      </w:r>
    </w:p>
    <w:p w14:paraId="52D3A648" w14:textId="77777777" w:rsidR="00A91B19" w:rsidRPr="00A91B19" w:rsidRDefault="00A91B19" w:rsidP="00A91B19">
      <w:r w:rsidRPr="00A91B19">
        <w:t>However, if you have a more powerful home server and wish to experiment with Whisper, you can try tuning its settings to improve performance. Adjusting parameters such as language model and beam size can lead to better accuracy and responsiveness. Keep in mind that achieving optimal results may require iterative testing and fine-tuning based on your specific setup and requirements.</w:t>
      </w:r>
    </w:p>
    <w:p w14:paraId="1C9F022F" w14:textId="77777777" w:rsidR="00A91B19" w:rsidRPr="00A91B19" w:rsidRDefault="00A91B19" w:rsidP="00A91B19">
      <w:pPr>
        <w:rPr>
          <w:b/>
          <w:bCs/>
        </w:rPr>
      </w:pPr>
      <w:r w:rsidRPr="00A91B19">
        <w:rPr>
          <w:b/>
          <w:bCs/>
        </w:rPr>
        <w:t>Tuning Whisper Speech-to-Text Engine</w:t>
      </w:r>
    </w:p>
    <w:p w14:paraId="1B237960" w14:textId="77777777" w:rsidR="00A91B19" w:rsidRPr="00A91B19" w:rsidRDefault="00A91B19" w:rsidP="00A91B19">
      <w:r w:rsidRPr="00A91B19">
        <w:t>To adjust Whisper’s settings in Home Assistant:</w:t>
      </w:r>
      <w:r w:rsidRPr="00A91B19">
        <w:rPr>
          <w:rFonts w:ascii="Arial" w:hAnsi="Arial" w:cs="Arial"/>
        </w:rPr>
        <w:t>​</w:t>
      </w:r>
    </w:p>
    <w:p w14:paraId="3AF42979" w14:textId="4C2021E6" w:rsidR="00A91B19" w:rsidRPr="00A91B19" w:rsidRDefault="00A91B19" w:rsidP="00A91B19">
      <w:r w:rsidRPr="00A91B19">
        <w:lastRenderedPageBreak/>
        <w:drawing>
          <wp:inline distT="0" distB="0" distL="0" distR="0" wp14:anchorId="2851641E" wp14:editId="33C5811D">
            <wp:extent cx="5943600" cy="3207385"/>
            <wp:effectExtent l="0" t="0" r="0" b="0"/>
            <wp:docPr id="2118520415" name="Picture 85" descr="Home Assistant - Whispe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Home Assistant - Whisper settings"/>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3207385"/>
                    </a:xfrm>
                    <a:prstGeom prst="rect">
                      <a:avLst/>
                    </a:prstGeom>
                    <a:noFill/>
                    <a:ln>
                      <a:noFill/>
                    </a:ln>
                  </pic:spPr>
                </pic:pic>
              </a:graphicData>
            </a:graphic>
          </wp:inline>
        </w:drawing>
      </w:r>
      <w:r w:rsidRPr="00A91B19">
        <w:t>Whisper model options</w:t>
      </w:r>
    </w:p>
    <w:p w14:paraId="43E7D961" w14:textId="77777777" w:rsidR="00A91B19" w:rsidRPr="00A91B19" w:rsidRDefault="00A91B19" w:rsidP="00A91B19">
      <w:pPr>
        <w:numPr>
          <w:ilvl w:val="0"/>
          <w:numId w:val="17"/>
        </w:numPr>
      </w:pPr>
      <w:r w:rsidRPr="00A91B19">
        <w:t>Navigate to </w:t>
      </w:r>
      <w:r w:rsidRPr="00A91B19">
        <w:rPr>
          <w:b/>
          <w:bCs/>
        </w:rPr>
        <w:t>Settings → Add-ons → Whisper → Configuration</w:t>
      </w:r>
      <w:r w:rsidRPr="00A91B19">
        <w:t>.</w:t>
      </w:r>
    </w:p>
    <w:p w14:paraId="308B3096" w14:textId="77777777" w:rsidR="00A91B19" w:rsidRPr="00A91B19" w:rsidRDefault="00A91B19" w:rsidP="00A91B19">
      <w:pPr>
        <w:numPr>
          <w:ilvl w:val="0"/>
          <w:numId w:val="17"/>
        </w:numPr>
      </w:pPr>
      <w:r w:rsidRPr="00A91B19">
        <w:t>Modify the following parameters:</w:t>
      </w:r>
      <w:r w:rsidRPr="00A91B19">
        <w:rPr>
          <w:rFonts w:ascii="Arial" w:hAnsi="Arial" w:cs="Arial"/>
        </w:rPr>
        <w:t>​</w:t>
      </w:r>
    </w:p>
    <w:p w14:paraId="66D3B5DE" w14:textId="77777777" w:rsidR="00A91B19" w:rsidRPr="00A91B19" w:rsidRDefault="00A91B19" w:rsidP="00A91B19">
      <w:pPr>
        <w:numPr>
          <w:ilvl w:val="1"/>
          <w:numId w:val="17"/>
        </w:numPr>
      </w:pPr>
      <w:r w:rsidRPr="00A91B19">
        <w:rPr>
          <w:b/>
          <w:bCs/>
        </w:rPr>
        <w:t>Language</w:t>
      </w:r>
      <w:r w:rsidRPr="00A91B19">
        <w:t>: Set this to your preferred language for recognition.</w:t>
      </w:r>
      <w:r w:rsidRPr="00A91B19">
        <w:rPr>
          <w:rFonts w:ascii="Arial" w:hAnsi="Arial" w:cs="Arial"/>
        </w:rPr>
        <w:t>​</w:t>
      </w:r>
    </w:p>
    <w:p w14:paraId="62F4FB82" w14:textId="77777777" w:rsidR="00A91B19" w:rsidRPr="00A91B19" w:rsidRDefault="00A91B19" w:rsidP="00A91B19">
      <w:pPr>
        <w:numPr>
          <w:ilvl w:val="1"/>
          <w:numId w:val="17"/>
        </w:numPr>
      </w:pPr>
      <w:r w:rsidRPr="00A91B19">
        <w:rPr>
          <w:b/>
          <w:bCs/>
        </w:rPr>
        <w:t>Model</w:t>
      </w:r>
      <w:r w:rsidRPr="00A91B19">
        <w:t>: Choose from various models based on your hardware capabilities:</w:t>
      </w:r>
      <w:r w:rsidRPr="00A91B19">
        <w:rPr>
          <w:rFonts w:ascii="Arial" w:hAnsi="Arial" w:cs="Arial"/>
        </w:rPr>
        <w:t>​</w:t>
      </w:r>
    </w:p>
    <w:p w14:paraId="6B619FB6" w14:textId="77777777" w:rsidR="00A91B19" w:rsidRPr="00A91B19" w:rsidRDefault="00A91B19" w:rsidP="00A91B19">
      <w:pPr>
        <w:numPr>
          <w:ilvl w:val="2"/>
          <w:numId w:val="17"/>
        </w:numPr>
      </w:pPr>
      <w:r w:rsidRPr="00A91B19">
        <w:t>tiny-int8: Fastest and most lightweight, suitable for devices with limited resources.</w:t>
      </w:r>
    </w:p>
    <w:p w14:paraId="1B390221" w14:textId="77777777" w:rsidR="00A91B19" w:rsidRPr="00A91B19" w:rsidRDefault="00A91B19" w:rsidP="00A91B19">
      <w:pPr>
        <w:numPr>
          <w:ilvl w:val="2"/>
          <w:numId w:val="17"/>
        </w:numPr>
      </w:pPr>
      <w:r w:rsidRPr="00A91B19">
        <w:t>base, small, medium: Offer improved accuracy with increased resource requirements.</w:t>
      </w:r>
    </w:p>
    <w:p w14:paraId="75136CF3" w14:textId="77777777" w:rsidR="00A91B19" w:rsidRPr="00A91B19" w:rsidRDefault="00A91B19" w:rsidP="00A91B19">
      <w:pPr>
        <w:numPr>
          <w:ilvl w:val="2"/>
          <w:numId w:val="17"/>
        </w:numPr>
      </w:pPr>
      <w:r w:rsidRPr="00A91B19">
        <w:t>medium-int8: A quantized version of the medium model, balancing accuracy and performance.</w:t>
      </w:r>
      <w:r w:rsidRPr="00A91B19">
        <w:br/>
        <w:t>Larger models generally provide better accuracy but require more RAM and processing power.</w:t>
      </w:r>
    </w:p>
    <w:p w14:paraId="054792A1" w14:textId="77777777" w:rsidR="00A91B19" w:rsidRPr="00A91B19" w:rsidRDefault="00A91B19" w:rsidP="00A91B19">
      <w:pPr>
        <w:numPr>
          <w:ilvl w:val="1"/>
          <w:numId w:val="17"/>
        </w:numPr>
      </w:pPr>
      <w:r w:rsidRPr="00A91B19">
        <w:rPr>
          <w:b/>
          <w:bCs/>
        </w:rPr>
        <w:t>Beam Size</w:t>
      </w:r>
      <w:r w:rsidRPr="00A91B19">
        <w:t>: This parameter controls the number of alternative transcriptions considered during decoding.</w:t>
      </w:r>
    </w:p>
    <w:p w14:paraId="25D0D0C7" w14:textId="77777777" w:rsidR="00A91B19" w:rsidRPr="00A91B19" w:rsidRDefault="00A91B19" w:rsidP="00A91B19">
      <w:pPr>
        <w:numPr>
          <w:ilvl w:val="2"/>
          <w:numId w:val="17"/>
        </w:numPr>
      </w:pPr>
      <w:r w:rsidRPr="00A91B19">
        <w:t>A higher beam size can improve accuracy but will increase computational load and delay.</w:t>
      </w:r>
    </w:p>
    <w:p w14:paraId="56E6352A" w14:textId="77777777" w:rsidR="00A91B19" w:rsidRPr="00A91B19" w:rsidRDefault="00A91B19" w:rsidP="00A91B19">
      <w:pPr>
        <w:numPr>
          <w:ilvl w:val="2"/>
          <w:numId w:val="17"/>
        </w:numPr>
      </w:pPr>
      <w:r w:rsidRPr="00A91B19">
        <w:lastRenderedPageBreak/>
        <w:t>A beam size of 2 is often a good starting point for balancing performance and accuracy.</w:t>
      </w:r>
    </w:p>
    <w:p w14:paraId="5892620D" w14:textId="77777777" w:rsidR="00A91B19" w:rsidRPr="00A91B19" w:rsidRDefault="00A91B19" w:rsidP="00A91B19">
      <w:r w:rsidRPr="00A91B19">
        <w:rPr>
          <w:rFonts w:ascii="Arial" w:hAnsi="Arial" w:cs="Arial"/>
        </w:rPr>
        <w:t>​</w:t>
      </w:r>
      <w:r w:rsidRPr="00A91B19">
        <w:t>If you’re still unable to achieve satisfactory results after adjusting the configuration, I recommend switching to what I consider a much better alternative—Vosk, which I personally use.</w:t>
      </w:r>
    </w:p>
    <w:p w14:paraId="02C865BE" w14:textId="77777777" w:rsidR="00A91B19" w:rsidRPr="00A91B19" w:rsidRDefault="00A91B19" w:rsidP="00A91B19">
      <w:pPr>
        <w:rPr>
          <w:b/>
          <w:bCs/>
        </w:rPr>
      </w:pPr>
      <w:r w:rsidRPr="00A91B19">
        <w:rPr>
          <w:rFonts w:ascii="Arial" w:hAnsi="Arial" w:cs="Arial"/>
          <w:b/>
          <w:bCs/>
        </w:rPr>
        <w:t>​</w:t>
      </w:r>
      <w:r w:rsidRPr="00A91B19">
        <w:rPr>
          <w:b/>
          <w:bCs/>
        </w:rPr>
        <w:t>Switching to the Vosk Speech-to-Text Engine</w:t>
      </w:r>
    </w:p>
    <w:p w14:paraId="5CF3D568" w14:textId="77777777" w:rsidR="00A91B19" w:rsidRPr="00A91B19" w:rsidRDefault="00A91B19" w:rsidP="00A91B19">
      <w:r w:rsidRPr="00A91B19">
        <w:t>If you’re seeking a more efficient and lightweight alternative to Whisper for local speech recognition, especially on devices like Raspberry Pi or Intel N100, Vosk is an excellent choice.</w:t>
      </w:r>
    </w:p>
    <w:p w14:paraId="114ED725" w14:textId="7E8DB3BA" w:rsidR="00A91B19" w:rsidRPr="00A91B19" w:rsidRDefault="00A91B19" w:rsidP="00A91B19">
      <w:pPr>
        <w:rPr>
          <w:b/>
          <w:bCs/>
        </w:rPr>
      </w:pPr>
      <w:r w:rsidRPr="00A91B19">
        <w:rPr>
          <w:b/>
          <w:bCs/>
        </w:rPr>
        <mc:AlternateContent>
          <mc:Choice Requires="wps">
            <w:drawing>
              <wp:inline distT="0" distB="0" distL="0" distR="0" wp14:anchorId="557AA4CB" wp14:editId="405E591E">
                <wp:extent cx="304800" cy="304800"/>
                <wp:effectExtent l="0" t="0" r="0" b="0"/>
                <wp:docPr id="2022765843" name="Rectangle 8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7C2B3" id="Rectangle 8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What is Vosk?</w:t>
      </w:r>
    </w:p>
    <w:p w14:paraId="18A06130" w14:textId="77777777" w:rsidR="00A91B19" w:rsidRPr="00A91B19" w:rsidRDefault="00A91B19" w:rsidP="00A91B19">
      <w:r w:rsidRPr="00A91B19">
        <w:t>Vosk is an open-source, offline speech recognition toolkit developed by Alpha Cephei. It supports over 20 languages and dialects, including English, Russian, German, French, Spanish, and more. Vosk is designed to run on various platforms, from servers to embedded devices like Raspberry Pi and Android. It offers real-time transcription with low latency and supports speaker identification.</w:t>
      </w:r>
    </w:p>
    <w:p w14:paraId="5BBD317F" w14:textId="2A7F1101" w:rsidR="00A91B19" w:rsidRPr="00A91B19" w:rsidRDefault="00A91B19" w:rsidP="00A91B19">
      <w:pPr>
        <w:rPr>
          <w:b/>
          <w:bCs/>
        </w:rPr>
      </w:pPr>
      <w:r w:rsidRPr="00A91B19">
        <w:rPr>
          <w:b/>
          <w:bCs/>
        </w:rPr>
        <mc:AlternateContent>
          <mc:Choice Requires="wps">
            <w:drawing>
              <wp:inline distT="0" distB="0" distL="0" distR="0" wp14:anchorId="5D10EE0A" wp14:editId="3B363AEB">
                <wp:extent cx="304800" cy="304800"/>
                <wp:effectExtent l="0" t="0" r="0" b="0"/>
                <wp:docPr id="2095912113" name="Rectangle 8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A7CD1" id="Rectangle 8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How is Vosk Better Than Whisper?</w:t>
      </w:r>
    </w:p>
    <w:p w14:paraId="0420C4C9" w14:textId="77777777" w:rsidR="00A91B19" w:rsidRPr="00A91B19" w:rsidRDefault="00A91B19" w:rsidP="00A91B19">
      <w:pPr>
        <w:numPr>
          <w:ilvl w:val="0"/>
          <w:numId w:val="18"/>
        </w:numPr>
      </w:pPr>
      <w:r w:rsidRPr="00A91B19">
        <w:rPr>
          <w:b/>
          <w:bCs/>
        </w:rPr>
        <w:t>Efficiency</w:t>
      </w:r>
      <w:r w:rsidRPr="00A91B19">
        <w:t>: Vosk is optimized for low-resource devices, making it suitable for Raspberry Pi and similar hardware.</w:t>
      </w:r>
      <w:r w:rsidRPr="00A91B19">
        <w:rPr>
          <w:rFonts w:ascii="Arial" w:hAnsi="Arial" w:cs="Arial"/>
        </w:rPr>
        <w:t>​</w:t>
      </w:r>
    </w:p>
    <w:p w14:paraId="7829F8DB" w14:textId="77777777" w:rsidR="00A91B19" w:rsidRPr="00A91B19" w:rsidRDefault="00A91B19" w:rsidP="00A91B19">
      <w:pPr>
        <w:numPr>
          <w:ilvl w:val="0"/>
          <w:numId w:val="18"/>
        </w:numPr>
      </w:pPr>
      <w:r w:rsidRPr="00A91B19">
        <w:rPr>
          <w:b/>
          <w:bCs/>
        </w:rPr>
        <w:t>Offline Capability</w:t>
      </w:r>
      <w:r w:rsidRPr="00A91B19">
        <w:t>: Vosk operates entirely offline, ensuring privacy and reducing dependency on internet connectivity.</w:t>
      </w:r>
      <w:r w:rsidRPr="00A91B19">
        <w:rPr>
          <w:rFonts w:ascii="Arial" w:hAnsi="Arial" w:cs="Arial"/>
        </w:rPr>
        <w:t>​</w:t>
      </w:r>
    </w:p>
    <w:p w14:paraId="7D3CDF58" w14:textId="77777777" w:rsidR="00A91B19" w:rsidRPr="00A91B19" w:rsidRDefault="00A91B19" w:rsidP="00A91B19">
      <w:pPr>
        <w:numPr>
          <w:ilvl w:val="0"/>
          <w:numId w:val="18"/>
        </w:numPr>
      </w:pPr>
      <w:r w:rsidRPr="00A91B19">
        <w:rPr>
          <w:b/>
          <w:bCs/>
        </w:rPr>
        <w:t>Lightweight Models</w:t>
      </w:r>
      <w:r w:rsidRPr="00A91B19">
        <w:t>: Approximately 50MB in size, these models are optimized for devices with limited resources, such as Raspberry Pi or Android smartphones. They provide efficient performance with minimal storage and memory usage.</w:t>
      </w:r>
    </w:p>
    <w:p w14:paraId="2351217D" w14:textId="77777777" w:rsidR="00A91B19" w:rsidRPr="00A91B19" w:rsidRDefault="00A91B19" w:rsidP="00A91B19">
      <w:pPr>
        <w:numPr>
          <w:ilvl w:val="0"/>
          <w:numId w:val="18"/>
        </w:numPr>
      </w:pPr>
      <w:r w:rsidRPr="00A91B19">
        <w:rPr>
          <w:b/>
          <w:bCs/>
        </w:rPr>
        <w:t>Large Server-Grade Models</w:t>
      </w:r>
      <w:r w:rsidRPr="00A91B19">
        <w:t>: For higher accuracy, Vosk provides larger models that, despite their increased size, offer much faster transcription speeds compared to Whisper’s large models.</w:t>
      </w:r>
    </w:p>
    <w:p w14:paraId="7A7E8F40" w14:textId="77777777" w:rsidR="00A91B19" w:rsidRPr="00A91B19" w:rsidRDefault="00A91B19" w:rsidP="00A91B19">
      <w:pPr>
        <w:numPr>
          <w:ilvl w:val="0"/>
          <w:numId w:val="18"/>
        </w:numPr>
      </w:pPr>
      <w:r w:rsidRPr="00A91B19">
        <w:rPr>
          <w:b/>
          <w:bCs/>
        </w:rPr>
        <w:t>Multilingual Support</w:t>
      </w:r>
      <w:r w:rsidRPr="00A91B19">
        <w:t>: Vosk provides pre-trained models for multiple languages, facilitating broader application.</w:t>
      </w:r>
      <w:r w:rsidRPr="00A91B19">
        <w:rPr>
          <w:rFonts w:ascii="Arial" w:hAnsi="Arial" w:cs="Arial"/>
        </w:rPr>
        <w:t>​</w:t>
      </w:r>
    </w:p>
    <w:p w14:paraId="644A7818" w14:textId="08868E86" w:rsidR="00A91B19" w:rsidRPr="00A91B19" w:rsidRDefault="00A91B19" w:rsidP="00A91B19">
      <w:pPr>
        <w:rPr>
          <w:b/>
          <w:bCs/>
        </w:rPr>
      </w:pPr>
      <w:r w:rsidRPr="00A91B19">
        <w:rPr>
          <w:b/>
          <w:bCs/>
        </w:rPr>
        <mc:AlternateContent>
          <mc:Choice Requires="wps">
            <w:drawing>
              <wp:inline distT="0" distB="0" distL="0" distR="0" wp14:anchorId="6D88DDDB" wp14:editId="2510973C">
                <wp:extent cx="304800" cy="304800"/>
                <wp:effectExtent l="0" t="0" r="0" b="0"/>
                <wp:docPr id="1666634152" name="Rectangle 8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A698A" id="Rectangle 8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Integrating Vosk with Home Assistant</w:t>
      </w:r>
    </w:p>
    <w:p w14:paraId="17EE15A6" w14:textId="77777777" w:rsidR="00A91B19" w:rsidRPr="00A91B19" w:rsidRDefault="00A91B19" w:rsidP="00A91B19">
      <w:r w:rsidRPr="00A91B19">
        <w:lastRenderedPageBreak/>
        <w:t>To integrate Vosk into your Home Assistant setup:</w:t>
      </w:r>
    </w:p>
    <w:p w14:paraId="23C14E7C" w14:textId="641E4129" w:rsidR="00A91B19" w:rsidRPr="00A91B19" w:rsidRDefault="00A91B19" w:rsidP="00A91B19">
      <w:r w:rsidRPr="00A91B19">
        <w:drawing>
          <wp:inline distT="0" distB="0" distL="0" distR="0" wp14:anchorId="36B40DCD" wp14:editId="695E5CE2">
            <wp:extent cx="5943600" cy="3609340"/>
            <wp:effectExtent l="0" t="0" r="0" b="0"/>
            <wp:docPr id="1243584690" name="Picture 81" descr="Home Assistant - search Vosk ad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Home Assistant - search Vosk add-o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609340"/>
                    </a:xfrm>
                    <a:prstGeom prst="rect">
                      <a:avLst/>
                    </a:prstGeom>
                    <a:noFill/>
                    <a:ln>
                      <a:noFill/>
                    </a:ln>
                  </pic:spPr>
                </pic:pic>
              </a:graphicData>
            </a:graphic>
          </wp:inline>
        </w:drawing>
      </w:r>
      <w:r w:rsidRPr="00A91B19">
        <w:t>Search for “vosk”</w:t>
      </w:r>
      <w:r w:rsidRPr="00A91B19">
        <w:lastRenderedPageBreak/>
        <w:drawing>
          <wp:inline distT="0" distB="0" distL="0" distR="0" wp14:anchorId="34823309" wp14:editId="1712E649">
            <wp:extent cx="5943600" cy="7227570"/>
            <wp:effectExtent l="0" t="0" r="0" b="0"/>
            <wp:docPr id="1187490532" name="Picture 80" descr="Home Assistant - add Vosk ad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Home Assistant - add Vosk add-on"/>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7227570"/>
                    </a:xfrm>
                    <a:prstGeom prst="rect">
                      <a:avLst/>
                    </a:prstGeom>
                    <a:noFill/>
                    <a:ln>
                      <a:noFill/>
                    </a:ln>
                  </pic:spPr>
                </pic:pic>
              </a:graphicData>
            </a:graphic>
          </wp:inline>
        </w:drawing>
      </w:r>
      <w:r w:rsidRPr="00A91B19">
        <w:t>Add discovered Vosk</w:t>
      </w:r>
    </w:p>
    <w:p w14:paraId="49ECA1F8" w14:textId="77777777" w:rsidR="00A91B19" w:rsidRPr="00A91B19" w:rsidRDefault="00A91B19" w:rsidP="00A91B19">
      <w:pPr>
        <w:numPr>
          <w:ilvl w:val="0"/>
          <w:numId w:val="19"/>
        </w:numPr>
      </w:pPr>
      <w:r w:rsidRPr="00A91B19">
        <w:rPr>
          <w:b/>
          <w:bCs/>
        </w:rPr>
        <w:t>Add the Vosk Add-on Repository</w:t>
      </w:r>
      <w:r w:rsidRPr="00A91B19">
        <w:t>:</w:t>
      </w:r>
    </w:p>
    <w:p w14:paraId="160E8668" w14:textId="40412893" w:rsidR="00A91B19" w:rsidRPr="00A91B19" w:rsidRDefault="00A91B19" w:rsidP="00A91B19">
      <w:pPr>
        <w:numPr>
          <w:ilvl w:val="1"/>
          <w:numId w:val="19"/>
        </w:numPr>
      </w:pPr>
      <w:r w:rsidRPr="00A91B19">
        <w:lastRenderedPageBreak/>
        <w:t>Navigate to the </w:t>
      </w:r>
      <w:hyperlink r:id="rId65" w:history="1">
        <w:r w:rsidRPr="00A91B19">
          <w:rPr>
            <w:rStyle w:val="Hyperlink"/>
          </w:rPr>
          <w:t>Rhasspy Home Assistant Add-ons</w:t>
        </w:r>
      </w:hyperlink>
      <w:r w:rsidRPr="00A91B19">
        <w:t> GitHub page.</w:t>
      </w:r>
    </w:p>
    <w:p w14:paraId="4646F90E" w14:textId="77777777" w:rsidR="00A91B19" w:rsidRPr="00A91B19" w:rsidRDefault="00A91B19" w:rsidP="00A91B19">
      <w:pPr>
        <w:numPr>
          <w:ilvl w:val="1"/>
          <w:numId w:val="19"/>
        </w:numPr>
      </w:pPr>
      <w:r w:rsidRPr="00A91B19">
        <w:t>Click on the appropriate button to add the repository to your Home Assistant.</w:t>
      </w:r>
      <w:r w:rsidRPr="00A91B19">
        <w:rPr>
          <w:rFonts w:ascii="Arial" w:hAnsi="Arial" w:cs="Arial"/>
        </w:rPr>
        <w:t>​</w:t>
      </w:r>
    </w:p>
    <w:p w14:paraId="2BCD6D8C" w14:textId="77777777" w:rsidR="00A91B19" w:rsidRPr="00A91B19" w:rsidRDefault="00A91B19" w:rsidP="00A91B19">
      <w:pPr>
        <w:numPr>
          <w:ilvl w:val="0"/>
          <w:numId w:val="19"/>
        </w:numPr>
      </w:pPr>
      <w:r w:rsidRPr="00A91B19">
        <w:rPr>
          <w:b/>
          <w:bCs/>
        </w:rPr>
        <w:t>Install the Vosk Add-on</w:t>
      </w:r>
      <w:r w:rsidRPr="00A91B19">
        <w:t>:</w:t>
      </w:r>
    </w:p>
    <w:p w14:paraId="02F05713" w14:textId="77777777" w:rsidR="00A91B19" w:rsidRPr="00A91B19" w:rsidRDefault="00A91B19" w:rsidP="00A91B19">
      <w:pPr>
        <w:numPr>
          <w:ilvl w:val="1"/>
          <w:numId w:val="19"/>
        </w:numPr>
      </w:pPr>
      <w:r w:rsidRPr="00A91B19">
        <w:t>Go to </w:t>
      </w:r>
      <w:r w:rsidRPr="00A91B19">
        <w:rPr>
          <w:b/>
          <w:bCs/>
        </w:rPr>
        <w:t>Settings → Add-ons → Add-on Store</w:t>
      </w:r>
      <w:r w:rsidRPr="00A91B19">
        <w:t>.</w:t>
      </w:r>
    </w:p>
    <w:p w14:paraId="594924C1" w14:textId="77777777" w:rsidR="00A91B19" w:rsidRPr="00A91B19" w:rsidRDefault="00A91B19" w:rsidP="00A91B19">
      <w:pPr>
        <w:numPr>
          <w:ilvl w:val="1"/>
          <w:numId w:val="19"/>
        </w:numPr>
      </w:pPr>
      <w:r w:rsidRPr="00A91B19">
        <w:t>Search for “Vosk” and select the Vosk add-on.</w:t>
      </w:r>
    </w:p>
    <w:p w14:paraId="6613EA70" w14:textId="77777777" w:rsidR="00A91B19" w:rsidRPr="00A91B19" w:rsidRDefault="00A91B19" w:rsidP="00A91B19">
      <w:pPr>
        <w:numPr>
          <w:ilvl w:val="1"/>
          <w:numId w:val="19"/>
        </w:numPr>
      </w:pPr>
      <w:r w:rsidRPr="00A91B19">
        <w:t>Click </w:t>
      </w:r>
      <w:r w:rsidRPr="00A91B19">
        <w:rPr>
          <w:b/>
          <w:bCs/>
        </w:rPr>
        <w:t>Install</w:t>
      </w:r>
      <w:r w:rsidRPr="00A91B19">
        <w:t>, then </w:t>
      </w:r>
      <w:r w:rsidRPr="00A91B19">
        <w:rPr>
          <w:b/>
          <w:bCs/>
        </w:rPr>
        <w:t>Start</w:t>
      </w:r>
      <w:r w:rsidRPr="00A91B19">
        <w:t> the add-on.</w:t>
      </w:r>
    </w:p>
    <w:p w14:paraId="2515B1DE" w14:textId="77777777" w:rsidR="00A91B19" w:rsidRPr="00A91B19" w:rsidRDefault="00A91B19" w:rsidP="00A91B19">
      <w:pPr>
        <w:numPr>
          <w:ilvl w:val="1"/>
          <w:numId w:val="19"/>
        </w:numPr>
      </w:pPr>
      <w:r w:rsidRPr="00A91B19">
        <w:t>Optionally, enable the </w:t>
      </w:r>
      <w:r w:rsidRPr="00A91B19">
        <w:rPr>
          <w:b/>
          <w:bCs/>
        </w:rPr>
        <w:t>Watchdog</w:t>
      </w:r>
      <w:r w:rsidRPr="00A91B19">
        <w:t> to ensure the add-on stays running.</w:t>
      </w:r>
      <w:r w:rsidRPr="00A91B19">
        <w:rPr>
          <w:rFonts w:ascii="Arial" w:hAnsi="Arial" w:cs="Arial"/>
        </w:rPr>
        <w:t>​</w:t>
      </w:r>
    </w:p>
    <w:p w14:paraId="4C5549B2" w14:textId="77777777" w:rsidR="00A91B19" w:rsidRPr="00A91B19" w:rsidRDefault="00A91B19" w:rsidP="00A91B19">
      <w:pPr>
        <w:numPr>
          <w:ilvl w:val="0"/>
          <w:numId w:val="19"/>
        </w:numPr>
      </w:pPr>
      <w:r w:rsidRPr="00A91B19">
        <w:rPr>
          <w:b/>
          <w:bCs/>
        </w:rPr>
        <w:t>Configure Vosk</w:t>
      </w:r>
      <w:r w:rsidRPr="00A91B19">
        <w:t>:</w:t>
      </w:r>
    </w:p>
    <w:p w14:paraId="7EF90668" w14:textId="77777777" w:rsidR="00A91B19" w:rsidRPr="00A91B19" w:rsidRDefault="00A91B19" w:rsidP="00A91B19">
      <w:pPr>
        <w:numPr>
          <w:ilvl w:val="1"/>
          <w:numId w:val="19"/>
        </w:numPr>
      </w:pPr>
      <w:r w:rsidRPr="00A91B19">
        <w:t>Navigate to </w:t>
      </w:r>
      <w:r w:rsidRPr="00A91B19">
        <w:rPr>
          <w:b/>
          <w:bCs/>
        </w:rPr>
        <w:t>Settings → Add-ons → Vosk → Configuration</w:t>
      </w:r>
      <w:r w:rsidRPr="00A91B19">
        <w:t>.</w:t>
      </w:r>
    </w:p>
    <w:p w14:paraId="3277AE55" w14:textId="77777777" w:rsidR="00A91B19" w:rsidRPr="00A91B19" w:rsidRDefault="00A91B19" w:rsidP="00A91B19">
      <w:pPr>
        <w:numPr>
          <w:ilvl w:val="1"/>
          <w:numId w:val="19"/>
        </w:numPr>
      </w:pPr>
      <w:r w:rsidRPr="00A91B19">
        <w:t>Set the preload_language parameter to your desired language model (e.g., en-us for English, ru for Russian).</w:t>
      </w:r>
      <w:r w:rsidRPr="00A91B19">
        <w:rPr>
          <w:rFonts w:ascii="Arial" w:hAnsi="Arial" w:cs="Arial"/>
        </w:rPr>
        <w:t>​</w:t>
      </w:r>
    </w:p>
    <w:p w14:paraId="3467B1BF" w14:textId="77777777" w:rsidR="00A91B19" w:rsidRPr="00A91B19" w:rsidRDefault="00A91B19" w:rsidP="00A91B19">
      <w:pPr>
        <w:numPr>
          <w:ilvl w:val="0"/>
          <w:numId w:val="19"/>
        </w:numPr>
      </w:pPr>
      <w:r w:rsidRPr="00A91B19">
        <w:rPr>
          <w:b/>
          <w:bCs/>
        </w:rPr>
        <w:t>Add Vosk as a Service</w:t>
      </w:r>
      <w:r w:rsidRPr="00A91B19">
        <w:t>:</w:t>
      </w:r>
    </w:p>
    <w:p w14:paraId="091AAF14" w14:textId="77777777" w:rsidR="00A91B19" w:rsidRPr="00A91B19" w:rsidRDefault="00A91B19" w:rsidP="00A91B19">
      <w:pPr>
        <w:numPr>
          <w:ilvl w:val="1"/>
          <w:numId w:val="19"/>
        </w:numPr>
      </w:pPr>
      <w:r w:rsidRPr="00A91B19">
        <w:t>Go to </w:t>
      </w:r>
      <w:r w:rsidRPr="00A91B19">
        <w:rPr>
          <w:b/>
          <w:bCs/>
        </w:rPr>
        <w:t>Settings → Devices &amp; Services</w:t>
      </w:r>
      <w:r w:rsidRPr="00A91B19">
        <w:t>.</w:t>
      </w:r>
    </w:p>
    <w:p w14:paraId="5FBB38B4" w14:textId="77777777" w:rsidR="00A91B19" w:rsidRPr="00A91B19" w:rsidRDefault="00A91B19" w:rsidP="00A91B19">
      <w:pPr>
        <w:numPr>
          <w:ilvl w:val="1"/>
          <w:numId w:val="19"/>
        </w:numPr>
      </w:pPr>
      <w:r w:rsidRPr="00A91B19">
        <w:t>Click </w:t>
      </w:r>
      <w:r w:rsidRPr="00A91B19">
        <w:rPr>
          <w:b/>
          <w:bCs/>
        </w:rPr>
        <w:t>Add Integration</w:t>
      </w:r>
      <w:r w:rsidRPr="00A91B19">
        <w:t> and select </w:t>
      </w:r>
      <w:r w:rsidRPr="00A91B19">
        <w:rPr>
          <w:b/>
          <w:bCs/>
        </w:rPr>
        <w:t>Vosk</w:t>
      </w:r>
      <w:r w:rsidRPr="00A91B19">
        <w:t>.</w:t>
      </w:r>
    </w:p>
    <w:p w14:paraId="2C7B3233" w14:textId="77777777" w:rsidR="00A91B19" w:rsidRPr="00A91B19" w:rsidRDefault="00A91B19" w:rsidP="00A91B19">
      <w:pPr>
        <w:numPr>
          <w:ilvl w:val="1"/>
          <w:numId w:val="19"/>
        </w:numPr>
      </w:pPr>
      <w:r w:rsidRPr="00A91B19">
        <w:t>Follow the prompts to complete the setup.</w:t>
      </w:r>
      <w:r w:rsidRPr="00A91B19">
        <w:rPr>
          <w:rFonts w:ascii="Arial" w:hAnsi="Arial" w:cs="Arial"/>
        </w:rPr>
        <w:t>​</w:t>
      </w:r>
    </w:p>
    <w:p w14:paraId="0D419C15" w14:textId="77777777" w:rsidR="00A91B19" w:rsidRPr="00A91B19" w:rsidRDefault="00A91B19" w:rsidP="00A91B19">
      <w:pPr>
        <w:numPr>
          <w:ilvl w:val="0"/>
          <w:numId w:val="19"/>
        </w:numPr>
      </w:pPr>
      <w:r w:rsidRPr="00A91B19">
        <w:rPr>
          <w:b/>
          <w:bCs/>
        </w:rPr>
        <w:t>Configure the Voice Assistant</w:t>
      </w:r>
      <w:r w:rsidRPr="00A91B19">
        <w:t>:</w:t>
      </w:r>
    </w:p>
    <w:p w14:paraId="290D8508" w14:textId="77777777" w:rsidR="00A91B19" w:rsidRPr="00A91B19" w:rsidRDefault="00A91B19" w:rsidP="00A91B19">
      <w:pPr>
        <w:numPr>
          <w:ilvl w:val="1"/>
          <w:numId w:val="19"/>
        </w:numPr>
      </w:pPr>
      <w:r w:rsidRPr="00A91B19">
        <w:t>Navigate to </w:t>
      </w:r>
      <w:r w:rsidRPr="00A91B19">
        <w:rPr>
          <w:b/>
          <w:bCs/>
        </w:rPr>
        <w:t>Settings → Voice Assistants</w:t>
      </w:r>
      <w:r w:rsidRPr="00A91B19">
        <w:t>.</w:t>
      </w:r>
    </w:p>
    <w:p w14:paraId="06B54E9D" w14:textId="77777777" w:rsidR="00A91B19" w:rsidRPr="00A91B19" w:rsidRDefault="00A91B19" w:rsidP="00A91B19">
      <w:pPr>
        <w:numPr>
          <w:ilvl w:val="1"/>
          <w:numId w:val="19"/>
        </w:numPr>
      </w:pPr>
      <w:r w:rsidRPr="00A91B19">
        <w:t>Select your assistant (e.g., “Full local Assistant”).</w:t>
      </w:r>
    </w:p>
    <w:p w14:paraId="7495942E" w14:textId="77777777" w:rsidR="00A91B19" w:rsidRPr="00A91B19" w:rsidRDefault="00A91B19" w:rsidP="00A91B19">
      <w:pPr>
        <w:numPr>
          <w:ilvl w:val="1"/>
          <w:numId w:val="19"/>
        </w:numPr>
      </w:pPr>
      <w:r w:rsidRPr="00A91B19">
        <w:t>Under </w:t>
      </w:r>
      <w:r w:rsidRPr="00A91B19">
        <w:rPr>
          <w:b/>
          <w:bCs/>
        </w:rPr>
        <w:t>Speech-to-Text</w:t>
      </w:r>
      <w:r w:rsidRPr="00A91B19">
        <w:t>, choose </w:t>
      </w:r>
      <w:r w:rsidRPr="00A91B19">
        <w:rPr>
          <w:b/>
          <w:bCs/>
        </w:rPr>
        <w:t>Vosk</w:t>
      </w:r>
      <w:r w:rsidRPr="00A91B19">
        <w:t>.</w:t>
      </w:r>
    </w:p>
    <w:p w14:paraId="29629CED" w14:textId="77777777" w:rsidR="00A91B19" w:rsidRPr="00A91B19" w:rsidRDefault="00A91B19" w:rsidP="00A91B19">
      <w:pPr>
        <w:numPr>
          <w:ilvl w:val="1"/>
          <w:numId w:val="19"/>
        </w:numPr>
      </w:pPr>
      <w:r w:rsidRPr="00A91B19">
        <w:t>Ensure the language settings match the model you selected earlier.</w:t>
      </w:r>
    </w:p>
    <w:p w14:paraId="472AFF72" w14:textId="77777777" w:rsidR="00A91B19" w:rsidRPr="00A91B19" w:rsidRDefault="00A91B19" w:rsidP="00A91B19">
      <w:pPr>
        <w:numPr>
          <w:ilvl w:val="1"/>
          <w:numId w:val="19"/>
        </w:numPr>
      </w:pPr>
      <w:r w:rsidRPr="00A91B19">
        <w:t>Click </w:t>
      </w:r>
      <w:r w:rsidRPr="00A91B19">
        <w:rPr>
          <w:b/>
          <w:bCs/>
        </w:rPr>
        <w:t>Update</w:t>
      </w:r>
      <w:r w:rsidRPr="00A91B19">
        <w:t> to apply the changes.</w:t>
      </w:r>
      <w:r w:rsidRPr="00A91B19">
        <w:rPr>
          <w:rFonts w:ascii="Arial" w:hAnsi="Arial" w:cs="Arial"/>
        </w:rPr>
        <w:t>​</w:t>
      </w:r>
    </w:p>
    <w:p w14:paraId="57969FF7" w14:textId="77777777" w:rsidR="00A91B19" w:rsidRPr="00A91B19" w:rsidRDefault="00A91B19" w:rsidP="00A91B19">
      <w:pPr>
        <w:numPr>
          <w:ilvl w:val="0"/>
          <w:numId w:val="19"/>
        </w:numPr>
      </w:pPr>
      <w:r w:rsidRPr="00A91B19">
        <w:rPr>
          <w:b/>
          <w:bCs/>
        </w:rPr>
        <w:t>Test the Setup</w:t>
      </w:r>
      <w:r w:rsidRPr="00A91B19">
        <w:t>:</w:t>
      </w:r>
    </w:p>
    <w:p w14:paraId="4883A19E" w14:textId="77777777" w:rsidR="00A91B19" w:rsidRPr="00A91B19" w:rsidRDefault="00A91B19" w:rsidP="00A91B19">
      <w:pPr>
        <w:numPr>
          <w:ilvl w:val="1"/>
          <w:numId w:val="19"/>
        </w:numPr>
      </w:pPr>
      <w:r w:rsidRPr="00A91B19">
        <w:t>Activate your voice assistant using the wake word (e.g., “Ok Nabu”).</w:t>
      </w:r>
    </w:p>
    <w:p w14:paraId="7CDC10E6" w14:textId="77777777" w:rsidR="00A91B19" w:rsidRPr="00A91B19" w:rsidRDefault="00A91B19" w:rsidP="00A91B19">
      <w:pPr>
        <w:numPr>
          <w:ilvl w:val="1"/>
          <w:numId w:val="19"/>
        </w:numPr>
      </w:pPr>
      <w:r w:rsidRPr="00A91B19">
        <w:t>Issue a command, such as “What time is it?”</w:t>
      </w:r>
    </w:p>
    <w:p w14:paraId="218133FA" w14:textId="77777777" w:rsidR="00A91B19" w:rsidRPr="00A91B19" w:rsidRDefault="00A91B19" w:rsidP="00A91B19">
      <w:pPr>
        <w:numPr>
          <w:ilvl w:val="1"/>
          <w:numId w:val="19"/>
        </w:numPr>
      </w:pPr>
      <w:r w:rsidRPr="00A91B19">
        <w:t>The assistant should respond appropriately, confirming that Vosk is functioning correctly.</w:t>
      </w:r>
    </w:p>
    <w:p w14:paraId="74B3D15D" w14:textId="77777777" w:rsidR="00A91B19" w:rsidRPr="00A91B19" w:rsidRDefault="00A91B19" w:rsidP="00A91B19">
      <w:pPr>
        <w:rPr>
          <w:b/>
          <w:bCs/>
        </w:rPr>
      </w:pPr>
      <w:r w:rsidRPr="00A91B19">
        <w:rPr>
          <w:b/>
          <w:bCs/>
        </w:rPr>
        <w:lastRenderedPageBreak/>
        <w:t>Installing Larger Vosk Models</w:t>
      </w:r>
    </w:p>
    <w:p w14:paraId="3173CAEE" w14:textId="77777777" w:rsidR="00A91B19" w:rsidRPr="00A91B19" w:rsidRDefault="00A91B19" w:rsidP="00A91B19">
      <w:r w:rsidRPr="00A91B19">
        <w:rPr>
          <w:rFonts w:ascii="Arial" w:hAnsi="Arial" w:cs="Arial"/>
        </w:rPr>
        <w:t>​</w:t>
      </w:r>
      <w:r w:rsidRPr="00A91B19">
        <w:t xml:space="preserve">Installing larger Vosk models can significantly enhance speech recognition accuracy for Home Assistant voice assistant. These models, while more resource-intensive, offer improved performance, especially in diverse or noisy environments but they also require more memory (up to 16GB) due to their advanced AI algorithms. Vosk large models can process audio significantly quicker than Whisper’s models, even on CPU-only systems. </w:t>
      </w:r>
      <w:r w:rsidRPr="00A91B19">
        <w:rPr>
          <w:rFonts w:ascii="Arial" w:hAnsi="Arial" w:cs="Arial"/>
        </w:rPr>
        <w:t>​</w:t>
      </w:r>
      <w:r w:rsidRPr="00A91B19">
        <w:t>Here</w:t>
      </w:r>
      <w:r w:rsidRPr="00A91B19">
        <w:rPr>
          <w:rFonts w:ascii="Aptos" w:hAnsi="Aptos" w:cs="Aptos"/>
        </w:rPr>
        <w:t>’</w:t>
      </w:r>
      <w:r w:rsidRPr="00A91B19">
        <w:t>s how to set them up:</w:t>
      </w:r>
      <w:r w:rsidRPr="00A91B19">
        <w:rPr>
          <w:rFonts w:ascii="Arial" w:hAnsi="Arial" w:cs="Arial"/>
        </w:rPr>
        <w:t>​</w:t>
      </w:r>
    </w:p>
    <w:p w14:paraId="423CE6E6" w14:textId="77777777" w:rsidR="00A91B19" w:rsidRPr="00A91B19" w:rsidRDefault="00A91B19" w:rsidP="00A91B19">
      <w:pPr>
        <w:rPr>
          <w:b/>
          <w:bCs/>
        </w:rPr>
      </w:pPr>
      <w:r w:rsidRPr="00A91B19">
        <w:rPr>
          <w:b/>
          <w:bCs/>
        </w:rPr>
        <w:t>Select and Download a Suitable Model</w:t>
      </w:r>
    </w:p>
    <w:p w14:paraId="3572E89C" w14:textId="0C1CE713" w:rsidR="00A91B19" w:rsidRPr="00A91B19" w:rsidRDefault="00A91B19" w:rsidP="00A91B19">
      <w:r w:rsidRPr="00A91B19">
        <w:t>Visit the </w:t>
      </w:r>
      <w:hyperlink r:id="rId66" w:tgtFrame="_blank" w:history="1">
        <w:r w:rsidRPr="00A91B19">
          <w:rPr>
            <w:rStyle w:val="Hyperlink"/>
          </w:rPr>
          <w:t>Vosk Models page</w:t>
        </w:r>
      </w:hyperlink>
      <w:r w:rsidRPr="00A91B19">
        <w:t> and choose a model that fits your language and accuracy requirements. For instance:</w:t>
      </w:r>
      <w:r w:rsidRPr="00A91B19">
        <w:rPr>
          <w:rFonts w:ascii="Arial" w:hAnsi="Arial" w:cs="Arial"/>
        </w:rPr>
        <w:t>​</w:t>
      </w:r>
    </w:p>
    <w:p w14:paraId="14528776" w14:textId="77777777" w:rsidR="00A91B19" w:rsidRPr="00A91B19" w:rsidRDefault="00A91B19" w:rsidP="00A91B19">
      <w:pPr>
        <w:numPr>
          <w:ilvl w:val="0"/>
          <w:numId w:val="20"/>
        </w:numPr>
      </w:pPr>
      <w:r w:rsidRPr="00A91B19">
        <w:rPr>
          <w:b/>
          <w:bCs/>
        </w:rPr>
        <w:t>English</w:t>
      </w:r>
      <w:r w:rsidRPr="00A91B19">
        <w:t>:</w:t>
      </w:r>
    </w:p>
    <w:p w14:paraId="3D2364BA" w14:textId="726F02C4" w:rsidR="00A91B19" w:rsidRPr="00A91B19" w:rsidRDefault="00A91B19" w:rsidP="00A91B19">
      <w:pPr>
        <w:numPr>
          <w:ilvl w:val="1"/>
          <w:numId w:val="20"/>
        </w:numPr>
      </w:pPr>
      <w:hyperlink r:id="rId67" w:history="1">
        <w:r w:rsidRPr="00A91B19">
          <w:rPr>
            <w:rStyle w:val="Hyperlink"/>
          </w:rPr>
          <w:t>vosk-model-en-us-0.22</w:t>
        </w:r>
      </w:hyperlink>
      <w:r w:rsidRPr="00A91B19">
        <w:t> (1.8GB)</w:t>
      </w:r>
    </w:p>
    <w:p w14:paraId="11DC0984" w14:textId="0FC1B695" w:rsidR="00A91B19" w:rsidRPr="00A91B19" w:rsidRDefault="00A91B19" w:rsidP="00A91B19">
      <w:pPr>
        <w:numPr>
          <w:ilvl w:val="1"/>
          <w:numId w:val="20"/>
        </w:numPr>
      </w:pPr>
      <w:hyperlink r:id="rId68" w:history="1">
        <w:r w:rsidRPr="00A91B19">
          <w:rPr>
            <w:rStyle w:val="Hyperlink"/>
          </w:rPr>
          <w:t>vosk-model-en-us-0.42-gigaspeech</w:t>
        </w:r>
      </w:hyperlink>
      <w:r w:rsidRPr="00A91B19">
        <w:t> (2.3GB)</w:t>
      </w:r>
    </w:p>
    <w:p w14:paraId="4165CD8B" w14:textId="77777777" w:rsidR="00A91B19" w:rsidRPr="00A91B19" w:rsidRDefault="00A91B19" w:rsidP="00A91B19">
      <w:pPr>
        <w:numPr>
          <w:ilvl w:val="0"/>
          <w:numId w:val="20"/>
        </w:numPr>
      </w:pPr>
      <w:r w:rsidRPr="00A91B19">
        <w:rPr>
          <w:b/>
          <w:bCs/>
        </w:rPr>
        <w:t>German</w:t>
      </w:r>
      <w:r w:rsidRPr="00A91B19">
        <w:t>:</w:t>
      </w:r>
    </w:p>
    <w:p w14:paraId="798B16FF" w14:textId="57ADCDD9" w:rsidR="00A91B19" w:rsidRPr="00A91B19" w:rsidRDefault="00A91B19" w:rsidP="00A91B19">
      <w:pPr>
        <w:numPr>
          <w:ilvl w:val="1"/>
          <w:numId w:val="20"/>
        </w:numPr>
      </w:pPr>
      <w:hyperlink r:id="rId69" w:history="1">
        <w:r w:rsidRPr="00A91B19">
          <w:rPr>
            <w:rStyle w:val="Hyperlink"/>
          </w:rPr>
          <w:t>vosk-model-de-0.21</w:t>
        </w:r>
      </w:hyperlink>
      <w:r w:rsidRPr="00A91B19">
        <w:t> (1.9GB)</w:t>
      </w:r>
    </w:p>
    <w:p w14:paraId="67FE3C1B" w14:textId="53CEB75A" w:rsidR="00A91B19" w:rsidRPr="00A91B19" w:rsidRDefault="00A91B19" w:rsidP="00A91B19">
      <w:pPr>
        <w:numPr>
          <w:ilvl w:val="1"/>
          <w:numId w:val="20"/>
        </w:numPr>
      </w:pPr>
      <w:hyperlink r:id="rId70" w:history="1">
        <w:r w:rsidRPr="00A91B19">
          <w:rPr>
            <w:rStyle w:val="Hyperlink"/>
          </w:rPr>
          <w:t>vosk-model-de-tuda-0.6-900k</w:t>
        </w:r>
      </w:hyperlink>
      <w:r w:rsidRPr="00A91B19">
        <w:t> (4.4GB)</w:t>
      </w:r>
    </w:p>
    <w:p w14:paraId="1F54C13C" w14:textId="77777777" w:rsidR="00A91B19" w:rsidRPr="00A91B19" w:rsidRDefault="00A91B19" w:rsidP="00A91B19">
      <w:pPr>
        <w:numPr>
          <w:ilvl w:val="0"/>
          <w:numId w:val="20"/>
        </w:numPr>
      </w:pPr>
      <w:r w:rsidRPr="00A91B19">
        <w:rPr>
          <w:b/>
          <w:bCs/>
        </w:rPr>
        <w:t>Spanish</w:t>
      </w:r>
      <w:r w:rsidRPr="00A91B19">
        <w:t>:</w:t>
      </w:r>
    </w:p>
    <w:p w14:paraId="1185E414" w14:textId="4F412D8E" w:rsidR="00A91B19" w:rsidRPr="00A91B19" w:rsidRDefault="00A91B19" w:rsidP="00A91B19">
      <w:pPr>
        <w:numPr>
          <w:ilvl w:val="1"/>
          <w:numId w:val="20"/>
        </w:numPr>
      </w:pPr>
      <w:hyperlink r:id="rId71" w:history="1">
        <w:r w:rsidRPr="00A91B19">
          <w:rPr>
            <w:rStyle w:val="Hyperlink"/>
          </w:rPr>
          <w:t>vosk-model-es-0.42</w:t>
        </w:r>
      </w:hyperlink>
      <w:r w:rsidRPr="00A91B19">
        <w:t> (1.4GB)</w:t>
      </w:r>
    </w:p>
    <w:p w14:paraId="588B9F77" w14:textId="77777777" w:rsidR="00A91B19" w:rsidRPr="00A91B19" w:rsidRDefault="00A91B19" w:rsidP="00A91B19">
      <w:pPr>
        <w:numPr>
          <w:ilvl w:val="0"/>
          <w:numId w:val="20"/>
        </w:numPr>
      </w:pPr>
      <w:r w:rsidRPr="00A91B19">
        <w:rPr>
          <w:b/>
          <w:bCs/>
        </w:rPr>
        <w:t>Portuguese/Brazilian Portuguese</w:t>
      </w:r>
      <w:r w:rsidRPr="00A91B19">
        <w:t>:</w:t>
      </w:r>
    </w:p>
    <w:p w14:paraId="7F718E04" w14:textId="7236201F" w:rsidR="00A91B19" w:rsidRPr="00A91B19" w:rsidRDefault="00A91B19" w:rsidP="00A91B19">
      <w:pPr>
        <w:numPr>
          <w:ilvl w:val="1"/>
          <w:numId w:val="20"/>
        </w:numPr>
      </w:pPr>
      <w:hyperlink r:id="rId72" w:history="1">
        <w:r w:rsidRPr="00A91B19">
          <w:rPr>
            <w:rStyle w:val="Hyperlink"/>
          </w:rPr>
          <w:t>vosk-model-pt-fb-v0.1.1-20220516_2113</w:t>
        </w:r>
      </w:hyperlink>
      <w:r w:rsidRPr="00A91B19">
        <w:t> (1.6GB)</w:t>
      </w:r>
    </w:p>
    <w:p w14:paraId="42621DF9" w14:textId="77777777" w:rsidR="00A91B19" w:rsidRPr="00A91B19" w:rsidRDefault="00A91B19" w:rsidP="00A91B19">
      <w:pPr>
        <w:numPr>
          <w:ilvl w:val="0"/>
          <w:numId w:val="20"/>
        </w:numPr>
      </w:pPr>
      <w:r w:rsidRPr="00A91B19">
        <w:rPr>
          <w:b/>
          <w:bCs/>
        </w:rPr>
        <w:t>Italian</w:t>
      </w:r>
      <w:r w:rsidRPr="00A91B19">
        <w:t>:</w:t>
      </w:r>
    </w:p>
    <w:p w14:paraId="4924B04C" w14:textId="0F502CFC" w:rsidR="00A91B19" w:rsidRPr="00A91B19" w:rsidRDefault="00A91B19" w:rsidP="00A91B19">
      <w:pPr>
        <w:numPr>
          <w:ilvl w:val="1"/>
          <w:numId w:val="20"/>
        </w:numPr>
      </w:pPr>
      <w:hyperlink r:id="rId73" w:history="1">
        <w:r w:rsidRPr="00A91B19">
          <w:rPr>
            <w:rStyle w:val="Hyperlink"/>
          </w:rPr>
          <w:t>vosk-model-it-0.22</w:t>
        </w:r>
      </w:hyperlink>
      <w:r w:rsidRPr="00A91B19">
        <w:t> (1.2GB)</w:t>
      </w:r>
    </w:p>
    <w:p w14:paraId="1F8C4175" w14:textId="77777777" w:rsidR="00A91B19" w:rsidRPr="00A91B19" w:rsidRDefault="00A91B19" w:rsidP="00A91B19">
      <w:pPr>
        <w:numPr>
          <w:ilvl w:val="0"/>
          <w:numId w:val="20"/>
        </w:numPr>
      </w:pPr>
      <w:r w:rsidRPr="00A91B19">
        <w:rPr>
          <w:b/>
          <w:bCs/>
        </w:rPr>
        <w:t>Russian</w:t>
      </w:r>
      <w:r w:rsidRPr="00A91B19">
        <w:t>:</w:t>
      </w:r>
    </w:p>
    <w:p w14:paraId="62B7E3EB" w14:textId="07587DE1" w:rsidR="00A91B19" w:rsidRPr="00A91B19" w:rsidRDefault="00A91B19" w:rsidP="00A91B19">
      <w:pPr>
        <w:numPr>
          <w:ilvl w:val="1"/>
          <w:numId w:val="20"/>
        </w:numPr>
      </w:pPr>
      <w:hyperlink r:id="rId74" w:history="1">
        <w:r w:rsidRPr="00A91B19">
          <w:rPr>
            <w:rStyle w:val="Hyperlink"/>
          </w:rPr>
          <w:t>vosk-model-ru-0.42</w:t>
        </w:r>
      </w:hyperlink>
      <w:r w:rsidRPr="00A91B19">
        <w:t> (1.8GB)</w:t>
      </w:r>
      <w:r w:rsidRPr="00A91B19">
        <w:rPr>
          <w:rFonts w:ascii="Arial" w:hAnsi="Arial" w:cs="Arial"/>
        </w:rPr>
        <w:t>​</w:t>
      </w:r>
    </w:p>
    <w:p w14:paraId="43AF93F9" w14:textId="77777777" w:rsidR="00A91B19" w:rsidRPr="00A91B19" w:rsidRDefault="00A91B19" w:rsidP="00A91B19">
      <w:pPr>
        <w:numPr>
          <w:ilvl w:val="0"/>
          <w:numId w:val="20"/>
        </w:numPr>
      </w:pPr>
      <w:r w:rsidRPr="00A91B19">
        <w:rPr>
          <w:b/>
          <w:bCs/>
        </w:rPr>
        <w:t>Ukrainian</w:t>
      </w:r>
      <w:r w:rsidRPr="00A91B19">
        <w:t>:</w:t>
      </w:r>
    </w:p>
    <w:p w14:paraId="41CC9CFC" w14:textId="38440E6C" w:rsidR="00A91B19" w:rsidRPr="00A91B19" w:rsidRDefault="00A91B19" w:rsidP="00A91B19">
      <w:pPr>
        <w:numPr>
          <w:ilvl w:val="1"/>
          <w:numId w:val="20"/>
        </w:numPr>
      </w:pPr>
      <w:hyperlink r:id="rId75" w:history="1">
        <w:r w:rsidRPr="00A91B19">
          <w:rPr>
            <w:rStyle w:val="Hyperlink"/>
          </w:rPr>
          <w:t>vosk-model-uk-v3</w:t>
        </w:r>
      </w:hyperlink>
      <w:r w:rsidRPr="00A91B19">
        <w:t> (343Mb)</w:t>
      </w:r>
    </w:p>
    <w:p w14:paraId="61AF4E1B" w14:textId="77777777" w:rsidR="00A91B19" w:rsidRPr="00A91B19" w:rsidRDefault="00A91B19" w:rsidP="00A91B19">
      <w:r w:rsidRPr="00A91B19">
        <w:t>These models offer lower word error rates, enhancing recognition accuracy.</w:t>
      </w:r>
    </w:p>
    <w:p w14:paraId="1D54447E" w14:textId="50CB47AA" w:rsidR="00A91B19" w:rsidRPr="00A91B19" w:rsidRDefault="00A91B19" w:rsidP="00A91B19">
      <w:pPr>
        <w:rPr>
          <w:b/>
          <w:bCs/>
        </w:rPr>
      </w:pPr>
      <w:r w:rsidRPr="00A91B19">
        <w:rPr>
          <w:b/>
          <w:bCs/>
        </w:rPr>
        <mc:AlternateContent>
          <mc:Choice Requires="wps">
            <w:drawing>
              <wp:inline distT="0" distB="0" distL="0" distR="0" wp14:anchorId="01ECB7A4" wp14:editId="7D2D6010">
                <wp:extent cx="304800" cy="304800"/>
                <wp:effectExtent l="0" t="0" r="0" b="0"/>
                <wp:docPr id="716211529" name="Rectangle 7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0F9E4" id="Rectangle 7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Memory Considerations for Larger Models</w:t>
      </w:r>
    </w:p>
    <w:p w14:paraId="44D451B7" w14:textId="77777777" w:rsidR="00A91B19" w:rsidRPr="00A91B19" w:rsidRDefault="00A91B19" w:rsidP="00A91B19">
      <w:r w:rsidRPr="00A91B19">
        <w:t>Larger Vosk models offer improved accuracy but require more system memory:</w:t>
      </w:r>
      <w:r w:rsidRPr="00A91B19">
        <w:rPr>
          <w:rFonts w:ascii="Arial" w:hAnsi="Arial" w:cs="Arial"/>
        </w:rPr>
        <w:t>​</w:t>
      </w:r>
    </w:p>
    <w:p w14:paraId="204FBF4F" w14:textId="77777777" w:rsidR="00A91B19" w:rsidRPr="00A91B19" w:rsidRDefault="00A91B19" w:rsidP="00A91B19">
      <w:pPr>
        <w:numPr>
          <w:ilvl w:val="0"/>
          <w:numId w:val="21"/>
        </w:numPr>
      </w:pPr>
      <w:r w:rsidRPr="00A91B19">
        <w:rPr>
          <w:b/>
          <w:bCs/>
        </w:rPr>
        <w:t>Small Models</w:t>
      </w:r>
      <w:r w:rsidRPr="00A91B19">
        <w:t>: Approximately 50MB in size, requiring about 300MB of RAM. Suitable for devices like Raspberry Pi.</w:t>
      </w:r>
      <w:r w:rsidRPr="00A91B19">
        <w:rPr>
          <w:rFonts w:ascii="Arial" w:hAnsi="Arial" w:cs="Arial"/>
        </w:rPr>
        <w:t>​</w:t>
      </w:r>
    </w:p>
    <w:p w14:paraId="2E6B0DC5" w14:textId="77777777" w:rsidR="00A91B19" w:rsidRPr="00A91B19" w:rsidRDefault="00A91B19" w:rsidP="00A91B19">
      <w:pPr>
        <w:numPr>
          <w:ilvl w:val="0"/>
          <w:numId w:val="21"/>
        </w:numPr>
      </w:pPr>
      <w:r w:rsidRPr="00A91B19">
        <w:rPr>
          <w:b/>
          <w:bCs/>
        </w:rPr>
        <w:t>Large Models</w:t>
      </w:r>
      <w:r w:rsidRPr="00A91B19">
        <w:t>: Ranging from 1.8GB to 4.4GB, these models can demand up to 16GB of RAM.</w:t>
      </w:r>
    </w:p>
    <w:p w14:paraId="5BFC10C3" w14:textId="77777777" w:rsidR="00A91B19" w:rsidRPr="00A91B19" w:rsidRDefault="00A91B19" w:rsidP="00A91B19">
      <w:r w:rsidRPr="00A91B19">
        <w:t>If your system has limited memory (e.g., 8GB RAM), loading large models might cause Home Assistant to crash or become unresponsive. In such cases, consider using smaller models to maintain system stability.</w:t>
      </w:r>
    </w:p>
    <w:p w14:paraId="701BECA4" w14:textId="77777777" w:rsidR="00A91B19" w:rsidRPr="00A91B19" w:rsidRDefault="00A91B19" w:rsidP="00A91B19">
      <w:pPr>
        <w:rPr>
          <w:b/>
          <w:bCs/>
        </w:rPr>
      </w:pPr>
      <w:r w:rsidRPr="00A91B19">
        <w:rPr>
          <w:b/>
          <w:bCs/>
        </w:rPr>
        <w:t>Prepare Home Assistant for Custom Vosk Model Integration</w:t>
      </w:r>
    </w:p>
    <w:p w14:paraId="7A524DAE" w14:textId="77777777" w:rsidR="00A91B19" w:rsidRPr="00A91B19" w:rsidRDefault="00A91B19" w:rsidP="00A91B19">
      <w:r w:rsidRPr="00A91B19">
        <w:t>Since Home Assistant’s Vosk add-on doesn’t support automatic model downloads, you’ll need to manually place the model files:</w:t>
      </w:r>
      <w:r w:rsidRPr="00A91B19">
        <w:rPr>
          <w:rFonts w:ascii="Arial" w:hAnsi="Arial" w:cs="Arial"/>
        </w:rPr>
        <w:t>​</w:t>
      </w:r>
    </w:p>
    <w:p w14:paraId="427B0106" w14:textId="02AB4388" w:rsidR="00A91B19" w:rsidRPr="00A91B19" w:rsidRDefault="00A91B19" w:rsidP="00A91B19">
      <w:r w:rsidRPr="00A91B19">
        <w:lastRenderedPageBreak/>
        <w:drawing>
          <wp:inline distT="0" distB="0" distL="0" distR="0" wp14:anchorId="714DBA1C" wp14:editId="04365773">
            <wp:extent cx="5943600" cy="3358515"/>
            <wp:effectExtent l="0" t="0" r="0" b="0"/>
            <wp:docPr id="1759774374" name="Picture 78" descr="Home Assistant - Samba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Home Assistant - Samba settings"/>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3358515"/>
                    </a:xfrm>
                    <a:prstGeom prst="rect">
                      <a:avLst/>
                    </a:prstGeom>
                    <a:noFill/>
                    <a:ln>
                      <a:noFill/>
                    </a:ln>
                  </pic:spPr>
                </pic:pic>
              </a:graphicData>
            </a:graphic>
          </wp:inline>
        </w:drawing>
      </w:r>
      <w:r w:rsidRPr="00A91B19">
        <w:t>Samba Settings</w:t>
      </w:r>
    </w:p>
    <w:p w14:paraId="03E323EB" w14:textId="77777777" w:rsidR="00A91B19" w:rsidRPr="00A91B19" w:rsidRDefault="00A91B19" w:rsidP="00A91B19">
      <w:pPr>
        <w:numPr>
          <w:ilvl w:val="0"/>
          <w:numId w:val="22"/>
        </w:numPr>
      </w:pPr>
      <w:r w:rsidRPr="00A91B19">
        <w:rPr>
          <w:b/>
          <w:bCs/>
        </w:rPr>
        <w:t>Install Samba Share Add-on</w:t>
      </w:r>
      <w:r w:rsidRPr="00A91B19">
        <w:t>:</w:t>
      </w:r>
    </w:p>
    <w:p w14:paraId="3BE58E97" w14:textId="77777777" w:rsidR="00A91B19" w:rsidRPr="00A91B19" w:rsidRDefault="00A91B19" w:rsidP="00A91B19">
      <w:pPr>
        <w:numPr>
          <w:ilvl w:val="1"/>
          <w:numId w:val="22"/>
        </w:numPr>
      </w:pPr>
      <w:r w:rsidRPr="00A91B19">
        <w:t>Navigate to </w:t>
      </w:r>
      <w:r w:rsidRPr="00A91B19">
        <w:rPr>
          <w:i/>
          <w:iCs/>
        </w:rPr>
        <w:t>Settings &gt; Add-ons &gt; Add-on Store</w:t>
      </w:r>
      <w:r w:rsidRPr="00A91B19">
        <w:t>.</w:t>
      </w:r>
    </w:p>
    <w:p w14:paraId="709C14BD" w14:textId="77777777" w:rsidR="00A91B19" w:rsidRPr="00A91B19" w:rsidRDefault="00A91B19" w:rsidP="00A91B19">
      <w:pPr>
        <w:numPr>
          <w:ilvl w:val="1"/>
          <w:numId w:val="22"/>
        </w:numPr>
      </w:pPr>
      <w:r w:rsidRPr="00A91B19">
        <w:t>Search for “Samba share”, install it, and configure the username and password.</w:t>
      </w:r>
    </w:p>
    <w:p w14:paraId="2ED4875B" w14:textId="77777777" w:rsidR="00A91B19" w:rsidRPr="00A91B19" w:rsidRDefault="00A91B19" w:rsidP="00A91B19">
      <w:pPr>
        <w:numPr>
          <w:ilvl w:val="1"/>
          <w:numId w:val="22"/>
        </w:numPr>
      </w:pPr>
      <w:r w:rsidRPr="00A91B19">
        <w:t>Ensure the share folder is accessible.</w:t>
      </w:r>
      <w:r w:rsidRPr="00A91B19">
        <w:rPr>
          <w:rFonts w:ascii="Arial" w:hAnsi="Arial" w:cs="Arial"/>
        </w:rPr>
        <w:t>​</w:t>
      </w:r>
    </w:p>
    <w:p w14:paraId="2A5968BB" w14:textId="77777777" w:rsidR="00A91B19" w:rsidRPr="00A91B19" w:rsidRDefault="00A91B19" w:rsidP="00A91B19">
      <w:pPr>
        <w:numPr>
          <w:ilvl w:val="0"/>
          <w:numId w:val="22"/>
        </w:numPr>
      </w:pPr>
      <w:r w:rsidRPr="00A91B19">
        <w:rPr>
          <w:b/>
          <w:bCs/>
        </w:rPr>
        <w:t>Access Home Assistant’s File System</w:t>
      </w:r>
      <w:r w:rsidRPr="00A91B19">
        <w:t>:</w:t>
      </w:r>
    </w:p>
    <w:p w14:paraId="43138A07" w14:textId="77777777" w:rsidR="00A91B19" w:rsidRPr="00A91B19" w:rsidRDefault="00A91B19" w:rsidP="00A91B19">
      <w:pPr>
        <w:numPr>
          <w:ilvl w:val="1"/>
          <w:numId w:val="22"/>
        </w:numPr>
      </w:pPr>
      <w:r w:rsidRPr="00A91B19">
        <w:t>On your computer, open the file explorer and connect to </w:t>
      </w:r>
      <w:r w:rsidRPr="00A91B19">
        <w:rPr>
          <w:b/>
          <w:bCs/>
        </w:rPr>
        <w:t>\\homeassistant.local</w:t>
      </w:r>
      <w:r w:rsidRPr="00A91B19">
        <w:t> or use your Home Assistant’s IP address.</w:t>
      </w:r>
    </w:p>
    <w:p w14:paraId="5FA2FBF1" w14:textId="77777777" w:rsidR="00A91B19" w:rsidRPr="00A91B19" w:rsidRDefault="00A91B19" w:rsidP="00A91B19">
      <w:pPr>
        <w:numPr>
          <w:ilvl w:val="1"/>
          <w:numId w:val="22"/>
        </w:numPr>
      </w:pPr>
      <w:r w:rsidRPr="00A91B19">
        <w:t>Log in using the credentials set earlier.</w:t>
      </w:r>
      <w:r w:rsidRPr="00A91B19">
        <w:rPr>
          <w:rFonts w:ascii="Arial" w:hAnsi="Arial" w:cs="Arial"/>
        </w:rPr>
        <w:t>​</w:t>
      </w:r>
    </w:p>
    <w:p w14:paraId="0AA83EBF" w14:textId="77777777" w:rsidR="00A91B19" w:rsidRPr="00A91B19" w:rsidRDefault="00A91B19" w:rsidP="00A91B19">
      <w:pPr>
        <w:rPr>
          <w:b/>
          <w:bCs/>
        </w:rPr>
      </w:pPr>
      <w:r w:rsidRPr="00A91B19">
        <w:rPr>
          <w:b/>
          <w:bCs/>
        </w:rPr>
        <w:t>Integrate the Downloaded Model</w:t>
      </w:r>
    </w:p>
    <w:p w14:paraId="737BD1F7" w14:textId="6BF6D2DB" w:rsidR="00A91B19" w:rsidRPr="00A91B19" w:rsidRDefault="00A91B19" w:rsidP="00A91B19">
      <w:r w:rsidRPr="00A91B19">
        <w:lastRenderedPageBreak/>
        <w:drawing>
          <wp:inline distT="0" distB="0" distL="0" distR="0" wp14:anchorId="4DE9B278" wp14:editId="70F7C2BD">
            <wp:extent cx="5943600" cy="3096895"/>
            <wp:effectExtent l="0" t="0" r="0" b="8255"/>
            <wp:docPr id="1076147851" name="Picture 77" descr="Vosk models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Vosk models path"/>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3096895"/>
                    </a:xfrm>
                    <a:prstGeom prst="rect">
                      <a:avLst/>
                    </a:prstGeom>
                    <a:noFill/>
                    <a:ln>
                      <a:noFill/>
                    </a:ln>
                  </pic:spPr>
                </pic:pic>
              </a:graphicData>
            </a:graphic>
          </wp:inline>
        </w:drawing>
      </w:r>
      <w:r w:rsidRPr="00A91B19">
        <w:t>Vosk models location path</w:t>
      </w:r>
    </w:p>
    <w:p w14:paraId="7032F3DA" w14:textId="77777777" w:rsidR="00A91B19" w:rsidRPr="00A91B19" w:rsidRDefault="00A91B19" w:rsidP="00A91B19">
      <w:pPr>
        <w:numPr>
          <w:ilvl w:val="0"/>
          <w:numId w:val="23"/>
        </w:numPr>
      </w:pPr>
      <w:r w:rsidRPr="00A91B19">
        <w:t>Create the directory path: </w:t>
      </w:r>
      <w:r w:rsidRPr="00A91B19">
        <w:rPr>
          <w:b/>
          <w:bCs/>
        </w:rPr>
        <w:t>share/vosk/models/ &lt;language_code&gt;</w:t>
      </w:r>
      <w:r w:rsidRPr="00A91B19">
        <w:t> (e.g., share/vosk/models/en).</w:t>
      </w:r>
    </w:p>
    <w:p w14:paraId="6DC1ED9A" w14:textId="77777777" w:rsidR="00A91B19" w:rsidRPr="00A91B19" w:rsidRDefault="00A91B19" w:rsidP="00A91B19">
      <w:pPr>
        <w:numPr>
          <w:ilvl w:val="0"/>
          <w:numId w:val="23"/>
        </w:numPr>
      </w:pPr>
      <w:r w:rsidRPr="00A91B19">
        <w:t>Extract the downloaded model archive and place its contents into the newly created folder.</w:t>
      </w:r>
      <w:r w:rsidRPr="00A91B19">
        <w:rPr>
          <w:rFonts w:ascii="Arial" w:hAnsi="Arial" w:cs="Arial"/>
        </w:rPr>
        <w:t>​</w:t>
      </w:r>
    </w:p>
    <w:p w14:paraId="43C50D14" w14:textId="77777777" w:rsidR="00A91B19" w:rsidRPr="00A91B19" w:rsidRDefault="00A91B19" w:rsidP="00A91B19">
      <w:pPr>
        <w:rPr>
          <w:b/>
          <w:bCs/>
        </w:rPr>
      </w:pPr>
      <w:r w:rsidRPr="00A91B19">
        <w:rPr>
          <w:b/>
          <w:bCs/>
        </w:rPr>
        <w:t>Configure the Vosk Add-on in Home Assistant</w:t>
      </w:r>
    </w:p>
    <w:p w14:paraId="799393E6" w14:textId="77777777" w:rsidR="00A91B19" w:rsidRPr="00A91B19" w:rsidRDefault="00A91B19" w:rsidP="00A91B19">
      <w:pPr>
        <w:numPr>
          <w:ilvl w:val="0"/>
          <w:numId w:val="24"/>
        </w:numPr>
      </w:pPr>
      <w:r w:rsidRPr="00A91B19">
        <w:t>Go to </w:t>
      </w:r>
      <w:r w:rsidRPr="00A91B19">
        <w:rPr>
          <w:b/>
          <w:bCs/>
          <w:i/>
          <w:iCs/>
        </w:rPr>
        <w:t>Settings &gt; Add-ons &gt; Vosk &gt; Configuration</w:t>
      </w:r>
      <w:r w:rsidRPr="00A91B19">
        <w:t>.</w:t>
      </w:r>
    </w:p>
    <w:p w14:paraId="2D9DE461" w14:textId="77777777" w:rsidR="00A91B19" w:rsidRPr="00A91B19" w:rsidRDefault="00A91B19" w:rsidP="00A91B19">
      <w:pPr>
        <w:numPr>
          <w:ilvl w:val="0"/>
          <w:numId w:val="24"/>
        </w:numPr>
      </w:pPr>
      <w:r w:rsidRPr="00A91B19">
        <w:t>Set the </w:t>
      </w:r>
      <w:r w:rsidRPr="00A91B19">
        <w:rPr>
          <w:b/>
          <w:bCs/>
        </w:rPr>
        <w:t>Preload Language</w:t>
      </w:r>
      <w:r w:rsidRPr="00A91B19">
        <w:t> to match your model’s language code (e.g., en for English).</w:t>
      </w:r>
    </w:p>
    <w:p w14:paraId="1D4F209A" w14:textId="77777777" w:rsidR="00A91B19" w:rsidRPr="00A91B19" w:rsidRDefault="00A91B19" w:rsidP="00A91B19">
      <w:pPr>
        <w:numPr>
          <w:ilvl w:val="0"/>
          <w:numId w:val="24"/>
        </w:numPr>
      </w:pPr>
      <w:r w:rsidRPr="00A91B19">
        <w:t>Restart the Vosk add-on to apply changes.</w:t>
      </w:r>
      <w:r w:rsidRPr="00A91B19">
        <w:rPr>
          <w:rFonts w:ascii="Arial" w:hAnsi="Arial" w:cs="Arial"/>
        </w:rPr>
        <w:t>​</w:t>
      </w:r>
    </w:p>
    <w:p w14:paraId="7FA272BB" w14:textId="77777777" w:rsidR="00A91B19" w:rsidRPr="00A91B19" w:rsidRDefault="00A91B19" w:rsidP="00A91B19">
      <w:pPr>
        <w:rPr>
          <w:b/>
          <w:bCs/>
        </w:rPr>
      </w:pPr>
      <w:r w:rsidRPr="00A91B19">
        <w:rPr>
          <w:b/>
          <w:bCs/>
        </w:rPr>
        <w:t>Update the Voice Assistant Settings</w:t>
      </w:r>
    </w:p>
    <w:p w14:paraId="16187862" w14:textId="46C45B2A" w:rsidR="00A91B19" w:rsidRPr="00A91B19" w:rsidRDefault="00A91B19" w:rsidP="00A91B19">
      <w:r w:rsidRPr="00A91B19">
        <w:lastRenderedPageBreak/>
        <w:drawing>
          <wp:inline distT="0" distB="0" distL="0" distR="0" wp14:anchorId="19707E89" wp14:editId="48A39628">
            <wp:extent cx="5943600" cy="5784850"/>
            <wp:effectExtent l="0" t="0" r="0" b="6350"/>
            <wp:docPr id="609228796" name="Picture 76" descr="Home Assistant - Vosk as S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Home Assistant - Vosk as SS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5784850"/>
                    </a:xfrm>
                    <a:prstGeom prst="rect">
                      <a:avLst/>
                    </a:prstGeom>
                    <a:noFill/>
                    <a:ln>
                      <a:noFill/>
                    </a:ln>
                  </pic:spPr>
                </pic:pic>
              </a:graphicData>
            </a:graphic>
          </wp:inline>
        </w:drawing>
      </w:r>
      <w:r w:rsidRPr="00A91B19">
        <w:t>Select Vosk as STT</w:t>
      </w:r>
    </w:p>
    <w:p w14:paraId="43CEF23C" w14:textId="77777777" w:rsidR="00A91B19" w:rsidRPr="00A91B19" w:rsidRDefault="00A91B19" w:rsidP="00A91B19">
      <w:pPr>
        <w:numPr>
          <w:ilvl w:val="0"/>
          <w:numId w:val="25"/>
        </w:numPr>
      </w:pPr>
      <w:r w:rsidRPr="00A91B19">
        <w:t>Navigate to </w:t>
      </w:r>
      <w:r w:rsidRPr="00A91B19">
        <w:rPr>
          <w:b/>
          <w:bCs/>
          <w:i/>
          <w:iCs/>
        </w:rPr>
        <w:t>Settings &gt; Voice Assistants &gt; Full Local Assistant</w:t>
      </w:r>
      <w:r w:rsidRPr="00A91B19">
        <w:t>.</w:t>
      </w:r>
    </w:p>
    <w:p w14:paraId="752FCF32" w14:textId="77777777" w:rsidR="00A91B19" w:rsidRPr="00A91B19" w:rsidRDefault="00A91B19" w:rsidP="00A91B19">
      <w:pPr>
        <w:numPr>
          <w:ilvl w:val="0"/>
          <w:numId w:val="25"/>
        </w:numPr>
      </w:pPr>
      <w:r w:rsidRPr="00A91B19">
        <w:t>In the </w:t>
      </w:r>
      <w:r w:rsidRPr="00A91B19">
        <w:rPr>
          <w:b/>
          <w:bCs/>
        </w:rPr>
        <w:t>Speech-to-Text</w:t>
      </w:r>
      <w:r w:rsidRPr="00A91B19">
        <w:t> section, select </w:t>
      </w:r>
      <w:r w:rsidRPr="00A91B19">
        <w:rPr>
          <w:b/>
          <w:bCs/>
        </w:rPr>
        <w:t>Vosk</w:t>
      </w:r>
      <w:r w:rsidRPr="00A91B19">
        <w:t>.</w:t>
      </w:r>
    </w:p>
    <w:p w14:paraId="462CA47B" w14:textId="77777777" w:rsidR="00A91B19" w:rsidRPr="00A91B19" w:rsidRDefault="00A91B19" w:rsidP="00A91B19">
      <w:pPr>
        <w:numPr>
          <w:ilvl w:val="0"/>
          <w:numId w:val="25"/>
        </w:numPr>
      </w:pPr>
      <w:r w:rsidRPr="00A91B19">
        <w:t>Ensure the language settings align with your chosen model.</w:t>
      </w:r>
    </w:p>
    <w:p w14:paraId="39AECB24" w14:textId="77777777" w:rsidR="00A91B19" w:rsidRPr="00A91B19" w:rsidRDefault="00A91B19" w:rsidP="00A91B19">
      <w:pPr>
        <w:numPr>
          <w:ilvl w:val="0"/>
          <w:numId w:val="25"/>
        </w:numPr>
      </w:pPr>
      <w:r w:rsidRPr="00A91B19">
        <w:t>Click </w:t>
      </w:r>
      <w:r w:rsidRPr="00A91B19">
        <w:rPr>
          <w:b/>
          <w:bCs/>
        </w:rPr>
        <w:t>Update </w:t>
      </w:r>
      <w:r w:rsidRPr="00A91B19">
        <w:t>to save the configuration.</w:t>
      </w:r>
    </w:p>
    <w:p w14:paraId="01B3F05C" w14:textId="77777777" w:rsidR="00A91B19" w:rsidRPr="00A91B19" w:rsidRDefault="00A91B19" w:rsidP="00A91B19">
      <w:pPr>
        <w:rPr>
          <w:b/>
          <w:bCs/>
        </w:rPr>
      </w:pPr>
      <w:r w:rsidRPr="00A91B19">
        <w:rPr>
          <w:b/>
          <w:bCs/>
        </w:rPr>
        <w:t>Fine tuning Vosk model</w:t>
      </w:r>
    </w:p>
    <w:p w14:paraId="6F18A973" w14:textId="77777777" w:rsidR="00A91B19" w:rsidRPr="00A91B19" w:rsidRDefault="00A91B19" w:rsidP="00A91B19">
      <w:r w:rsidRPr="00A91B19">
        <w:t>To enhance the speech recognition accuracy of the Vosk model, we can also fine-tune specific parameters in the model.conf file located at:</w:t>
      </w:r>
      <w:r w:rsidRPr="00A91B19">
        <w:rPr>
          <w:rFonts w:ascii="Arial" w:hAnsi="Arial" w:cs="Arial"/>
        </w:rPr>
        <w:t>​</w:t>
      </w:r>
      <w:r w:rsidRPr="00A91B19">
        <w:br/>
      </w:r>
      <w:r w:rsidRPr="00A91B19">
        <w:rPr>
          <w:b/>
          <w:bCs/>
        </w:rPr>
        <w:lastRenderedPageBreak/>
        <w:t>\\homeassistant.local\share\vosk\ models{LANGUAGE}\conf\model.conf</w:t>
      </w:r>
      <w:r w:rsidRPr="00A91B19">
        <w:br/>
        <w:t>Open this file with a text editor to adjust the parameters.</w:t>
      </w:r>
    </w:p>
    <w:p w14:paraId="20298B2E" w14:textId="1C945FE1" w:rsidR="00A91B19" w:rsidRPr="00A91B19" w:rsidRDefault="00A91B19" w:rsidP="00A91B19">
      <w:pPr>
        <w:rPr>
          <w:b/>
          <w:bCs/>
        </w:rPr>
      </w:pPr>
      <w:r w:rsidRPr="00A91B19">
        <w:rPr>
          <w:b/>
          <w:bCs/>
        </w:rPr>
        <mc:AlternateContent>
          <mc:Choice Requires="wps">
            <w:drawing>
              <wp:inline distT="0" distB="0" distL="0" distR="0" wp14:anchorId="0BB3188D" wp14:editId="06B9AFA7">
                <wp:extent cx="304800" cy="304800"/>
                <wp:effectExtent l="0" t="0" r="0" b="0"/>
                <wp:docPr id="1389136969" name="Rectangle 7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4BFDE" id="Rectangle 7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Key Parameters in model.conf</w:t>
      </w:r>
    </w:p>
    <w:p w14:paraId="74CD2B90" w14:textId="77777777" w:rsidR="00A91B19" w:rsidRPr="00A91B19" w:rsidRDefault="00A91B19" w:rsidP="00A91B19">
      <w:r w:rsidRPr="00A91B19">
        <w:t>Adjusting these parameters can help you achieve a better balance between recognition accuracy and system performance. It’s advisable to experiment with these settings incrementally to observe their impact on your specific setup.</w:t>
      </w:r>
      <w:r w:rsidRPr="00A91B19">
        <w:rPr>
          <w:rFonts w:ascii="Arial" w:hAnsi="Arial" w:cs="Arial"/>
        </w:rPr>
        <w:t>​</w:t>
      </w:r>
    </w:p>
    <w:p w14:paraId="7E0D3AEE" w14:textId="77777777" w:rsidR="00A91B19" w:rsidRPr="00A91B19" w:rsidRDefault="00A91B19" w:rsidP="00A91B19">
      <w:pPr>
        <w:numPr>
          <w:ilvl w:val="0"/>
          <w:numId w:val="26"/>
        </w:numPr>
      </w:pPr>
      <w:r w:rsidRPr="00A91B19">
        <w:rPr>
          <w:b/>
          <w:bCs/>
        </w:rPr>
        <w:t>--min-active</w:t>
      </w:r>
    </w:p>
    <w:p w14:paraId="5C9AB3F8" w14:textId="77777777" w:rsidR="00A91B19" w:rsidRPr="00A91B19" w:rsidRDefault="00A91B19" w:rsidP="00A91B19">
      <w:pPr>
        <w:numPr>
          <w:ilvl w:val="1"/>
          <w:numId w:val="26"/>
        </w:numPr>
      </w:pPr>
      <w:r w:rsidRPr="00A91B19">
        <w:rPr>
          <w:b/>
          <w:bCs/>
        </w:rPr>
        <w:t>Purpose</w:t>
      </w:r>
      <w:r w:rsidRPr="00A91B19">
        <w:t>: Sets the minimum number of active hypotheses during decoding.</w:t>
      </w:r>
    </w:p>
    <w:p w14:paraId="35F72682" w14:textId="77777777" w:rsidR="00A91B19" w:rsidRPr="00A91B19" w:rsidRDefault="00A91B19" w:rsidP="00A91B19">
      <w:pPr>
        <w:numPr>
          <w:ilvl w:val="1"/>
          <w:numId w:val="26"/>
        </w:numPr>
      </w:pPr>
      <w:r w:rsidRPr="00A91B19">
        <w:rPr>
          <w:b/>
          <w:bCs/>
        </w:rPr>
        <w:t>Effect</w:t>
      </w:r>
      <w:r w:rsidRPr="00A91B19">
        <w:t>: Higher values can improve accuracy but may increase computational load.</w:t>
      </w:r>
    </w:p>
    <w:p w14:paraId="658D14E7" w14:textId="77777777" w:rsidR="00A91B19" w:rsidRPr="00A91B19" w:rsidRDefault="00A91B19" w:rsidP="00A91B19">
      <w:pPr>
        <w:numPr>
          <w:ilvl w:val="1"/>
          <w:numId w:val="26"/>
        </w:numPr>
      </w:pPr>
      <w:r w:rsidRPr="00A91B19">
        <w:rPr>
          <w:b/>
          <w:bCs/>
        </w:rPr>
        <w:t>Recommendation</w:t>
      </w:r>
      <w:r w:rsidRPr="00A91B19">
        <w:t>: Leave at --min-active=200.</w:t>
      </w:r>
      <w:r w:rsidRPr="00A91B19">
        <w:rPr>
          <w:rFonts w:ascii="Arial" w:hAnsi="Arial" w:cs="Arial"/>
        </w:rPr>
        <w:t>​</w:t>
      </w:r>
    </w:p>
    <w:p w14:paraId="7067CD4A" w14:textId="77777777" w:rsidR="00A91B19" w:rsidRPr="00A91B19" w:rsidRDefault="00A91B19" w:rsidP="00A91B19">
      <w:pPr>
        <w:numPr>
          <w:ilvl w:val="0"/>
          <w:numId w:val="26"/>
        </w:numPr>
      </w:pPr>
      <w:r w:rsidRPr="00A91B19">
        <w:rPr>
          <w:b/>
          <w:bCs/>
        </w:rPr>
        <w:t>--max-active</w:t>
      </w:r>
    </w:p>
    <w:p w14:paraId="593B74E3" w14:textId="77777777" w:rsidR="00A91B19" w:rsidRPr="00A91B19" w:rsidRDefault="00A91B19" w:rsidP="00A91B19">
      <w:pPr>
        <w:numPr>
          <w:ilvl w:val="1"/>
          <w:numId w:val="26"/>
        </w:numPr>
      </w:pPr>
      <w:r w:rsidRPr="00A91B19">
        <w:rPr>
          <w:b/>
          <w:bCs/>
        </w:rPr>
        <w:t>Purpose</w:t>
      </w:r>
      <w:r w:rsidRPr="00A91B19">
        <w:t>: Defines the maximum number of active hypotheses.</w:t>
      </w:r>
    </w:p>
    <w:p w14:paraId="58FFFC9C" w14:textId="77777777" w:rsidR="00A91B19" w:rsidRPr="00A91B19" w:rsidRDefault="00A91B19" w:rsidP="00A91B19">
      <w:pPr>
        <w:numPr>
          <w:ilvl w:val="1"/>
          <w:numId w:val="26"/>
        </w:numPr>
      </w:pPr>
      <w:r w:rsidRPr="00A91B19">
        <w:rPr>
          <w:b/>
          <w:bCs/>
        </w:rPr>
        <w:t>Effect</w:t>
      </w:r>
      <w:r w:rsidRPr="00A91B19">
        <w:t>: Larger values allow for more hypotheses, potentially improving accuracy at the cost of performance.</w:t>
      </w:r>
    </w:p>
    <w:p w14:paraId="6F8AC5D5" w14:textId="77777777" w:rsidR="00A91B19" w:rsidRPr="00A91B19" w:rsidRDefault="00A91B19" w:rsidP="00A91B19">
      <w:pPr>
        <w:numPr>
          <w:ilvl w:val="1"/>
          <w:numId w:val="26"/>
        </w:numPr>
      </w:pPr>
      <w:r w:rsidRPr="00A91B19">
        <w:rPr>
          <w:b/>
          <w:bCs/>
        </w:rPr>
        <w:t>Recommendation</w:t>
      </w:r>
      <w:r w:rsidRPr="00A91B19">
        <w:t>: Try --max-active=15000 or 20000. Allows more hypotheses to be considered. Helps in noisy environments or complex phrases.</w:t>
      </w:r>
    </w:p>
    <w:p w14:paraId="39D4826D" w14:textId="77777777" w:rsidR="00A91B19" w:rsidRPr="00A91B19" w:rsidRDefault="00A91B19" w:rsidP="00A91B19">
      <w:pPr>
        <w:numPr>
          <w:ilvl w:val="1"/>
          <w:numId w:val="26"/>
        </w:numPr>
      </w:pPr>
      <w:r w:rsidRPr="00A91B19">
        <w:rPr>
          <w:b/>
          <w:bCs/>
        </w:rPr>
        <w:t>Cost</w:t>
      </w:r>
      <w:r w:rsidRPr="00A91B19">
        <w:t>: A bit more RAM and CPU, but manageable.</w:t>
      </w:r>
    </w:p>
    <w:p w14:paraId="289C67CA" w14:textId="77777777" w:rsidR="00A91B19" w:rsidRPr="00A91B19" w:rsidRDefault="00A91B19" w:rsidP="00A91B19">
      <w:pPr>
        <w:numPr>
          <w:ilvl w:val="0"/>
          <w:numId w:val="26"/>
        </w:numPr>
      </w:pPr>
      <w:r w:rsidRPr="00A91B19">
        <w:rPr>
          <w:b/>
          <w:bCs/>
        </w:rPr>
        <w:t>--beam</w:t>
      </w:r>
    </w:p>
    <w:p w14:paraId="13468235" w14:textId="77777777" w:rsidR="00A91B19" w:rsidRPr="00A91B19" w:rsidRDefault="00A91B19" w:rsidP="00A91B19">
      <w:pPr>
        <w:numPr>
          <w:ilvl w:val="1"/>
          <w:numId w:val="26"/>
        </w:numPr>
      </w:pPr>
      <w:r w:rsidRPr="00A91B19">
        <w:rPr>
          <w:b/>
          <w:bCs/>
        </w:rPr>
        <w:t>Purpose</w:t>
      </w:r>
      <w:r w:rsidRPr="00A91B19">
        <w:t>: Controls the pruning beam width during decoding.</w:t>
      </w:r>
    </w:p>
    <w:p w14:paraId="12FDEC38" w14:textId="77777777" w:rsidR="00A91B19" w:rsidRPr="00A91B19" w:rsidRDefault="00A91B19" w:rsidP="00A91B19">
      <w:pPr>
        <w:numPr>
          <w:ilvl w:val="1"/>
          <w:numId w:val="26"/>
        </w:numPr>
      </w:pPr>
      <w:r w:rsidRPr="00A91B19">
        <w:rPr>
          <w:b/>
          <w:bCs/>
        </w:rPr>
        <w:t>Effect</w:t>
      </w:r>
      <w:r w:rsidRPr="00A91B19">
        <w:t>: Larger beam widths can increase accuracy but also computational requirements.</w:t>
      </w:r>
      <w:r w:rsidRPr="00A91B19">
        <w:rPr>
          <w:rFonts w:ascii="Arial" w:hAnsi="Arial" w:cs="Arial"/>
        </w:rPr>
        <w:t>​</w:t>
      </w:r>
    </w:p>
    <w:p w14:paraId="325BE654" w14:textId="77777777" w:rsidR="00A91B19" w:rsidRPr="00A91B19" w:rsidRDefault="00A91B19" w:rsidP="00A91B19">
      <w:pPr>
        <w:numPr>
          <w:ilvl w:val="1"/>
          <w:numId w:val="26"/>
        </w:numPr>
      </w:pPr>
      <w:r w:rsidRPr="00A91B19">
        <w:rPr>
          <w:b/>
          <w:bCs/>
        </w:rPr>
        <w:t>Recommendation</w:t>
      </w:r>
      <w:r w:rsidRPr="00A91B19">
        <w:t>: Try --beam=18.0 or 20.0. A slightly wider beam lets the decoder explore more alternatives, improving recognition accuracy—especially for harder words or accents.</w:t>
      </w:r>
    </w:p>
    <w:p w14:paraId="0A9FF105" w14:textId="77777777" w:rsidR="00A91B19" w:rsidRPr="00A91B19" w:rsidRDefault="00A91B19" w:rsidP="00A91B19">
      <w:pPr>
        <w:numPr>
          <w:ilvl w:val="1"/>
          <w:numId w:val="26"/>
        </w:numPr>
      </w:pPr>
      <w:r w:rsidRPr="00A91B19">
        <w:rPr>
          <w:b/>
          <w:bCs/>
        </w:rPr>
        <w:t>Cost</w:t>
      </w:r>
      <w:r w:rsidRPr="00A91B19">
        <w:t>: Slightly more CPU usage; minimal impact if increase is small.</w:t>
      </w:r>
    </w:p>
    <w:p w14:paraId="34EE11C0" w14:textId="77777777" w:rsidR="00A91B19" w:rsidRPr="00A91B19" w:rsidRDefault="00A91B19" w:rsidP="00A91B19">
      <w:pPr>
        <w:numPr>
          <w:ilvl w:val="0"/>
          <w:numId w:val="26"/>
        </w:numPr>
      </w:pPr>
      <w:r w:rsidRPr="00A91B19">
        <w:rPr>
          <w:b/>
          <w:bCs/>
        </w:rPr>
        <w:t>--lattice-beam</w:t>
      </w:r>
    </w:p>
    <w:p w14:paraId="2C2BD0C9" w14:textId="77777777" w:rsidR="00A91B19" w:rsidRPr="00A91B19" w:rsidRDefault="00A91B19" w:rsidP="00A91B19">
      <w:pPr>
        <w:numPr>
          <w:ilvl w:val="1"/>
          <w:numId w:val="26"/>
        </w:numPr>
      </w:pPr>
      <w:r w:rsidRPr="00A91B19">
        <w:rPr>
          <w:b/>
          <w:bCs/>
        </w:rPr>
        <w:t>Purpose</w:t>
      </w:r>
      <w:r w:rsidRPr="00A91B19">
        <w:t>: Determines the beam width for lattice generation.</w:t>
      </w:r>
    </w:p>
    <w:p w14:paraId="27F58749" w14:textId="77777777" w:rsidR="00A91B19" w:rsidRPr="00A91B19" w:rsidRDefault="00A91B19" w:rsidP="00A91B19">
      <w:pPr>
        <w:numPr>
          <w:ilvl w:val="1"/>
          <w:numId w:val="26"/>
        </w:numPr>
      </w:pPr>
      <w:r w:rsidRPr="00A91B19">
        <w:rPr>
          <w:b/>
          <w:bCs/>
        </w:rPr>
        <w:lastRenderedPageBreak/>
        <w:t>Effect</w:t>
      </w:r>
      <w:r w:rsidRPr="00A91B19">
        <w:t>: Affects the richness of the generated lattices, influencing downstream processes like confidence scoring.</w:t>
      </w:r>
    </w:p>
    <w:p w14:paraId="1153D450" w14:textId="77777777" w:rsidR="00A91B19" w:rsidRPr="00A91B19" w:rsidRDefault="00A91B19" w:rsidP="00A91B19">
      <w:pPr>
        <w:numPr>
          <w:ilvl w:val="1"/>
          <w:numId w:val="26"/>
        </w:numPr>
      </w:pPr>
      <w:r w:rsidRPr="00A91B19">
        <w:rPr>
          <w:b/>
          <w:bCs/>
        </w:rPr>
        <w:t>Recommendation</w:t>
      </w:r>
      <w:r w:rsidRPr="00A91B19">
        <w:t>: Try --lattice-beam=10.0 or 12.0. Keeps more alternatives for confidence scoring and can improve accuracy for post-processing (e.g., rescoring).</w:t>
      </w:r>
    </w:p>
    <w:p w14:paraId="5804BDE7" w14:textId="77777777" w:rsidR="00A91B19" w:rsidRPr="00A91B19" w:rsidRDefault="00A91B19" w:rsidP="00A91B19">
      <w:pPr>
        <w:numPr>
          <w:ilvl w:val="1"/>
          <w:numId w:val="26"/>
        </w:numPr>
      </w:pPr>
      <w:r w:rsidRPr="00A91B19">
        <w:rPr>
          <w:b/>
          <w:bCs/>
        </w:rPr>
        <w:t>Cost</w:t>
      </w:r>
      <w:r w:rsidRPr="00A91B19">
        <w:t>: Slight increase in memory/processing during lattice generation.</w:t>
      </w:r>
    </w:p>
    <w:p w14:paraId="48F633A4" w14:textId="77777777" w:rsidR="00A91B19" w:rsidRPr="00A91B19" w:rsidRDefault="00A91B19" w:rsidP="00A91B19">
      <w:pPr>
        <w:numPr>
          <w:ilvl w:val="0"/>
          <w:numId w:val="26"/>
        </w:numPr>
      </w:pPr>
      <w:r w:rsidRPr="00A91B19">
        <w:rPr>
          <w:b/>
          <w:bCs/>
        </w:rPr>
        <w:t>--acoustic-scale</w:t>
      </w:r>
    </w:p>
    <w:p w14:paraId="2827E38F" w14:textId="77777777" w:rsidR="00A91B19" w:rsidRPr="00A91B19" w:rsidRDefault="00A91B19" w:rsidP="00A91B19">
      <w:pPr>
        <w:numPr>
          <w:ilvl w:val="1"/>
          <w:numId w:val="26"/>
        </w:numPr>
      </w:pPr>
      <w:r w:rsidRPr="00A91B19">
        <w:rPr>
          <w:b/>
          <w:bCs/>
        </w:rPr>
        <w:t>Purpose</w:t>
      </w:r>
      <w:r w:rsidRPr="00A91B19">
        <w:t>: Scales the acoustic model scores.</w:t>
      </w:r>
    </w:p>
    <w:p w14:paraId="1D51BBA5" w14:textId="77777777" w:rsidR="00A91B19" w:rsidRPr="00A91B19" w:rsidRDefault="00A91B19" w:rsidP="00A91B19">
      <w:pPr>
        <w:numPr>
          <w:ilvl w:val="1"/>
          <w:numId w:val="26"/>
        </w:numPr>
      </w:pPr>
      <w:r w:rsidRPr="00A91B19">
        <w:rPr>
          <w:b/>
          <w:bCs/>
        </w:rPr>
        <w:t>Effect</w:t>
      </w:r>
      <w:r w:rsidRPr="00A91B19">
        <w:t>: Adjusting this can balance the influence between acoustic and language models.</w:t>
      </w:r>
    </w:p>
    <w:p w14:paraId="6398627C" w14:textId="77777777" w:rsidR="00A91B19" w:rsidRPr="00A91B19" w:rsidRDefault="00A91B19" w:rsidP="00A91B19">
      <w:pPr>
        <w:numPr>
          <w:ilvl w:val="1"/>
          <w:numId w:val="26"/>
        </w:numPr>
      </w:pPr>
      <w:r w:rsidRPr="00A91B19">
        <w:rPr>
          <w:b/>
          <w:bCs/>
        </w:rPr>
        <w:t>Recommendation</w:t>
      </w:r>
      <w:r w:rsidRPr="00A91B19">
        <w:t>: Keep at --acoustic-scale=1.0 unless specific tuning is required.</w:t>
      </w:r>
      <w:r w:rsidRPr="00A91B19">
        <w:rPr>
          <w:rFonts w:ascii="Arial" w:hAnsi="Arial" w:cs="Arial"/>
        </w:rPr>
        <w:t>​</w:t>
      </w:r>
    </w:p>
    <w:p w14:paraId="68071C11" w14:textId="77777777" w:rsidR="00A91B19" w:rsidRPr="00A91B19" w:rsidRDefault="00A91B19" w:rsidP="00A91B19">
      <w:pPr>
        <w:numPr>
          <w:ilvl w:val="0"/>
          <w:numId w:val="26"/>
        </w:numPr>
      </w:pPr>
      <w:r w:rsidRPr="00A91B19">
        <w:rPr>
          <w:b/>
          <w:bCs/>
        </w:rPr>
        <w:t>--frame-subsampling-factor</w:t>
      </w:r>
    </w:p>
    <w:p w14:paraId="73CC9D07" w14:textId="77777777" w:rsidR="00A91B19" w:rsidRPr="00A91B19" w:rsidRDefault="00A91B19" w:rsidP="00A91B19">
      <w:pPr>
        <w:numPr>
          <w:ilvl w:val="1"/>
          <w:numId w:val="26"/>
        </w:numPr>
      </w:pPr>
      <w:r w:rsidRPr="00A91B19">
        <w:rPr>
          <w:b/>
          <w:bCs/>
        </w:rPr>
        <w:t>Purpose</w:t>
      </w:r>
      <w:r w:rsidRPr="00A91B19">
        <w:t>: Specifies the frame subsampling factor used during feature extraction.</w:t>
      </w:r>
    </w:p>
    <w:p w14:paraId="0BB1021E" w14:textId="77777777" w:rsidR="00A91B19" w:rsidRPr="00A91B19" w:rsidRDefault="00A91B19" w:rsidP="00A91B19">
      <w:pPr>
        <w:numPr>
          <w:ilvl w:val="1"/>
          <w:numId w:val="26"/>
        </w:numPr>
      </w:pPr>
      <w:r w:rsidRPr="00A91B19">
        <w:rPr>
          <w:b/>
          <w:bCs/>
        </w:rPr>
        <w:t>Effect</w:t>
      </w:r>
      <w:r w:rsidRPr="00A91B19">
        <w:t>: Lower values can improve accuracy but increase computational load.</w:t>
      </w:r>
    </w:p>
    <w:p w14:paraId="20AAF405" w14:textId="77777777" w:rsidR="00A91B19" w:rsidRPr="00A91B19" w:rsidRDefault="00A91B19" w:rsidP="00A91B19">
      <w:pPr>
        <w:numPr>
          <w:ilvl w:val="1"/>
          <w:numId w:val="26"/>
        </w:numPr>
      </w:pPr>
      <w:r w:rsidRPr="00A91B19">
        <w:rPr>
          <w:b/>
          <w:bCs/>
        </w:rPr>
        <w:t>Recommendation</w:t>
      </w:r>
      <w:r w:rsidRPr="00A91B19">
        <w:t>: Keep at 3, or try: 2 (if your model supports it). Lower subsampling means more frequent acoustic analysis (more accurate).</w:t>
      </w:r>
    </w:p>
    <w:p w14:paraId="5960235B" w14:textId="77777777" w:rsidR="00A91B19" w:rsidRPr="00A91B19" w:rsidRDefault="00A91B19" w:rsidP="00A91B19">
      <w:pPr>
        <w:numPr>
          <w:ilvl w:val="1"/>
          <w:numId w:val="26"/>
        </w:numPr>
      </w:pPr>
      <w:r w:rsidRPr="00A91B19">
        <w:rPr>
          <w:b/>
          <w:bCs/>
        </w:rPr>
        <w:t>Cost</w:t>
      </w:r>
      <w:r w:rsidRPr="00A91B19">
        <w:t>: Significantly higher CPU usage. Only try lowering this if you </w:t>
      </w:r>
      <w:r w:rsidRPr="00A91B19">
        <w:rPr>
          <w:i/>
          <w:iCs/>
        </w:rPr>
        <w:t>really</w:t>
      </w:r>
      <w:r w:rsidRPr="00A91B19">
        <w:t> need better accuracy and can afford slower performance.</w:t>
      </w:r>
    </w:p>
    <w:p w14:paraId="58393518" w14:textId="2149C2FE" w:rsidR="00A91B19" w:rsidRPr="00A91B19" w:rsidRDefault="00A91B19" w:rsidP="00A91B19">
      <w:pPr>
        <w:rPr>
          <w:b/>
          <w:bCs/>
        </w:rPr>
      </w:pPr>
      <w:r w:rsidRPr="00A91B19">
        <w:rPr>
          <w:b/>
          <w:bCs/>
        </w:rPr>
        <mc:AlternateContent>
          <mc:Choice Requires="wps">
            <w:drawing>
              <wp:inline distT="0" distB="0" distL="0" distR="0" wp14:anchorId="70C19756" wp14:editId="51D2DBDE">
                <wp:extent cx="304800" cy="304800"/>
                <wp:effectExtent l="0" t="0" r="0" b="0"/>
                <wp:docPr id="1920411967" name="Rectangle 7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16323B" id="Rectangle 7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Example model.conf Configuration</w:t>
      </w:r>
    </w:p>
    <w:p w14:paraId="25B6CE29" w14:textId="77777777" w:rsidR="00A91B19" w:rsidRPr="00A91B19" w:rsidRDefault="00A91B19" w:rsidP="00A91B19">
      <w:r w:rsidRPr="00A91B19">
        <w:t>Below is example of my configuration I currently use on my Intel N100 based home server.</w:t>
      </w:r>
    </w:p>
    <w:p w14:paraId="710FB8B5" w14:textId="77777777" w:rsidR="00A91B19" w:rsidRPr="00A91B19" w:rsidRDefault="00A91B19" w:rsidP="00A91B19">
      <w:r w:rsidRPr="00A91B19">
        <w:t>--min-active=200</w:t>
      </w:r>
      <w:r w:rsidRPr="00A91B19">
        <w:br/>
        <w:t>--max-active=12000</w:t>
      </w:r>
      <w:r w:rsidRPr="00A91B19">
        <w:br/>
        <w:t>--beam=20.0</w:t>
      </w:r>
      <w:r w:rsidRPr="00A91B19">
        <w:br/>
        <w:t>--lattice-beam=10.0</w:t>
      </w:r>
      <w:r w:rsidRPr="00A91B19">
        <w:br/>
        <w:t>--acoustic-scale=1.0</w:t>
      </w:r>
      <w:r w:rsidRPr="00A91B19">
        <w:br/>
        <w:t>--frame-subsampling-factor=3</w:t>
      </w:r>
    </w:p>
    <w:p w14:paraId="032DF257" w14:textId="77777777" w:rsidR="00A91B19" w:rsidRPr="00A91B19" w:rsidRDefault="00A91B19" w:rsidP="00A91B19">
      <w:r w:rsidRPr="00A91B19">
        <w:t xml:space="preserve">If you have a faster CPU, you can try increasing some of the settings even further to achieve better speech recognition accuracy. However, keep in mind the trade-offs, such as reduced </w:t>
      </w:r>
      <w:r w:rsidRPr="00A91B19">
        <w:lastRenderedPageBreak/>
        <w:t>speed. Aim to find the optimal balance between speed and accuracy for your specific hardware setup.</w:t>
      </w:r>
    </w:p>
    <w:p w14:paraId="14B6AD61" w14:textId="77777777" w:rsidR="00A91B19" w:rsidRPr="00A91B19" w:rsidRDefault="00A91B19" w:rsidP="00A91B19">
      <w:pPr>
        <w:rPr>
          <w:b/>
          <w:bCs/>
        </w:rPr>
      </w:pPr>
      <w:r w:rsidRPr="00A91B19">
        <w:rPr>
          <w:b/>
          <w:bCs/>
        </w:rPr>
        <w:t>Update — April 2026: I’m Now Using ONNX ASR Models only</w:t>
      </w:r>
    </w:p>
    <w:p w14:paraId="3F261771" w14:textId="77777777" w:rsidR="00A91B19" w:rsidRPr="00A91B19" w:rsidRDefault="00A91B19" w:rsidP="00A91B19">
      <w:r w:rsidRPr="00A91B19">
        <w:t>One day, I tried running ONNX ASR models, and since then I have used them exclusively for speech recognition. So what are they? When you see </w:t>
      </w:r>
      <w:r w:rsidRPr="00A91B19">
        <w:rPr>
          <w:b/>
          <w:bCs/>
        </w:rPr>
        <w:t>“ONNX ASR”</w:t>
      </w:r>
      <w:r w:rsidRPr="00A91B19">
        <w:t>, it usually means that a speech-to-text model has been converted to the .onnx format and can be run using </w:t>
      </w:r>
      <w:r w:rsidRPr="00A91B19">
        <w:rPr>
          <w:b/>
          <w:bCs/>
        </w:rPr>
        <w:t>ONNX Runtime</w:t>
      </w:r>
      <w:r w:rsidRPr="00A91B19">
        <w:t>, instead of the original training framework such as PyTorch or TensorFlow. Why people use ONNX for ASR (Automatic Speech Recognition):</w:t>
      </w:r>
    </w:p>
    <w:p w14:paraId="335E132F" w14:textId="77777777" w:rsidR="00A91B19" w:rsidRPr="00A91B19" w:rsidRDefault="00A91B19" w:rsidP="00A91B19">
      <w:pPr>
        <w:numPr>
          <w:ilvl w:val="0"/>
          <w:numId w:val="27"/>
        </w:numPr>
      </w:pPr>
      <w:r w:rsidRPr="00A91B19">
        <w:rPr>
          <w:b/>
          <w:bCs/>
        </w:rPr>
        <w:t>Portability</w:t>
      </w:r>
      <w:r w:rsidRPr="00A91B19">
        <w:t>: the same model can run on different platforms.</w:t>
      </w:r>
    </w:p>
    <w:p w14:paraId="3B12B057" w14:textId="77777777" w:rsidR="00A91B19" w:rsidRPr="00A91B19" w:rsidRDefault="00A91B19" w:rsidP="00A91B19">
      <w:pPr>
        <w:numPr>
          <w:ilvl w:val="0"/>
          <w:numId w:val="27"/>
        </w:numPr>
      </w:pPr>
      <w:r w:rsidRPr="00A91B19">
        <w:rPr>
          <w:b/>
          <w:bCs/>
        </w:rPr>
        <w:t>Performance</w:t>
      </w:r>
      <w:r w:rsidRPr="00A91B19">
        <w:t>: ONNX Runtime is much faster and lighter than running full PyTorch.</w:t>
      </w:r>
    </w:p>
    <w:p w14:paraId="5703D145" w14:textId="77777777" w:rsidR="00A91B19" w:rsidRPr="00A91B19" w:rsidRDefault="00A91B19" w:rsidP="00A91B19">
      <w:pPr>
        <w:numPr>
          <w:ilvl w:val="0"/>
          <w:numId w:val="27"/>
        </w:numPr>
      </w:pPr>
      <w:r w:rsidRPr="00A91B19">
        <w:rPr>
          <w:b/>
          <w:bCs/>
        </w:rPr>
        <w:t>Edge/device use</w:t>
      </w:r>
      <w:r w:rsidRPr="00A91B19">
        <w:t>: useful on Raspberry Pi, mini PCs, Android, embedded devices, etc.</w:t>
      </w:r>
    </w:p>
    <w:p w14:paraId="488031D6" w14:textId="65658E31" w:rsidR="00A91B19" w:rsidRPr="00A91B19" w:rsidRDefault="00A91B19" w:rsidP="00A91B19">
      <w:r w:rsidRPr="00A91B19">
        <w:drawing>
          <wp:inline distT="0" distB="0" distL="0" distR="0" wp14:anchorId="4DD7AE56" wp14:editId="2D670CDF">
            <wp:extent cx="4191000" cy="3676650"/>
            <wp:effectExtent l="0" t="0" r="0" b="0"/>
            <wp:docPr id="1288479484" name="Picture 73" descr="2 voice assistants in Home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2 voice assistants in HomeAssistan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191000" cy="3676650"/>
                    </a:xfrm>
                    <a:prstGeom prst="rect">
                      <a:avLst/>
                    </a:prstGeom>
                    <a:noFill/>
                    <a:ln>
                      <a:noFill/>
                    </a:ln>
                  </pic:spPr>
                </pic:pic>
              </a:graphicData>
            </a:graphic>
          </wp:inline>
        </w:drawing>
      </w:r>
      <w:r w:rsidRPr="00A91B19">
        <w:t>2 voice assistants in HA</w:t>
      </w:r>
    </w:p>
    <w:p w14:paraId="7904BC8D" w14:textId="77777777" w:rsidR="00A91B19" w:rsidRPr="00A91B19" w:rsidRDefault="00A91B19" w:rsidP="00A91B19">
      <w:r w:rsidRPr="00A91B19">
        <w:t>Here are some useful links that will help you set up an ONNX ASR server as a Home Assistant add-on or as a Docker container:</w:t>
      </w:r>
    </w:p>
    <w:p w14:paraId="45C256F2" w14:textId="23017EB4" w:rsidR="00A91B19" w:rsidRPr="00A91B19" w:rsidRDefault="00A91B19" w:rsidP="00A91B19">
      <w:pPr>
        <w:numPr>
          <w:ilvl w:val="0"/>
          <w:numId w:val="28"/>
        </w:numPr>
      </w:pPr>
      <w:hyperlink r:id="rId80" w:tgtFrame="_blank" w:history="1">
        <w:r w:rsidRPr="00A91B19">
          <w:rPr>
            <w:rStyle w:val="Hyperlink"/>
          </w:rPr>
          <w:t>Wyoming Onnx ASR server</w:t>
        </w:r>
      </w:hyperlink>
      <w:r w:rsidRPr="00A91B19">
        <w:t> (docker container)</w:t>
      </w:r>
    </w:p>
    <w:p w14:paraId="4B8E6724" w14:textId="77F7B649" w:rsidR="00A91B19" w:rsidRPr="00A91B19" w:rsidRDefault="00A91B19" w:rsidP="00A91B19">
      <w:pPr>
        <w:numPr>
          <w:ilvl w:val="0"/>
          <w:numId w:val="28"/>
        </w:numPr>
      </w:pPr>
      <w:hyperlink r:id="rId81" w:tgtFrame="_blank" w:history="1">
        <w:r w:rsidRPr="00A91B19">
          <w:rPr>
            <w:rStyle w:val="Hyperlink"/>
          </w:rPr>
          <w:t>Wyoming STT Server with HomeAssistant addon</w:t>
        </w:r>
      </w:hyperlink>
      <w:r w:rsidRPr="00A91B19">
        <w:t> (mostly aimed at Russian-speaking users)</w:t>
      </w:r>
    </w:p>
    <w:p w14:paraId="3117B921" w14:textId="77777777" w:rsidR="00A91B19" w:rsidRPr="00A91B19" w:rsidRDefault="00A91B19" w:rsidP="00A91B19">
      <w:r w:rsidRPr="00A91B19">
        <w:t>I currently use both and have two voice assistants in my Home Assistant setup with different languages running at the same time: I ask </w:t>
      </w:r>
      <w:r w:rsidRPr="00A91B19">
        <w:rPr>
          <w:b/>
          <w:bCs/>
        </w:rPr>
        <w:t>Mycroft</w:t>
      </w:r>
      <w:r w:rsidRPr="00A91B19">
        <w:t> in English and </w:t>
      </w:r>
      <w:r w:rsidRPr="00A91B19">
        <w:rPr>
          <w:b/>
          <w:bCs/>
        </w:rPr>
        <w:t>Nabu</w:t>
      </w:r>
      <w:r w:rsidRPr="00A91B19">
        <w:t> in Russian.</w:t>
      </w:r>
    </w:p>
    <w:p w14:paraId="7625F3C9" w14:textId="77777777" w:rsidR="00A91B19" w:rsidRPr="00A91B19" w:rsidRDefault="00A91B19" w:rsidP="00A91B19">
      <w:pPr>
        <w:rPr>
          <w:b/>
          <w:bCs/>
        </w:rPr>
      </w:pPr>
      <w:r w:rsidRPr="00A91B19">
        <w:rPr>
          <w:b/>
          <w:bCs/>
        </w:rPr>
        <w:t>Integrating AI Chatbot</w:t>
      </w:r>
    </w:p>
    <w:p w14:paraId="29066D31" w14:textId="77777777" w:rsidR="00A91B19" w:rsidRPr="00A91B19" w:rsidRDefault="00A91B19" w:rsidP="00A91B19">
      <w:r w:rsidRPr="00A91B19">
        <w:rPr>
          <w:rFonts w:ascii="Arial" w:hAnsi="Arial" w:cs="Arial"/>
        </w:rPr>
        <w:t>​</w:t>
      </w:r>
      <w:r w:rsidRPr="00A91B19">
        <w:t>If you’ve reached this point, you’ve likely successfully configured your Home Assistant Voice Assistant to control smart devices, automations, notifications, and more. While these functionalities are impressive, platforms like Google Home or Amazon Echo offer conversational capabilities, answering general knowledge questions, telling jokes, or solving problems. We can achieve similar functionality by integrating AI chatbots such as ChatGPT, Gemini, DeepSeek, Llama, and others into our Home Assistant setup. There are two primary methods to accomplish this: using an API (paid or free) or hosting a Large Language Model (LLM) locally on your home server. Let’s explore the advantages and disadvantages of each approach.</w:t>
      </w:r>
      <w:r w:rsidRPr="00A91B19">
        <w:rPr>
          <w:rFonts w:ascii="Arial" w:hAnsi="Arial" w:cs="Arial"/>
        </w:rPr>
        <w:t>​</w:t>
      </w:r>
    </w:p>
    <w:p w14:paraId="7697BE59" w14:textId="3949A681" w:rsidR="00A91B19" w:rsidRPr="00A91B19" w:rsidRDefault="00A91B19" w:rsidP="00A91B19">
      <w:pPr>
        <w:rPr>
          <w:b/>
          <w:bCs/>
        </w:rPr>
      </w:pPr>
      <w:r w:rsidRPr="00A91B19">
        <w:rPr>
          <w:b/>
          <w:bCs/>
        </w:rPr>
        <mc:AlternateContent>
          <mc:Choice Requires="wps">
            <w:drawing>
              <wp:inline distT="0" distB="0" distL="0" distR="0" wp14:anchorId="6647E8E4" wp14:editId="2482642C">
                <wp:extent cx="304800" cy="304800"/>
                <wp:effectExtent l="0" t="0" r="0" b="0"/>
                <wp:docPr id="1857533952" name="Rectangle 7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FD0A9" id="Rectangle 7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Using an API (e.g., OpenAI, Google Gemini)</w:t>
      </w:r>
    </w:p>
    <w:p w14:paraId="366E5C76" w14:textId="77777777" w:rsidR="00A91B19" w:rsidRPr="00A91B19" w:rsidRDefault="00A91B19" w:rsidP="00A91B19">
      <w:r w:rsidRPr="00A91B19">
        <w:rPr>
          <w:b/>
          <w:bCs/>
        </w:rPr>
        <w:t>Advantages:</w:t>
      </w:r>
    </w:p>
    <w:p w14:paraId="42DDE5B9" w14:textId="77777777" w:rsidR="00A91B19" w:rsidRPr="00A91B19" w:rsidRDefault="00A91B19" w:rsidP="00A91B19">
      <w:pPr>
        <w:numPr>
          <w:ilvl w:val="0"/>
          <w:numId w:val="29"/>
        </w:numPr>
      </w:pPr>
      <w:r w:rsidRPr="00A91B19">
        <w:rPr>
          <w:b/>
          <w:bCs/>
        </w:rPr>
        <w:t>High Performance and Accuracy:</w:t>
      </w:r>
      <w:r w:rsidRPr="00A91B19">
        <w:t> Cloud-based models like ChatGPT and Gemini are trained on vast datasets, offering advanced reasoning and understanding capabilities.</w:t>
      </w:r>
      <w:r w:rsidRPr="00A91B19">
        <w:rPr>
          <w:rFonts w:ascii="Arial" w:hAnsi="Arial" w:cs="Arial"/>
        </w:rPr>
        <w:t>​</w:t>
      </w:r>
    </w:p>
    <w:p w14:paraId="55C2AF4A" w14:textId="5ED5F8C6" w:rsidR="00A91B19" w:rsidRPr="00A91B19" w:rsidRDefault="00A91B19" w:rsidP="00A91B19">
      <w:pPr>
        <w:numPr>
          <w:ilvl w:val="0"/>
          <w:numId w:val="29"/>
        </w:numPr>
      </w:pPr>
      <w:r w:rsidRPr="00A91B19">
        <w:rPr>
          <w:b/>
          <w:bCs/>
        </w:rPr>
        <w:t>Ease of Integration:</w:t>
      </w:r>
      <w:r w:rsidRPr="00A91B19">
        <w:t> Home Assistant provides built-in integrations for </w:t>
      </w:r>
      <w:hyperlink r:id="rId82" w:tgtFrame="_blank" w:history="1">
        <w:r w:rsidRPr="00A91B19">
          <w:rPr>
            <w:rStyle w:val="Hyperlink"/>
          </w:rPr>
          <w:t>OpenAI</w:t>
        </w:r>
      </w:hyperlink>
      <w:r w:rsidRPr="00A91B19">
        <w:t> and </w:t>
      </w:r>
      <w:hyperlink r:id="rId83" w:tgtFrame="_blank" w:history="1">
        <w:r w:rsidRPr="00A91B19">
          <w:rPr>
            <w:rStyle w:val="Hyperlink"/>
          </w:rPr>
          <w:t>Google Generative AI</w:t>
        </w:r>
      </w:hyperlink>
      <w:r w:rsidRPr="00A91B19">
        <w:t>, simplifying the setup process.</w:t>
      </w:r>
      <w:r w:rsidRPr="00A91B19">
        <w:rPr>
          <w:rFonts w:ascii="Arial" w:hAnsi="Arial" w:cs="Arial"/>
        </w:rPr>
        <w:t>​</w:t>
      </w:r>
    </w:p>
    <w:p w14:paraId="28CB95DB" w14:textId="77777777" w:rsidR="00A91B19" w:rsidRPr="00A91B19" w:rsidRDefault="00A91B19" w:rsidP="00A91B19">
      <w:pPr>
        <w:numPr>
          <w:ilvl w:val="0"/>
          <w:numId w:val="29"/>
        </w:numPr>
      </w:pPr>
      <w:r w:rsidRPr="00A91B19">
        <w:rPr>
          <w:b/>
          <w:bCs/>
        </w:rPr>
        <w:t>No Local Resource Requirements:</w:t>
      </w:r>
      <w:r w:rsidRPr="00A91B19">
        <w:t> Offloading processing to the cloud means your local hardware isn’t burdened, making it suitable for devices with limited resources.</w:t>
      </w:r>
      <w:r w:rsidRPr="00A91B19">
        <w:rPr>
          <w:rFonts w:ascii="Arial" w:hAnsi="Arial" w:cs="Arial"/>
        </w:rPr>
        <w:t>​</w:t>
      </w:r>
    </w:p>
    <w:p w14:paraId="2540C295" w14:textId="77777777" w:rsidR="00A91B19" w:rsidRPr="00A91B19" w:rsidRDefault="00A91B19" w:rsidP="00A91B19">
      <w:r w:rsidRPr="00A91B19">
        <w:rPr>
          <w:b/>
          <w:bCs/>
        </w:rPr>
        <w:t>Disadvantages:</w:t>
      </w:r>
    </w:p>
    <w:p w14:paraId="4075A7AB" w14:textId="77777777" w:rsidR="00A91B19" w:rsidRPr="00A91B19" w:rsidRDefault="00A91B19" w:rsidP="00A91B19">
      <w:pPr>
        <w:numPr>
          <w:ilvl w:val="0"/>
          <w:numId w:val="30"/>
        </w:numPr>
      </w:pPr>
      <w:r w:rsidRPr="00A91B19">
        <w:rPr>
          <w:b/>
          <w:bCs/>
        </w:rPr>
        <w:t>Privacy Concerns:</w:t>
      </w:r>
      <w:r w:rsidRPr="00A91B19">
        <w:t> Your data (in text form after STT recognition) is transmitted to external servers, which may raise privacy issues.</w:t>
      </w:r>
      <w:r w:rsidRPr="00A91B19">
        <w:rPr>
          <w:rFonts w:ascii="Arial" w:hAnsi="Arial" w:cs="Arial"/>
        </w:rPr>
        <w:t>​</w:t>
      </w:r>
    </w:p>
    <w:p w14:paraId="7CAE2748" w14:textId="77777777" w:rsidR="00A91B19" w:rsidRPr="00A91B19" w:rsidRDefault="00A91B19" w:rsidP="00A91B19">
      <w:pPr>
        <w:numPr>
          <w:ilvl w:val="0"/>
          <w:numId w:val="30"/>
        </w:numPr>
      </w:pPr>
      <w:r w:rsidRPr="00A91B19">
        <w:rPr>
          <w:b/>
          <w:bCs/>
        </w:rPr>
        <w:t>Potential Costs:</w:t>
      </w:r>
      <w:r w:rsidRPr="00A91B19">
        <w:t> While some services offer free tiers, extensive usage may incur costs, especially with premium models.</w:t>
      </w:r>
      <w:r w:rsidRPr="00A91B19">
        <w:rPr>
          <w:rFonts w:ascii="Arial" w:hAnsi="Arial" w:cs="Arial"/>
        </w:rPr>
        <w:t>​</w:t>
      </w:r>
    </w:p>
    <w:p w14:paraId="4025DF08" w14:textId="77777777" w:rsidR="00A91B19" w:rsidRPr="00A91B19" w:rsidRDefault="00A91B19" w:rsidP="00A91B19">
      <w:pPr>
        <w:numPr>
          <w:ilvl w:val="0"/>
          <w:numId w:val="30"/>
        </w:numPr>
      </w:pPr>
      <w:r w:rsidRPr="00A91B19">
        <w:rPr>
          <w:b/>
          <w:bCs/>
        </w:rPr>
        <w:lastRenderedPageBreak/>
        <w:t>Internet Dependency:</w:t>
      </w:r>
      <w:r w:rsidRPr="00A91B19">
        <w:t> A stable internet connection is required; outages can disrupt functionality.</w:t>
      </w:r>
      <w:r w:rsidRPr="00A91B19">
        <w:rPr>
          <w:rFonts w:ascii="Arial" w:hAnsi="Arial" w:cs="Arial"/>
        </w:rPr>
        <w:t>​</w:t>
      </w:r>
    </w:p>
    <w:p w14:paraId="07EA02B6" w14:textId="5A1262B6" w:rsidR="00A91B19" w:rsidRPr="00A91B19" w:rsidRDefault="00A91B19" w:rsidP="00A91B19">
      <w:pPr>
        <w:rPr>
          <w:b/>
          <w:bCs/>
        </w:rPr>
      </w:pPr>
      <w:r w:rsidRPr="00A91B19">
        <w:rPr>
          <w:b/>
          <w:bCs/>
        </w:rPr>
        <mc:AlternateContent>
          <mc:Choice Requires="wps">
            <w:drawing>
              <wp:inline distT="0" distB="0" distL="0" distR="0" wp14:anchorId="6FBE4FE3" wp14:editId="56537092">
                <wp:extent cx="304800" cy="304800"/>
                <wp:effectExtent l="0" t="0" r="0" b="0"/>
                <wp:docPr id="1656013795" name="Rectangle 7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ABC3A" id="Rectangle 7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1B19">
        <w:rPr>
          <w:b/>
          <w:bCs/>
        </w:rPr>
        <w:t> Hosting a Local LLM (e.g., LLaMA, Mistral, DeepSeek)</w:t>
      </w:r>
    </w:p>
    <w:p w14:paraId="3776BA90" w14:textId="77777777" w:rsidR="00A91B19" w:rsidRPr="00A91B19" w:rsidRDefault="00A91B19" w:rsidP="00A91B19">
      <w:r w:rsidRPr="00A91B19">
        <w:rPr>
          <w:b/>
          <w:bCs/>
        </w:rPr>
        <w:t>Advantages:</w:t>
      </w:r>
    </w:p>
    <w:p w14:paraId="60DFF3DD" w14:textId="77777777" w:rsidR="00A91B19" w:rsidRPr="00A91B19" w:rsidRDefault="00A91B19" w:rsidP="00A91B19">
      <w:pPr>
        <w:numPr>
          <w:ilvl w:val="0"/>
          <w:numId w:val="31"/>
        </w:numPr>
      </w:pPr>
      <w:r w:rsidRPr="00A91B19">
        <w:rPr>
          <w:b/>
          <w:bCs/>
        </w:rPr>
        <w:t>Enhanced Privacy:</w:t>
      </w:r>
      <w:r w:rsidRPr="00A91B19">
        <w:t> All data processing occurs locally, ensuring your data remains within your home network.</w:t>
      </w:r>
      <w:r w:rsidRPr="00A91B19">
        <w:rPr>
          <w:rFonts w:ascii="Arial" w:hAnsi="Arial" w:cs="Arial"/>
        </w:rPr>
        <w:t>​</w:t>
      </w:r>
    </w:p>
    <w:p w14:paraId="0A9B3F0E" w14:textId="77777777" w:rsidR="00A91B19" w:rsidRPr="00A91B19" w:rsidRDefault="00A91B19" w:rsidP="00A91B19">
      <w:pPr>
        <w:numPr>
          <w:ilvl w:val="0"/>
          <w:numId w:val="31"/>
        </w:numPr>
      </w:pPr>
      <w:r w:rsidRPr="00A91B19">
        <w:rPr>
          <w:b/>
          <w:bCs/>
        </w:rPr>
        <w:t>No Ongoing Costs:</w:t>
      </w:r>
      <w:r w:rsidRPr="00A91B19">
        <w:t> Once set up, there are no subscription fees or usage charges.</w:t>
      </w:r>
      <w:r w:rsidRPr="00A91B19">
        <w:rPr>
          <w:rFonts w:ascii="Arial" w:hAnsi="Arial" w:cs="Arial"/>
        </w:rPr>
        <w:t>​</w:t>
      </w:r>
    </w:p>
    <w:p w14:paraId="00CEA06E" w14:textId="77777777" w:rsidR="00A91B19" w:rsidRPr="00A91B19" w:rsidRDefault="00A91B19" w:rsidP="00A91B19">
      <w:pPr>
        <w:numPr>
          <w:ilvl w:val="0"/>
          <w:numId w:val="31"/>
        </w:numPr>
      </w:pPr>
      <w:r w:rsidRPr="00A91B19">
        <w:rPr>
          <w:b/>
          <w:bCs/>
        </w:rPr>
        <w:t>Customization:</w:t>
      </w:r>
      <w:r w:rsidRPr="00A91B19">
        <w:t> You have full control over the model, allowing for fine-tuning and customization to suit your specific needs.</w:t>
      </w:r>
      <w:r w:rsidRPr="00A91B19">
        <w:rPr>
          <w:rFonts w:ascii="Arial" w:hAnsi="Arial" w:cs="Arial"/>
        </w:rPr>
        <w:t>​</w:t>
      </w:r>
    </w:p>
    <w:p w14:paraId="11ED531C" w14:textId="77777777" w:rsidR="00A91B19" w:rsidRPr="00A91B19" w:rsidRDefault="00A91B19" w:rsidP="00A91B19">
      <w:r w:rsidRPr="00A91B19">
        <w:rPr>
          <w:b/>
          <w:bCs/>
        </w:rPr>
        <w:t>Disadvantages:</w:t>
      </w:r>
    </w:p>
    <w:p w14:paraId="589A2706" w14:textId="77777777" w:rsidR="00A91B19" w:rsidRPr="00A91B19" w:rsidRDefault="00A91B19" w:rsidP="00A91B19">
      <w:pPr>
        <w:numPr>
          <w:ilvl w:val="0"/>
          <w:numId w:val="32"/>
        </w:numPr>
      </w:pPr>
      <w:r w:rsidRPr="00A91B19">
        <w:rPr>
          <w:b/>
          <w:bCs/>
        </w:rPr>
        <w:t>Hardware Requirements:</w:t>
      </w:r>
      <w:r w:rsidRPr="00A91B19">
        <w:t> Running large models locally demands significant computational resources, including high RAM and GPU capabilities.</w:t>
      </w:r>
      <w:r w:rsidRPr="00A91B19">
        <w:rPr>
          <w:rFonts w:ascii="Arial" w:hAnsi="Arial" w:cs="Arial"/>
        </w:rPr>
        <w:t>​</w:t>
      </w:r>
    </w:p>
    <w:p w14:paraId="2CD7EBF5" w14:textId="77777777" w:rsidR="00A91B19" w:rsidRPr="00A91B19" w:rsidRDefault="00A91B19" w:rsidP="00A91B19">
      <w:pPr>
        <w:numPr>
          <w:ilvl w:val="0"/>
          <w:numId w:val="32"/>
        </w:numPr>
      </w:pPr>
      <w:r w:rsidRPr="00A91B19">
        <w:rPr>
          <w:b/>
          <w:bCs/>
        </w:rPr>
        <w:t>Complex Setup:</w:t>
      </w:r>
      <w:r w:rsidRPr="00A91B19">
        <w:t> Installing and configuring local models can be technically challenging and time-consuming.</w:t>
      </w:r>
      <w:r w:rsidRPr="00A91B19">
        <w:rPr>
          <w:rFonts w:ascii="Arial" w:hAnsi="Arial" w:cs="Arial"/>
        </w:rPr>
        <w:t>​</w:t>
      </w:r>
    </w:p>
    <w:p w14:paraId="7283DED5" w14:textId="77777777" w:rsidR="00A91B19" w:rsidRPr="00A91B19" w:rsidRDefault="00A91B19" w:rsidP="00A91B19">
      <w:pPr>
        <w:numPr>
          <w:ilvl w:val="0"/>
          <w:numId w:val="32"/>
        </w:numPr>
      </w:pPr>
      <w:r w:rsidRPr="00A91B19">
        <w:rPr>
          <w:b/>
          <w:bCs/>
        </w:rPr>
        <w:t>Maintenance:</w:t>
      </w:r>
      <w:r w:rsidRPr="00A91B19">
        <w:t> Ongoing updates and optimizations are your responsibility, requiring continual attention.</w:t>
      </w:r>
      <w:r w:rsidRPr="00A91B19">
        <w:rPr>
          <w:rFonts w:ascii="Arial" w:hAnsi="Arial" w:cs="Arial"/>
        </w:rPr>
        <w:t>​</w:t>
      </w:r>
    </w:p>
    <w:p w14:paraId="4808807F" w14:textId="5C3C0C50" w:rsidR="00A91B19" w:rsidRPr="00A91B19" w:rsidRDefault="00A91B19" w:rsidP="00A91B19">
      <w:r w:rsidRPr="00A91B19">
        <w:t>Home Assistant supports both integration methods. For cloud-based solutions, you can utilize built-in integrations for </w:t>
      </w:r>
      <w:hyperlink r:id="rId84" w:tgtFrame="_blank" w:history="1">
        <w:r w:rsidRPr="00A91B19">
          <w:rPr>
            <w:rStyle w:val="Hyperlink"/>
          </w:rPr>
          <w:t>OpenAI</w:t>
        </w:r>
      </w:hyperlink>
      <w:r w:rsidRPr="00A91B19">
        <w:t> and </w:t>
      </w:r>
      <w:hyperlink r:id="rId85" w:tgtFrame="_blank" w:history="1">
        <w:r w:rsidRPr="00A91B19">
          <w:rPr>
            <w:rStyle w:val="Hyperlink"/>
          </w:rPr>
          <w:t>Google Generative AI</w:t>
        </w:r>
      </w:hyperlink>
      <w:r w:rsidRPr="00A91B19">
        <w:t>. For local hosting, tools like </w:t>
      </w:r>
      <w:hyperlink r:id="rId86" w:tgtFrame="_blank" w:history="1">
        <w:r w:rsidRPr="00A91B19">
          <w:rPr>
            <w:rStyle w:val="Hyperlink"/>
          </w:rPr>
          <w:t>Ollama</w:t>
        </w:r>
      </w:hyperlink>
      <w:r w:rsidRPr="00A91B19">
        <w:t> facilitate running models such as DeepSeek, LLaMA 3, Mistral, etc. on your hardware. Check out my </w:t>
      </w:r>
      <w:hyperlink r:id="rId87" w:tgtFrame="_blank" w:history="1">
        <w:r w:rsidRPr="00A91B19">
          <w:rPr>
            <w:rStyle w:val="Hyperlink"/>
          </w:rPr>
          <w:t>recent guide</w:t>
        </w:r>
      </w:hyperlink>
      <w:r w:rsidRPr="00A91B19">
        <w:t> on how to host an Ollama server locally. You can connect it to Home Assistant using the </w:t>
      </w:r>
      <w:hyperlink r:id="rId88" w:tgtFrame="_blank" w:history="1">
        <w:r w:rsidRPr="00A91B19">
          <w:rPr>
            <w:rStyle w:val="Hyperlink"/>
          </w:rPr>
          <w:t>Ollama integration</w:t>
        </w:r>
      </w:hyperlink>
      <w:r w:rsidRPr="00A91B19">
        <w:t>.</w:t>
      </w:r>
    </w:p>
    <w:p w14:paraId="0936705E" w14:textId="77777777" w:rsidR="00A91B19" w:rsidRPr="00A91B19" w:rsidRDefault="00A91B19" w:rsidP="00A91B19">
      <w:pPr>
        <w:rPr>
          <w:b/>
          <w:bCs/>
        </w:rPr>
      </w:pPr>
      <w:r w:rsidRPr="00A91B19">
        <w:rPr>
          <w:b/>
          <w:bCs/>
        </w:rPr>
        <w:t>What I use</w:t>
      </w:r>
    </w:p>
    <w:p w14:paraId="08816CAA" w14:textId="576AB48C" w:rsidR="00A91B19" w:rsidRPr="00A91B19" w:rsidRDefault="00A91B19" w:rsidP="00A91B19">
      <w:r w:rsidRPr="00A91B19">
        <w:t>While my Intel N100-based home server is capable of running some distilled LLM models (as I described in </w:t>
      </w:r>
      <w:hyperlink r:id="rId89" w:tgtFrame="_blank" w:history="1">
        <w:r w:rsidRPr="00A91B19">
          <w:rPr>
            <w:rStyle w:val="Hyperlink"/>
          </w:rPr>
          <w:t>this guide</w:t>
        </w:r>
      </w:hyperlink>
      <w:r w:rsidRPr="00A91B19">
        <w:t xml:space="preserve">), it can’t achieve the near real-time processing speed needed for a smooth Voice Assistant experience. So, I decided to use the </w:t>
      </w:r>
      <w:r w:rsidRPr="00A91B19">
        <w:lastRenderedPageBreak/>
        <w:t>Gemini API as the conversation agent because it’s easy to integrate and offers a free tier, which is more than sufficient for a Voice Assistant. It also works quite well with different languages.</w:t>
      </w:r>
    </w:p>
    <w:p w14:paraId="6832772B" w14:textId="77777777" w:rsidR="00A91B19" w:rsidRPr="00A91B19" w:rsidRDefault="00A91B19" w:rsidP="00A91B19">
      <w:pPr>
        <w:rPr>
          <w:b/>
          <w:bCs/>
        </w:rPr>
      </w:pPr>
      <w:r w:rsidRPr="00A91B19">
        <w:rPr>
          <w:b/>
          <w:bCs/>
        </w:rPr>
        <w:t>How to Set Up the Gemini Conversation Agent:</w:t>
      </w:r>
    </w:p>
    <w:p w14:paraId="73129C69" w14:textId="77777777" w:rsidR="00A91B19" w:rsidRPr="00A91B19" w:rsidRDefault="00A91B19" w:rsidP="00A91B19">
      <w:pPr>
        <w:numPr>
          <w:ilvl w:val="0"/>
          <w:numId w:val="33"/>
        </w:numPr>
      </w:pPr>
      <w:r w:rsidRPr="00A91B19">
        <w:t>Add the </w:t>
      </w:r>
      <w:r w:rsidRPr="00A91B19">
        <w:rPr>
          <w:b/>
          <w:bCs/>
        </w:rPr>
        <w:t>Google Generative AI</w:t>
      </w:r>
      <w:r w:rsidRPr="00A91B19">
        <w:t> integration in Home Assistant.</w:t>
      </w:r>
    </w:p>
    <w:p w14:paraId="2C0768A6" w14:textId="77777777" w:rsidR="00A91B19" w:rsidRPr="00A91B19" w:rsidRDefault="00A91B19" w:rsidP="00A91B19">
      <w:pPr>
        <w:numPr>
          <w:ilvl w:val="0"/>
          <w:numId w:val="33"/>
        </w:numPr>
      </w:pPr>
      <w:r w:rsidRPr="00A91B19">
        <w:t>Follow the instructions to generate an API key and add it.</w:t>
      </w:r>
    </w:p>
    <w:p w14:paraId="33466F90" w14:textId="77777777" w:rsidR="00A91B19" w:rsidRPr="00A91B19" w:rsidRDefault="00A91B19" w:rsidP="00A91B19">
      <w:pPr>
        <w:numPr>
          <w:ilvl w:val="0"/>
          <w:numId w:val="33"/>
        </w:numPr>
      </w:pPr>
      <w:r w:rsidRPr="00A91B19">
        <w:t>Click </w:t>
      </w:r>
      <w:r w:rsidRPr="00A91B19">
        <w:rPr>
          <w:b/>
          <w:bCs/>
        </w:rPr>
        <w:t>“CONFIGURE”</w:t>
      </w:r>
      <w:r w:rsidRPr="00A91B19">
        <w:t>.</w:t>
      </w:r>
    </w:p>
    <w:p w14:paraId="3032B730" w14:textId="77777777" w:rsidR="00A91B19" w:rsidRPr="00A91B19" w:rsidRDefault="00A91B19" w:rsidP="00A91B19">
      <w:pPr>
        <w:numPr>
          <w:ilvl w:val="0"/>
          <w:numId w:val="33"/>
        </w:numPr>
      </w:pPr>
      <w:r w:rsidRPr="00A91B19">
        <w:t>Adjust the </w:t>
      </w:r>
      <w:r w:rsidRPr="00A91B19">
        <w:rPr>
          <w:b/>
          <w:bCs/>
        </w:rPr>
        <w:t>“Instructions”</w:t>
      </w:r>
      <w:r w:rsidRPr="00A91B19">
        <w:t> prompt if needed.</w:t>
      </w:r>
    </w:p>
    <w:p w14:paraId="24AA780B" w14:textId="77777777" w:rsidR="00A91B19" w:rsidRPr="00A91B19" w:rsidRDefault="00A91B19" w:rsidP="00A91B19">
      <w:pPr>
        <w:numPr>
          <w:ilvl w:val="0"/>
          <w:numId w:val="33"/>
        </w:numPr>
      </w:pPr>
      <w:r w:rsidRPr="00A91B19">
        <w:t>Make sure </w:t>
      </w:r>
      <w:r w:rsidRPr="00A91B19">
        <w:rPr>
          <w:b/>
          <w:bCs/>
        </w:rPr>
        <w:t>“Assist”</w:t>
      </w:r>
      <w:r w:rsidRPr="00A91B19">
        <w:t> is enabled under </w:t>
      </w:r>
      <w:r w:rsidRPr="00A91B19">
        <w:rPr>
          <w:b/>
          <w:bCs/>
        </w:rPr>
        <w:t>“Control Home Assistant”</w:t>
      </w:r>
      <w:r w:rsidRPr="00A91B19">
        <w:t>.</w:t>
      </w:r>
    </w:p>
    <w:p w14:paraId="3ACBFC0A" w14:textId="306CEA05" w:rsidR="00A91B19" w:rsidRPr="00A91B19" w:rsidRDefault="00A91B19" w:rsidP="00A91B19">
      <w:pPr>
        <w:numPr>
          <w:ilvl w:val="0"/>
          <w:numId w:val="33"/>
        </w:numPr>
      </w:pPr>
      <w:r w:rsidRPr="00A91B19">
        <w:t>Check </w:t>
      </w:r>
      <w:r w:rsidRPr="00A91B19">
        <w:rPr>
          <w:b/>
          <w:bCs/>
        </w:rPr>
        <w:t>“Recommended model settings”</w:t>
      </w:r>
      <w:r w:rsidRPr="00A91B19">
        <w:t> to use a default model or uncheck to choose a specific model and select a model with a free tier available.</w:t>
      </w:r>
      <w:r w:rsidRPr="00A91B19">
        <w:br/>
        <w:t>You can view the full list </w:t>
      </w:r>
      <w:hyperlink r:id="rId90" w:anchor="current-rate-limits" w:tgtFrame="_blank" w:history="1">
        <w:r w:rsidRPr="00A91B19">
          <w:rPr>
            <w:rStyle w:val="Hyperlink"/>
          </w:rPr>
          <w:t>here</w:t>
        </w:r>
      </w:hyperlink>
      <w:r w:rsidRPr="00A91B19">
        <w:t>.</w:t>
      </w:r>
    </w:p>
    <w:p w14:paraId="3E90CE65" w14:textId="77777777" w:rsidR="00A91B19" w:rsidRPr="00A91B19" w:rsidRDefault="00A91B19" w:rsidP="00A91B19">
      <w:pPr>
        <w:numPr>
          <w:ilvl w:val="0"/>
          <w:numId w:val="33"/>
        </w:numPr>
      </w:pPr>
      <w:r w:rsidRPr="00A91B19">
        <w:t>Click </w:t>
      </w:r>
      <w:r w:rsidRPr="00A91B19">
        <w:rPr>
          <w:b/>
          <w:bCs/>
        </w:rPr>
        <w:t>“Submit”</w:t>
      </w:r>
      <w:r w:rsidRPr="00A91B19">
        <w:t> to save your changes.</w:t>
      </w:r>
    </w:p>
    <w:p w14:paraId="544ACC76" w14:textId="77777777" w:rsidR="00A91B19" w:rsidRPr="00A91B19" w:rsidRDefault="00A91B19" w:rsidP="00A91B19">
      <w:pPr>
        <w:numPr>
          <w:ilvl w:val="0"/>
          <w:numId w:val="33"/>
        </w:numPr>
      </w:pPr>
      <w:r w:rsidRPr="00A91B19">
        <w:t>Go to </w:t>
      </w:r>
      <w:r w:rsidRPr="00A91B19">
        <w:rPr>
          <w:b/>
          <w:bCs/>
        </w:rPr>
        <w:t>Settings → Voice Assistants → Full Local Assistant Settings</w:t>
      </w:r>
      <w:r w:rsidRPr="00A91B19">
        <w:t>.</w:t>
      </w:r>
    </w:p>
    <w:p w14:paraId="5492A78D" w14:textId="77777777" w:rsidR="00A91B19" w:rsidRPr="00A91B19" w:rsidRDefault="00A91B19" w:rsidP="00A91B19">
      <w:pPr>
        <w:numPr>
          <w:ilvl w:val="1"/>
          <w:numId w:val="33"/>
        </w:numPr>
      </w:pPr>
      <w:r w:rsidRPr="00A91B19">
        <w:t>Set </w:t>
      </w:r>
      <w:r w:rsidRPr="00A91B19">
        <w:rPr>
          <w:b/>
          <w:bCs/>
        </w:rPr>
        <w:t>Conversation Agent</w:t>
      </w:r>
      <w:r w:rsidRPr="00A91B19">
        <w:t> to </w:t>
      </w:r>
      <w:r w:rsidRPr="00A91B19">
        <w:rPr>
          <w:b/>
          <w:bCs/>
        </w:rPr>
        <w:t>Google Generative AI</w:t>
      </w:r>
      <w:r w:rsidRPr="00A91B19">
        <w:t>, then click </w:t>
      </w:r>
      <w:r w:rsidRPr="00A91B19">
        <w:rPr>
          <w:b/>
          <w:bCs/>
        </w:rPr>
        <w:t>“Update”</w:t>
      </w:r>
      <w:r w:rsidRPr="00A91B19">
        <w:t>.</w:t>
      </w:r>
    </w:p>
    <w:p w14:paraId="1932C084" w14:textId="5B9B4CED" w:rsidR="00A91B19" w:rsidRPr="00A91B19" w:rsidRDefault="00A91B19" w:rsidP="00A91B19">
      <w:r w:rsidRPr="00A91B19">
        <w:lastRenderedPageBreak/>
        <w:drawing>
          <wp:inline distT="0" distB="0" distL="0" distR="0" wp14:anchorId="730BA83B" wp14:editId="6C462F8E">
            <wp:extent cx="5943600" cy="5608320"/>
            <wp:effectExtent l="0" t="0" r="0" b="0"/>
            <wp:docPr id="1513262146" name="Picture 70" descr="Home Assistant - Google Generative AI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Home Assistant - Google Generative AI options"/>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5608320"/>
                    </a:xfrm>
                    <a:prstGeom prst="rect">
                      <a:avLst/>
                    </a:prstGeom>
                    <a:noFill/>
                    <a:ln>
                      <a:noFill/>
                    </a:ln>
                  </pic:spPr>
                </pic:pic>
              </a:graphicData>
            </a:graphic>
          </wp:inline>
        </w:drawing>
      </w:r>
      <w:r w:rsidRPr="00A91B19">
        <w:t>Google Generative AI settings</w:t>
      </w:r>
      <w:r w:rsidRPr="00A91B19">
        <w:lastRenderedPageBreak/>
        <w:drawing>
          <wp:inline distT="0" distB="0" distL="0" distR="0" wp14:anchorId="2141C783" wp14:editId="35978D61">
            <wp:extent cx="5943600" cy="6423660"/>
            <wp:effectExtent l="0" t="0" r="0" b="0"/>
            <wp:docPr id="1692481951" name="Picture 69" descr="Home Assistant - Google Generative AI  conversation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Home Assistant - Google Generative AI  conversation agen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6423660"/>
                    </a:xfrm>
                    <a:prstGeom prst="rect">
                      <a:avLst/>
                    </a:prstGeom>
                    <a:noFill/>
                    <a:ln>
                      <a:noFill/>
                    </a:ln>
                  </pic:spPr>
                </pic:pic>
              </a:graphicData>
            </a:graphic>
          </wp:inline>
        </w:drawing>
      </w:r>
      <w:r w:rsidRPr="00A91B19">
        <w:t>Select Google Generative AI as conversation agent</w:t>
      </w:r>
    </w:p>
    <w:p w14:paraId="4B1037D5" w14:textId="77777777" w:rsidR="00A91B19" w:rsidRPr="00A91B19" w:rsidRDefault="00A91B19" w:rsidP="00A91B19">
      <w:r w:rsidRPr="00A91B19">
        <w:t>That’s it! Now you can ask your Voice Assistant random questions, and it should respond just like a Google Home or Amazon Echo. You’ll still be able to control your smart home devices—and now you can also have more natural, open-ended conversations with your assistant! If you’re happy with the functionality, we can move on to 3D printing the device enclosure and assembling everything into a complete, polished-looking device.</w:t>
      </w:r>
    </w:p>
    <w:p w14:paraId="483AC2D7" w14:textId="77777777" w:rsidR="00A91B19" w:rsidRPr="00A91B19" w:rsidRDefault="00A91B19" w:rsidP="00A91B19">
      <w:pPr>
        <w:rPr>
          <w:b/>
          <w:bCs/>
        </w:rPr>
      </w:pPr>
      <w:r w:rsidRPr="00A91B19">
        <w:rPr>
          <w:b/>
          <w:bCs/>
        </w:rPr>
        <w:t>Assembling the “Brick Assistant” Enclosure</w:t>
      </w:r>
    </w:p>
    <w:p w14:paraId="1151917E" w14:textId="785FEA35" w:rsidR="00A91B19" w:rsidRPr="00A91B19" w:rsidRDefault="00A91B19" w:rsidP="00A91B19">
      <w:r w:rsidRPr="00A91B19">
        <w:lastRenderedPageBreak/>
        <w:t>As I mentioned earlier, I named the device </w:t>
      </w:r>
      <w:r w:rsidRPr="00A91B19">
        <w:rPr>
          <w:i/>
          <w:iCs/>
        </w:rPr>
        <w:t>“Brick Assistant”</w:t>
      </w:r>
      <w:r w:rsidRPr="00A91B19">
        <w:t> because of the square shape of its enclosure, which I designed to be easy to 3D print and assemble, while still being compact and convenient to use—with all ports easily accessible. (Previously, I used a similar 3D-printed enclosure design in another project—my Smart CO2 Gadget—and found it quite convenient. You can check out that project </w:t>
      </w:r>
      <w:hyperlink r:id="rId93" w:tgtFrame="_blank" w:history="1">
        <w:r w:rsidRPr="00A91B19">
          <w:rPr>
            <w:rStyle w:val="Hyperlink"/>
            <w:b/>
            <w:bCs/>
          </w:rPr>
          <w:t>here</w:t>
        </w:r>
      </w:hyperlink>
      <w:r w:rsidRPr="00A91B19">
        <w:t>)</w:t>
      </w:r>
    </w:p>
    <w:p w14:paraId="01474B05" w14:textId="77777777" w:rsidR="00A91B19" w:rsidRPr="00A91B19" w:rsidRDefault="00A91B19" w:rsidP="00A91B19">
      <w:r w:rsidRPr="00A91B19">
        <w:t>To improve voice capture, I positioned the microphones horizontally and added parabolically shaped openings. For better sound quality, I made the speaker bay fully sealed and added two passive radiators with a combined surface area about twice that of the main speaker driver (for 2.0 inch version), following general acoustic recommendations.</w:t>
      </w:r>
    </w:p>
    <w:p w14:paraId="2715B3CB" w14:textId="66814646" w:rsidR="00A91B19" w:rsidRPr="00A91B19" w:rsidRDefault="00A91B19" w:rsidP="00A91B19">
      <w:r w:rsidRPr="00A91B19">
        <w:drawing>
          <wp:inline distT="0" distB="0" distL="0" distR="0" wp14:anchorId="738FAB9A" wp14:editId="45D70FAD">
            <wp:extent cx="5943600" cy="4184015"/>
            <wp:effectExtent l="0" t="0" r="0" b="6985"/>
            <wp:docPr id="16885917" name="Picture 68" descr="Brick Assistant - 2.0 inch vs 2.5 inch Speake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Brick Assistant - 2.0 inch vs 2.5 inch Speaker Models"/>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4184015"/>
                    </a:xfrm>
                    <a:prstGeom prst="rect">
                      <a:avLst/>
                    </a:prstGeom>
                    <a:noFill/>
                    <a:ln>
                      <a:noFill/>
                    </a:ln>
                  </pic:spPr>
                </pic:pic>
              </a:graphicData>
            </a:graphic>
          </wp:inline>
        </w:drawing>
      </w:r>
      <w:r w:rsidRPr="00A91B19">
        <w:t>2.0 inch vs 2.5 inch Speaker Models</w:t>
      </w:r>
      <w:r w:rsidRPr="00A91B19">
        <w:lastRenderedPageBreak/>
        <w:drawing>
          <wp:inline distT="0" distB="0" distL="0" distR="0" wp14:anchorId="69B729EE" wp14:editId="09FB52CE">
            <wp:extent cx="5943600" cy="4729480"/>
            <wp:effectExtent l="0" t="0" r="0" b="0"/>
            <wp:docPr id="1575448664" name="Picture 67" descr="Brick Assistant - 3D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Brick Assistant - 3D parts"/>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4729480"/>
                    </a:xfrm>
                    <a:prstGeom prst="rect">
                      <a:avLst/>
                    </a:prstGeom>
                    <a:noFill/>
                    <a:ln>
                      <a:noFill/>
                    </a:ln>
                  </pic:spPr>
                </pic:pic>
              </a:graphicData>
            </a:graphic>
          </wp:inline>
        </w:drawing>
      </w:r>
      <w:r w:rsidRPr="00A91B19">
        <w:t>3D Parts (Blue – 2.0 inch, Green – 2.5 inch)</w:t>
      </w:r>
    </w:p>
    <w:p w14:paraId="069F3656" w14:textId="77777777" w:rsidR="00A91B19" w:rsidRPr="00A91B19" w:rsidRDefault="00A91B19" w:rsidP="00A91B19">
      <w:r w:rsidRPr="00A91B19">
        <w:t>I’ve already assembled two of these devices for my smart home. Initially, I used a 2-inch, 5W speaker and designed a 3D-printed case specifically for that speaker size. However, for the second version, I decided to use a larger 2.5-inch speaker with the same power rating, and I actually prefer this option—the sound quality feels a bit better. I’ve decided to provide both sets of case parts so you can choose which version works best for you. The only differences are in three parts: the section of the case that holds the speaker, the top speaker grille, and the bottom plate that secures the speaker with screws and nuts. The rest of the parts are the same for both versions. In the screenshot below, the parts for the 2.0-inch speaker are highlighted in blue, and the parts for the 2.5-inch speaker are highlighted in green.</w:t>
      </w:r>
    </w:p>
    <w:p w14:paraId="24F43A14" w14:textId="77777777" w:rsidR="00A91B19" w:rsidRPr="00A91B19" w:rsidRDefault="00A91B19" w:rsidP="00A91B19">
      <w:pPr>
        <w:rPr>
          <w:b/>
          <w:bCs/>
        </w:rPr>
      </w:pPr>
      <w:r w:rsidRPr="00A91B19">
        <w:rPr>
          <w:b/>
          <w:bCs/>
        </w:rPr>
        <w:t>Printing the Enclosure Parts</w:t>
      </w:r>
    </w:p>
    <w:p w14:paraId="4864CF45" w14:textId="7711FB5A" w:rsidR="00A91B19" w:rsidRPr="00A91B19" w:rsidRDefault="00A91B19" w:rsidP="00A91B19">
      <w:r w:rsidRPr="00A91B19">
        <w:t>The 3D models for the enclosure parts are available on </w:t>
      </w:r>
      <w:hyperlink r:id="rId96" w:tgtFrame="_blank" w:history="1">
        <w:r w:rsidRPr="00A91B19">
          <w:rPr>
            <w:rStyle w:val="Hyperlink"/>
          </w:rPr>
          <w:t>Tinkercad</w:t>
        </w:r>
      </w:hyperlink>
      <w:r w:rsidRPr="00A91B19">
        <w:t>. I used </w:t>
      </w:r>
      <w:r w:rsidRPr="00A91B19">
        <w:rPr>
          <w:b/>
          <w:bCs/>
        </w:rPr>
        <w:t>PETG</w:t>
      </w:r>
      <w:r w:rsidRPr="00A91B19">
        <w:t> filament for printing, but ABS, ASA, etc. should also work fine. PLA might be too brittle during assembly, though you can give it a try if you don’t have other options. To print the LED lens, I used transparent plastic, but you can also use white PETG plastic—especially if you’re printing the other parts in a darker color.</w:t>
      </w:r>
    </w:p>
    <w:p w14:paraId="5E705C86" w14:textId="5C8C12B1" w:rsidR="00A91B19" w:rsidRPr="00A91B19" w:rsidRDefault="00A91B19" w:rsidP="00A91B19">
      <w:r w:rsidRPr="00A91B19">
        <w:drawing>
          <wp:inline distT="0" distB="0" distL="0" distR="0" wp14:anchorId="32D07A62" wp14:editId="5AC8986A">
            <wp:extent cx="5943600" cy="6702425"/>
            <wp:effectExtent l="0" t="0" r="0" b="3175"/>
            <wp:docPr id="460096603" name="Picture 66" descr="Brick Assistant - 3D parts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Brick Assistant - 3D parts schem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6702425"/>
                    </a:xfrm>
                    <a:prstGeom prst="rect">
                      <a:avLst/>
                    </a:prstGeom>
                    <a:noFill/>
                    <a:ln>
                      <a:noFill/>
                    </a:ln>
                  </pic:spPr>
                </pic:pic>
              </a:graphicData>
            </a:graphic>
          </wp:inline>
        </w:drawing>
      </w:r>
      <w:r w:rsidRPr="00A91B19">
        <w:t>The device parts scheme</w:t>
      </w:r>
    </w:p>
    <w:p w14:paraId="179A69BB" w14:textId="77777777" w:rsidR="00A91B19" w:rsidRPr="00A91B19" w:rsidRDefault="00A91B19" w:rsidP="00A91B19">
      <w:r w:rsidRPr="00A91B19">
        <w:t>Print the parts one by one using the following settings (I use Cura slicer):</w:t>
      </w:r>
    </w:p>
    <w:p w14:paraId="19D6F7BD" w14:textId="77777777" w:rsidR="00A91B19" w:rsidRPr="00A91B19" w:rsidRDefault="00A91B19" w:rsidP="00A91B19">
      <w:pPr>
        <w:numPr>
          <w:ilvl w:val="0"/>
          <w:numId w:val="34"/>
        </w:numPr>
      </w:pPr>
      <w:r w:rsidRPr="00A91B19">
        <w:rPr>
          <w:b/>
          <w:bCs/>
        </w:rPr>
        <w:lastRenderedPageBreak/>
        <w:t>Supports</w:t>
      </w:r>
      <w:r w:rsidRPr="00A91B19">
        <w:t>: Not needed—make sure to disable them for all parts.</w:t>
      </w:r>
    </w:p>
    <w:p w14:paraId="66EAC81A" w14:textId="77777777" w:rsidR="00A91B19" w:rsidRPr="00A91B19" w:rsidRDefault="00A91B19" w:rsidP="00A91B19">
      <w:pPr>
        <w:numPr>
          <w:ilvl w:val="0"/>
          <w:numId w:val="34"/>
        </w:numPr>
      </w:pPr>
      <w:r w:rsidRPr="00A91B19">
        <w:rPr>
          <w:b/>
          <w:bCs/>
        </w:rPr>
        <w:t>Initial layer height</w:t>
      </w:r>
      <w:r w:rsidRPr="00A91B19">
        <w:t>: 0.3 mm</w:t>
      </w:r>
    </w:p>
    <w:p w14:paraId="580B815C" w14:textId="77777777" w:rsidR="00A91B19" w:rsidRPr="00A91B19" w:rsidRDefault="00A91B19" w:rsidP="00A91B19">
      <w:pPr>
        <w:numPr>
          <w:ilvl w:val="0"/>
          <w:numId w:val="34"/>
        </w:numPr>
      </w:pPr>
      <w:r w:rsidRPr="00A91B19">
        <w:rPr>
          <w:b/>
          <w:bCs/>
        </w:rPr>
        <w:t>Layer height</w:t>
      </w:r>
      <w:r w:rsidRPr="00A91B19">
        <w:t>: 0.2 mm</w:t>
      </w:r>
    </w:p>
    <w:p w14:paraId="4C6E802F" w14:textId="77777777" w:rsidR="00A91B19" w:rsidRPr="00A91B19" w:rsidRDefault="00A91B19" w:rsidP="00A91B19">
      <w:pPr>
        <w:numPr>
          <w:ilvl w:val="0"/>
          <w:numId w:val="34"/>
        </w:numPr>
      </w:pPr>
      <w:r w:rsidRPr="00A91B19">
        <w:rPr>
          <w:b/>
          <w:bCs/>
        </w:rPr>
        <w:t>Infill</w:t>
      </w:r>
      <w:r w:rsidRPr="00A91B19">
        <w:t>: 20%</w:t>
      </w:r>
    </w:p>
    <w:p w14:paraId="46387C24" w14:textId="77777777" w:rsidR="00A91B19" w:rsidRPr="00A91B19" w:rsidRDefault="00A91B19" w:rsidP="00A91B19">
      <w:pPr>
        <w:numPr>
          <w:ilvl w:val="0"/>
          <w:numId w:val="34"/>
        </w:numPr>
      </w:pPr>
      <w:r w:rsidRPr="00A91B19">
        <w:rPr>
          <w:b/>
          <w:bCs/>
        </w:rPr>
        <w:t>Initial layer flow</w:t>
      </w:r>
      <w:r w:rsidRPr="00A91B19">
        <w:t>: 115% (to eliminate potential gaps in the first layer)</w:t>
      </w:r>
    </w:p>
    <w:p w14:paraId="7FFF4E96" w14:textId="77777777" w:rsidR="00A91B19" w:rsidRPr="00A91B19" w:rsidRDefault="00A91B19" w:rsidP="00A91B19">
      <w:pPr>
        <w:numPr>
          <w:ilvl w:val="0"/>
          <w:numId w:val="34"/>
        </w:numPr>
      </w:pPr>
      <w:r w:rsidRPr="00A91B19">
        <w:rPr>
          <w:b/>
          <w:bCs/>
        </w:rPr>
        <w:t>Layer flow</w:t>
      </w:r>
      <w:r w:rsidRPr="00A91B19">
        <w:t>: 100%</w:t>
      </w:r>
    </w:p>
    <w:p w14:paraId="0076C4B6" w14:textId="77777777" w:rsidR="00A91B19" w:rsidRPr="00A91B19" w:rsidRDefault="00A91B19" w:rsidP="00A91B19">
      <w:pPr>
        <w:numPr>
          <w:ilvl w:val="0"/>
          <w:numId w:val="34"/>
        </w:numPr>
      </w:pPr>
      <w:r w:rsidRPr="00A91B19">
        <w:rPr>
          <w:b/>
          <w:bCs/>
        </w:rPr>
        <w:t>Build plate adhesion</w:t>
      </w:r>
      <w:r w:rsidRPr="00A91B19">
        <w:t>: Use </w:t>
      </w:r>
      <w:r w:rsidRPr="00A91B19">
        <w:rPr>
          <w:i/>
          <w:iCs/>
        </w:rPr>
        <w:t>Skirt</w:t>
      </w:r>
      <w:r w:rsidRPr="00A91B19">
        <w:t>. If you experience warping, try </w:t>
      </w:r>
      <w:r w:rsidRPr="00A91B19">
        <w:rPr>
          <w:i/>
          <w:iCs/>
        </w:rPr>
        <w:t>Brim</w:t>
      </w:r>
      <w:r w:rsidRPr="00A91B19">
        <w:t> instead.</w:t>
      </w:r>
    </w:p>
    <w:p w14:paraId="6765231A" w14:textId="77777777" w:rsidR="00A91B19" w:rsidRPr="00A91B19" w:rsidRDefault="00A91B19" w:rsidP="00A91B19">
      <w:pPr>
        <w:numPr>
          <w:ilvl w:val="0"/>
          <w:numId w:val="34"/>
        </w:numPr>
      </w:pPr>
      <w:r w:rsidRPr="00A91B19">
        <w:rPr>
          <w:b/>
          <w:bCs/>
        </w:rPr>
        <w:t>Optional</w:t>
      </w:r>
      <w:r w:rsidRPr="00A91B19">
        <w:t>: Enable </w:t>
      </w:r>
      <w:r w:rsidRPr="00A91B19">
        <w:rPr>
          <w:b/>
          <w:bCs/>
          <w:i/>
          <w:iCs/>
        </w:rPr>
        <w:t>Use Adaptive Layers</w:t>
      </w:r>
      <w:r w:rsidRPr="00A91B19">
        <w:t> only for the part that holds the PCB, to make the surface smoother.</w:t>
      </w:r>
    </w:p>
    <w:p w14:paraId="2E008400" w14:textId="77777777" w:rsidR="00A91B19" w:rsidRPr="00A91B19" w:rsidRDefault="00A91B19" w:rsidP="00A91B19">
      <w:pPr>
        <w:numPr>
          <w:ilvl w:val="0"/>
          <w:numId w:val="34"/>
        </w:numPr>
      </w:pPr>
      <w:r w:rsidRPr="00A91B19">
        <w:rPr>
          <w:b/>
          <w:bCs/>
        </w:rPr>
        <w:t>Seam position:</w:t>
      </w:r>
      <w:r w:rsidRPr="00A91B19">
        <w:t> Make sure to position the seam of the two main parts so that it faces the bottom of the device for a cleaner final appearance.</w:t>
      </w:r>
    </w:p>
    <w:p w14:paraId="64D4B3FD" w14:textId="77777777" w:rsidR="00A91B19" w:rsidRPr="00A91B19" w:rsidRDefault="00A91B19" w:rsidP="00A91B19">
      <w:r w:rsidRPr="00A91B19">
        <w:t>Feel free to adjust the other settings depending on your printer and filament quality.</w:t>
      </w:r>
    </w:p>
    <w:p w14:paraId="4F09CF65" w14:textId="77777777" w:rsidR="00A91B19" w:rsidRPr="00A91B19" w:rsidRDefault="00A91B19" w:rsidP="00A91B19">
      <w:pPr>
        <w:rPr>
          <w:b/>
          <w:bCs/>
        </w:rPr>
      </w:pPr>
      <w:r w:rsidRPr="00A91B19">
        <w:rPr>
          <w:b/>
          <w:bCs/>
        </w:rPr>
        <w:t>Assembly Process</w:t>
      </w:r>
    </w:p>
    <w:p w14:paraId="46663167" w14:textId="77777777" w:rsidR="00A91B19" w:rsidRPr="00A91B19" w:rsidRDefault="00A91B19" w:rsidP="00A91B19">
      <w:r w:rsidRPr="00A91B19">
        <w:rPr>
          <w:b/>
          <w:bCs/>
        </w:rPr>
        <w:t>Assembling the Passive Radiators:</w:t>
      </w:r>
      <w:r w:rsidRPr="00A91B19">
        <w:br/>
        <w:t>To assemble the passive radiators, place the radiator membrane between the two 3D-printed membrane holder parts and snap them together. Start with the base part, then position the membrane facing up, and firmly attach the top part. Check the pictures below to ensure you have the correct assembly order—if the parts are put together incorrectly, the membrane may not have enough space to move.</w:t>
      </w:r>
    </w:p>
    <w:p w14:paraId="598222D8" w14:textId="0993273F" w:rsidR="00A91B19" w:rsidRPr="00A91B19" w:rsidRDefault="00A91B19" w:rsidP="00A91B19">
      <w:r w:rsidRPr="00A91B19">
        <w:lastRenderedPageBreak/>
        <w:drawing>
          <wp:inline distT="0" distB="0" distL="0" distR="0" wp14:anchorId="02F3E32A" wp14:editId="0D762C6E">
            <wp:extent cx="5943600" cy="4471670"/>
            <wp:effectExtent l="0" t="0" r="0" b="5080"/>
            <wp:docPr id="1149374088" name="Picture 65" descr="Brick Assistant - passive radiator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Brick Assistant - passive radiator assembly"/>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4471670"/>
                    </a:xfrm>
                    <a:prstGeom prst="rect">
                      <a:avLst/>
                    </a:prstGeom>
                    <a:noFill/>
                    <a:ln>
                      <a:noFill/>
                    </a:ln>
                  </pic:spPr>
                </pic:pic>
              </a:graphicData>
            </a:graphic>
          </wp:inline>
        </w:drawing>
      </w:r>
      <w:r w:rsidRPr="00A91B19">
        <w:t>Passive radiator assembly</w:t>
      </w:r>
      <w:r w:rsidRPr="00A91B19">
        <w:lastRenderedPageBreak/>
        <w:drawing>
          <wp:inline distT="0" distB="0" distL="0" distR="0" wp14:anchorId="615E6266" wp14:editId="7D5AAC58">
            <wp:extent cx="5943600" cy="4471670"/>
            <wp:effectExtent l="0" t="0" r="0" b="5080"/>
            <wp:docPr id="398035691" name="Picture 64" descr="Brick Assistant - passive radiator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Brick Assistant - passive radiator slo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4471670"/>
                    </a:xfrm>
                    <a:prstGeom prst="rect">
                      <a:avLst/>
                    </a:prstGeom>
                    <a:noFill/>
                    <a:ln>
                      <a:noFill/>
                    </a:ln>
                  </pic:spPr>
                </pic:pic>
              </a:graphicData>
            </a:graphic>
          </wp:inline>
        </w:drawing>
      </w:r>
      <w:r w:rsidRPr="00A91B19">
        <w:t>Inserting a passive radiator in it’s slot</w:t>
      </w:r>
    </w:p>
    <w:p w14:paraId="707F9DEB" w14:textId="77777777" w:rsidR="00A91B19" w:rsidRPr="00A91B19" w:rsidRDefault="00A91B19" w:rsidP="00A91B19">
      <w:r w:rsidRPr="00A91B19">
        <w:t>Next, insert the membrane holder (with the membrane inside) into the side slot of the device body. Use some pressure to fully push the holder into the slot. If it feels too tight, lightly sand the membrane holder parts with fine sandpaper. Repeat these steps for the second passive radiator.</w:t>
      </w:r>
    </w:p>
    <w:p w14:paraId="6ADA3E53" w14:textId="77777777" w:rsidR="00A91B19" w:rsidRPr="00A91B19" w:rsidRDefault="00A91B19" w:rsidP="00A91B19">
      <w:r w:rsidRPr="00A91B19">
        <w:rPr>
          <w:b/>
          <w:bCs/>
        </w:rPr>
        <w:t>Adding a USB port on the back (optional):</w:t>
      </w:r>
      <w:r w:rsidRPr="00A91B19">
        <w:br/>
        <w:t>You can power the device using either of the two USB-C ports already present on the sides of the ReSpeaker Lite PCB. However, for a cleaner look, I decided to add an extra USB-C port on the back of the case and use that instead. To do this, solder a wire with a JST2.0 female connector to the corresponding power contacts on the device’s PCB, then connect it to the JST2.0 male connector from the USB-C socket installed on the back of the case.</w:t>
      </w:r>
    </w:p>
    <w:p w14:paraId="5195DD07" w14:textId="49EC83A5" w:rsidR="00A91B19" w:rsidRPr="00A91B19" w:rsidRDefault="00A91B19" w:rsidP="00A91B19">
      <w:r w:rsidRPr="00A91B19">
        <w:lastRenderedPageBreak/>
        <w:drawing>
          <wp:inline distT="0" distB="0" distL="0" distR="0" wp14:anchorId="7CF1E055" wp14:editId="71043830">
            <wp:extent cx="5943600" cy="3552190"/>
            <wp:effectExtent l="0" t="0" r="0" b="0"/>
            <wp:docPr id="1560943576" name="Picture 63" descr="ReSpeaker lite - 5v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ReSpeaker lite - 5v connection"/>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r w:rsidRPr="00A91B19">
        <w:t>5v Power Terminal Connection</w:t>
      </w:r>
      <w:r w:rsidRPr="00A91B19">
        <w:lastRenderedPageBreak/>
        <w:drawing>
          <wp:inline distT="0" distB="0" distL="0" distR="0" wp14:anchorId="663828B1" wp14:editId="768B36A1">
            <wp:extent cx="5943600" cy="4662170"/>
            <wp:effectExtent l="0" t="0" r="0" b="5080"/>
            <wp:docPr id="2005904426" name="Picture 62" descr="Brick Assistant -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Brick Assistant - back"/>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4662170"/>
                    </a:xfrm>
                    <a:prstGeom prst="rect">
                      <a:avLst/>
                    </a:prstGeom>
                    <a:noFill/>
                    <a:ln>
                      <a:noFill/>
                    </a:ln>
                  </pic:spPr>
                </pic:pic>
              </a:graphicData>
            </a:graphic>
          </wp:inline>
        </w:drawing>
      </w:r>
      <w:r w:rsidRPr="00A91B19">
        <w:t>Back of the device with added USB-C port</w:t>
      </w:r>
      <w:r w:rsidRPr="00A91B19">
        <w:lastRenderedPageBreak/>
        <w:drawing>
          <wp:inline distT="0" distB="0" distL="0" distR="0" wp14:anchorId="137E0C68" wp14:editId="10BDF253">
            <wp:extent cx="5943600" cy="4471670"/>
            <wp:effectExtent l="0" t="0" r="0" b="5080"/>
            <wp:docPr id="950267774" name="Picture 61" descr="Brick Assistant - back USB-C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Brick Assistant - back USB-C slo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4471670"/>
                    </a:xfrm>
                    <a:prstGeom prst="rect">
                      <a:avLst/>
                    </a:prstGeom>
                    <a:noFill/>
                    <a:ln>
                      <a:noFill/>
                    </a:ln>
                  </pic:spPr>
                </pic:pic>
              </a:graphicData>
            </a:graphic>
          </wp:inline>
        </w:drawing>
      </w:r>
      <w:r w:rsidRPr="00A91B19">
        <w:t>USB-C socket is secured with nut inside</w:t>
      </w:r>
    </w:p>
    <w:p w14:paraId="7D4D3E84" w14:textId="77777777" w:rsidR="00A91B19" w:rsidRPr="00A91B19" w:rsidRDefault="00A91B19" w:rsidP="00A91B19">
      <w:r w:rsidRPr="00A91B19">
        <w:rPr>
          <w:b/>
          <w:bCs/>
        </w:rPr>
        <w:t>Make sure to double-check the polarity before connecting power to the additional socket—otherwise, you risk damaging the ReSpeaker board.</w:t>
      </w:r>
      <w:r w:rsidRPr="00A91B19">
        <w:t> If the integrated USB ports are enough for you, you can simply edit the rear case part to remove the hole for the extra USB-C socket.</w:t>
      </w:r>
    </w:p>
    <w:p w14:paraId="17643A27" w14:textId="004E0B94" w:rsidR="00A91B19" w:rsidRPr="00A91B19" w:rsidRDefault="00A91B19" w:rsidP="00A91B19">
      <w:r w:rsidRPr="00A91B19">
        <w:lastRenderedPageBreak/>
        <w:drawing>
          <wp:inline distT="0" distB="0" distL="0" distR="0" wp14:anchorId="65AEC027" wp14:editId="05393FB7">
            <wp:extent cx="5943600" cy="4471670"/>
            <wp:effectExtent l="0" t="0" r="0" b="5080"/>
            <wp:docPr id="295548902" name="Picture 60" descr="Brick Assistant - sound ins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Brick Assistant - sound insulation"/>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4471670"/>
                    </a:xfrm>
                    <a:prstGeom prst="rect">
                      <a:avLst/>
                    </a:prstGeom>
                    <a:noFill/>
                    <a:ln>
                      <a:noFill/>
                    </a:ln>
                  </pic:spPr>
                </pic:pic>
              </a:graphicData>
            </a:graphic>
          </wp:inline>
        </w:drawing>
      </w:r>
      <w:r w:rsidRPr="00A91B19">
        <w:t>Optional Sound Insulation Layer</w:t>
      </w:r>
    </w:p>
    <w:p w14:paraId="7B17A8BB" w14:textId="77777777" w:rsidR="00A91B19" w:rsidRPr="00A91B19" w:rsidRDefault="00A91B19" w:rsidP="00A91B19">
      <w:r w:rsidRPr="00A91B19">
        <w:rPr>
          <w:b/>
          <w:bCs/>
        </w:rPr>
        <w:t>Adding Sound Insulation Inside the Speaker Bay (Optional):</w:t>
      </w:r>
      <w:r w:rsidRPr="00A91B19">
        <w:br/>
        <w:t>This step is completely optional. I decided to add some sound insulation inside the speaker bay because I thought it might improve the sound quality, but I can’t say for sure since I didn’t do extensive testing—so it’s entirely up to you whether to do this or not. I used a piece of 3mm laminate underlay that was left over from installing flooring in my house, and I glued it to the bottom, rear wall, and the lid that seals the speaker bay. You can use any similar soft material if you feel it’s worth trying.</w:t>
      </w:r>
    </w:p>
    <w:p w14:paraId="55B10179" w14:textId="77777777" w:rsidR="00A91B19" w:rsidRPr="00A91B19" w:rsidRDefault="00A91B19" w:rsidP="00A91B19">
      <w:r w:rsidRPr="00A91B19">
        <w:rPr>
          <w:b/>
          <w:bCs/>
        </w:rPr>
        <w:t>Connecting the Speaker:</w:t>
      </w:r>
      <w:r w:rsidRPr="00A91B19">
        <w:br/>
        <w:t>To connect the speaker, solder the wires from the JST2.0 connector to the speaker terminals. Make sure to match the polarity: the “+” and “–” are marked on both the ReSpeaker PCB speaker socket and on the speaker itself.</w:t>
      </w:r>
    </w:p>
    <w:p w14:paraId="02925C66" w14:textId="77777777" w:rsidR="00A91B19" w:rsidRPr="00A91B19" w:rsidRDefault="00A91B19" w:rsidP="00A91B19">
      <w:r w:rsidRPr="00A91B19">
        <w:rPr>
          <w:b/>
          <w:bCs/>
        </w:rPr>
        <w:t>Installing the Speaker Driver:</w:t>
      </w:r>
      <w:r w:rsidRPr="00A91B19">
        <w:br/>
        <w:t>To install the speaker, place it </w:t>
      </w:r>
      <w:r w:rsidRPr="00A91B19">
        <w:rPr>
          <w:b/>
          <w:bCs/>
        </w:rPr>
        <w:t>inside</w:t>
      </w:r>
      <w:r w:rsidRPr="00A91B19">
        <w:t xml:space="preserve"> the speaker bay so it fits into the speaker hole. Attach the nut holder part from the bottom, then screw it together with the top grille using M3 </w:t>
      </w:r>
      <w:r w:rsidRPr="00A91B19">
        <w:lastRenderedPageBreak/>
        <w:t>screws and nuts. For convenience, you can insert the nuts into the bottom holder part in advance adding some glue for extra security if needed.</w:t>
      </w:r>
    </w:p>
    <w:p w14:paraId="43EF5593" w14:textId="77777777" w:rsidR="00A91B19" w:rsidRPr="00A91B19" w:rsidRDefault="00A91B19" w:rsidP="00A91B19">
      <w:r w:rsidRPr="00A91B19">
        <w:rPr>
          <w:b/>
          <w:bCs/>
        </w:rPr>
        <w:t>Sealing the Speaker Bay:</w:t>
      </w:r>
      <w:r w:rsidRPr="00A91B19">
        <w:br/>
        <w:t>To seal the speaker bay, use the 3D-printed lid. It has a hole for the speaker and power wires, but you’ll notice the connectors won’t fit through the hole. What I did was remove the connector pins from the plugs, feed the wires through the hole in the lid, and then reattach the pins to the connectors. You can use a small screwdriver or a needle to release the pins from the connector. After that, close the bay with the lid and seal the wire hole with hot glue (or any other silicone-based adhesive). I also added some glue around the edge of the lid to secure it in place.</w:t>
      </w:r>
    </w:p>
    <w:p w14:paraId="4FB2BBCD" w14:textId="3CB50626" w:rsidR="00A91B19" w:rsidRPr="00A91B19" w:rsidRDefault="00A91B19" w:rsidP="00A91B19">
      <w:r w:rsidRPr="00A91B19">
        <w:lastRenderedPageBreak/>
        <w:drawing>
          <wp:inline distT="0" distB="0" distL="0" distR="0" wp14:anchorId="7C0E9838" wp14:editId="1E625073">
            <wp:extent cx="5943600" cy="7908290"/>
            <wp:effectExtent l="0" t="0" r="0" b="0"/>
            <wp:docPr id="1659851665" name="Picture 59" descr="Brick Assistant - final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Brick Assistant - final assembly"/>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7908290"/>
                    </a:xfrm>
                    <a:prstGeom prst="rect">
                      <a:avLst/>
                    </a:prstGeom>
                    <a:noFill/>
                    <a:ln>
                      <a:noFill/>
                    </a:ln>
                  </pic:spPr>
                </pic:pic>
              </a:graphicData>
            </a:graphic>
          </wp:inline>
        </w:drawing>
      </w:r>
      <w:r w:rsidRPr="00A91B19">
        <w:t>Ready to snap 2 main parts together</w:t>
      </w:r>
    </w:p>
    <w:p w14:paraId="16DB7853" w14:textId="77777777" w:rsidR="00A91B19" w:rsidRPr="00A91B19" w:rsidRDefault="00A91B19" w:rsidP="00A91B19">
      <w:r w:rsidRPr="00A91B19">
        <w:rPr>
          <w:b/>
          <w:bCs/>
        </w:rPr>
        <w:lastRenderedPageBreak/>
        <w:t>Placing the ReSpeaker Lite PCB:</w:t>
      </w:r>
      <w:r w:rsidRPr="00A91B19">
        <w:br/>
        <w:t>Before placing the PCB into its slot in the corresponding 3D-printed case part, first secure the WiFi antenna to the inside bottom of the part (see the picture). The antenna has a self-adhesive backing if you remove the protective film, but I also added a few drops of multipurpose glue for extra security.</w:t>
      </w:r>
    </w:p>
    <w:p w14:paraId="7CA3BB40" w14:textId="77777777" w:rsidR="00A91B19" w:rsidRPr="00A91B19" w:rsidRDefault="00A91B19" w:rsidP="00A91B19">
      <w:r w:rsidRPr="00A91B19">
        <w:t>Next, don’t forget to insert the two 3D-printed buttons into their slots—they should move freely. If they’re too tight, use fine sandpaper or a file to adjust them. When installing the PCB, make sure the WiFi antenna wire is positioned so it will stick out between the PCB and the case wall.</w:t>
      </w:r>
    </w:p>
    <w:p w14:paraId="305381CF" w14:textId="77777777" w:rsidR="00A91B19" w:rsidRPr="00A91B19" w:rsidRDefault="00A91B19" w:rsidP="00A91B19">
      <w:r w:rsidRPr="00A91B19">
        <w:t>I also recommend snapping the LED lens into place before installing the PCB. If you need to adjust or remove it later, it will be more difficult once the PCB is installed.</w:t>
      </w:r>
    </w:p>
    <w:p w14:paraId="0EA7A9E9" w14:textId="77777777" w:rsidR="00A91B19" w:rsidRPr="00A91B19" w:rsidRDefault="00A91B19" w:rsidP="00A91B19">
      <w:r w:rsidRPr="00A91B19">
        <w:t>To install the PCB, start by inserting the side with the 3.5mm audio jack and USB-C port into the corresponding holes in the case wall. Then, while gently spreading the other three case walls with your fingers, carefully push the PCB into place until the opposite USB-C port snaps into the hole on the other side. Be careful not to use too much force, as the PCB should snap in easily if the walls are spread enough. Using PETG filament for the case can help, as it is more flexible than other plastics.</w:t>
      </w:r>
    </w:p>
    <w:p w14:paraId="512DFC9A" w14:textId="7EF79196" w:rsidR="00A91B19" w:rsidRPr="00A91B19" w:rsidRDefault="00A91B19" w:rsidP="00A91B19">
      <w:r w:rsidRPr="00A91B19">
        <w:lastRenderedPageBreak/>
        <w:drawing>
          <wp:inline distT="0" distB="0" distL="0" distR="0" wp14:anchorId="56F28671" wp14:editId="533DC834">
            <wp:extent cx="5943600" cy="6565265"/>
            <wp:effectExtent l="0" t="0" r="0" b="6985"/>
            <wp:docPr id="874700655" name="Picture 58" descr="Brick Assistant - feet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Brick Assistant - feet installation"/>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43600" cy="6565265"/>
                    </a:xfrm>
                    <a:prstGeom prst="rect">
                      <a:avLst/>
                    </a:prstGeom>
                    <a:noFill/>
                    <a:ln>
                      <a:noFill/>
                    </a:ln>
                  </pic:spPr>
                </pic:pic>
              </a:graphicData>
            </a:graphic>
          </wp:inline>
        </w:drawing>
      </w:r>
      <w:r w:rsidRPr="00A91B19">
        <w:t>Rubber feet added</w:t>
      </w:r>
    </w:p>
    <w:p w14:paraId="6C40792F" w14:textId="77777777" w:rsidR="00A91B19" w:rsidRPr="00A91B19" w:rsidRDefault="00A91B19" w:rsidP="00A91B19">
      <w:r w:rsidRPr="00A91B19">
        <w:t>Once the PCB is in place, check that the buttons click properly and that the microphone holes in the PCB line up with the openings on the front panel. Finally, connect the WiFi antenna cable to the PCB port.</w:t>
      </w:r>
    </w:p>
    <w:p w14:paraId="0075E6BB" w14:textId="77777777" w:rsidR="00A91B19" w:rsidRPr="00A91B19" w:rsidRDefault="00A91B19" w:rsidP="00A91B19">
      <w:r w:rsidRPr="00A91B19">
        <w:rPr>
          <w:b/>
          <w:bCs/>
        </w:rPr>
        <w:t>Putting It All Together:</w:t>
      </w:r>
      <w:r w:rsidRPr="00A91B19">
        <w:br/>
        <w:t xml:space="preserve">Once the speaker bay is sealed, the PCB is installed in the front panel, and the power and </w:t>
      </w:r>
      <w:r w:rsidRPr="00A91B19">
        <w:lastRenderedPageBreak/>
        <w:t>speaker wires are connected, you can tuck any excess wire between the cones on the speaker bay lid and add a drop of hot glue to keep them in place if needed.</w:t>
      </w:r>
      <w:r w:rsidRPr="00A91B19">
        <w:br/>
        <w:t>After that, simply snap the front panel onto the speaker bay part.</w:t>
      </w:r>
    </w:p>
    <w:p w14:paraId="462141B7" w14:textId="77777777" w:rsidR="00A91B19" w:rsidRPr="00A91B19" w:rsidRDefault="00A91B19" w:rsidP="00A91B19">
      <w:r w:rsidRPr="00A91B19">
        <w:rPr>
          <w:b/>
          <w:bCs/>
        </w:rPr>
        <w:t>Icing on the Cake:</w:t>
      </w:r>
      <w:r w:rsidRPr="00A91B19">
        <w:br/>
        <w:t>As a finishing touch, I added four soft pads (feet) to the bottom of the device case. These help dampen any vibrations that could occur if you place the plastic case with the speaker directly on a desk. I repurposed the soft pads from disposable vapes, where they’re used to insulate battery terminals, but you can use any similar material or rubber feet for this purpose.</w:t>
      </w:r>
    </w:p>
    <w:p w14:paraId="57B7AEB6" w14:textId="77777777" w:rsidR="00F338DB" w:rsidRDefault="00F338DB"/>
    <w:sectPr w:rsidR="00F338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dwin Barnes" w:date="2026-06-19T11:06:00Z" w:initials="EB">
    <w:p w14:paraId="242F48D3" w14:textId="77777777" w:rsidR="00A91B19" w:rsidRDefault="00A91B19" w:rsidP="006A0797">
      <w:pPr>
        <w:pStyle w:val="CommentText"/>
      </w:pPr>
      <w:r>
        <w:rPr>
          <w:rStyle w:val="CommentReference"/>
        </w:rPr>
        <w:annotationRef/>
      </w:r>
      <w:r>
        <w:rPr>
          <w:i/>
          <w:iCs/>
        </w:rPr>
        <w:t xml:space="preserve">(Format this heading as </w:t>
      </w:r>
      <w:r>
        <w:rPr>
          <w:b/>
          <w:bCs/>
          <w:i/>
          <w:iCs/>
        </w:rPr>
        <w:t>Heading 1</w:t>
      </w:r>
      <w:r>
        <w:rPr>
          <w:i/>
          <w:iCs/>
        </w:rPr>
        <w:t xml:space="preserve">, open its </w:t>
      </w:r>
      <w:r>
        <w:rPr>
          <w:b/>
          <w:bCs/>
          <w:i/>
          <w:iCs/>
        </w:rPr>
        <w:t>Paragraph Settings</w:t>
      </w:r>
      <w:r>
        <w:rPr>
          <w:i/>
          <w:iCs/>
        </w:rPr>
        <w:t xml:space="preserve">, and check </w:t>
      </w:r>
      <w:r>
        <w:rPr>
          <w:b/>
          <w:bCs/>
          <w:i/>
          <w:iCs/>
        </w:rPr>
        <w:t>Collapsed by default</w:t>
      </w:r>
      <w:r>
        <w:rPr>
          <w:i/>
          <w:iCs/>
        </w:rPr>
        <w:t>)</w:t>
      </w:r>
    </w:p>
  </w:comment>
  <w:comment w:id="3" w:author="Edwin Barnes" w:date="2026-06-19T11:04:00Z" w:initials="EB">
    <w:p w14:paraId="450996C0" w14:textId="77777777" w:rsidR="00A91B19" w:rsidRDefault="00A91B19" w:rsidP="008E4748">
      <w:pPr>
        <w:pStyle w:val="CommentText"/>
      </w:pPr>
      <w:r>
        <w:rPr>
          <w:rStyle w:val="CommentReference"/>
        </w:rPr>
        <w:annotationRef/>
      </w:r>
      <w:r>
        <w:rPr>
          <w:i/>
          <w:iCs/>
        </w:rPr>
        <w:t xml:space="preserve">Note: (Format this heading as a standard </w:t>
      </w:r>
      <w:r>
        <w:rPr>
          <w:b/>
          <w:bCs/>
          <w:i/>
          <w:iCs/>
        </w:rPr>
        <w:t>Heading 1</w:t>
      </w:r>
      <w:r>
        <w:rPr>
          <w:i/>
          <w:iCs/>
        </w:rPr>
        <w:t xml:space="preserve">, but make sure </w:t>
      </w:r>
      <w:r>
        <w:rPr>
          <w:b/>
          <w:bCs/>
          <w:i/>
          <w:iCs/>
        </w:rPr>
        <w:t>Collapsed by default</w:t>
      </w:r>
      <w:r>
        <w:rPr>
          <w:i/>
          <w:iCs/>
        </w:rPr>
        <w:t xml:space="preserve"> is UNCHECKED so pictures stay open)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F48D3" w15:done="0"/>
  <w15:commentEx w15:paraId="450996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D5C2C3" w16cex:dateUtc="2026-06-19T17:06:00Z"/>
  <w16cex:commentExtensible w16cex:durableId="3DE89A7F" w16cex:dateUtc="2026-06-19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F48D3" w16cid:durableId="4BD5C2C3"/>
  <w16cid:commentId w16cid:paraId="450996C0" w16cid:durableId="3DE89A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2D"/>
    <w:multiLevelType w:val="multilevel"/>
    <w:tmpl w:val="BDAAD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0E49"/>
    <w:multiLevelType w:val="multilevel"/>
    <w:tmpl w:val="5A12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659FE"/>
    <w:multiLevelType w:val="multilevel"/>
    <w:tmpl w:val="4C0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932F8"/>
    <w:multiLevelType w:val="multilevel"/>
    <w:tmpl w:val="0712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B7F1B"/>
    <w:multiLevelType w:val="multilevel"/>
    <w:tmpl w:val="F3B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504CA"/>
    <w:multiLevelType w:val="multilevel"/>
    <w:tmpl w:val="B958D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6382D"/>
    <w:multiLevelType w:val="multilevel"/>
    <w:tmpl w:val="9A32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84397"/>
    <w:multiLevelType w:val="multilevel"/>
    <w:tmpl w:val="864C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A6396"/>
    <w:multiLevelType w:val="multilevel"/>
    <w:tmpl w:val="8C948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7241D"/>
    <w:multiLevelType w:val="multilevel"/>
    <w:tmpl w:val="5F5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4FAE"/>
    <w:multiLevelType w:val="multilevel"/>
    <w:tmpl w:val="2BD6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91149"/>
    <w:multiLevelType w:val="multilevel"/>
    <w:tmpl w:val="BB04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737E1"/>
    <w:multiLevelType w:val="multilevel"/>
    <w:tmpl w:val="E610B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1C4703"/>
    <w:multiLevelType w:val="multilevel"/>
    <w:tmpl w:val="178E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53DF0"/>
    <w:multiLevelType w:val="multilevel"/>
    <w:tmpl w:val="C25C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77CDF"/>
    <w:multiLevelType w:val="multilevel"/>
    <w:tmpl w:val="88084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83334"/>
    <w:multiLevelType w:val="multilevel"/>
    <w:tmpl w:val="0FF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86294"/>
    <w:multiLevelType w:val="multilevel"/>
    <w:tmpl w:val="1C6C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7472C"/>
    <w:multiLevelType w:val="multilevel"/>
    <w:tmpl w:val="31FE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46F5D"/>
    <w:multiLevelType w:val="multilevel"/>
    <w:tmpl w:val="0144F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F78E8"/>
    <w:multiLevelType w:val="multilevel"/>
    <w:tmpl w:val="6E24B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A3585"/>
    <w:multiLevelType w:val="multilevel"/>
    <w:tmpl w:val="DFBA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564BC"/>
    <w:multiLevelType w:val="multilevel"/>
    <w:tmpl w:val="949A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9A7F5B"/>
    <w:multiLevelType w:val="multilevel"/>
    <w:tmpl w:val="492EC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75136"/>
    <w:multiLevelType w:val="multilevel"/>
    <w:tmpl w:val="8C168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C4EBA"/>
    <w:multiLevelType w:val="multilevel"/>
    <w:tmpl w:val="0B40F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81A8D"/>
    <w:multiLevelType w:val="multilevel"/>
    <w:tmpl w:val="B0AE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31D3B"/>
    <w:multiLevelType w:val="multilevel"/>
    <w:tmpl w:val="47BC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8942CE"/>
    <w:multiLevelType w:val="multilevel"/>
    <w:tmpl w:val="46000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36A6B"/>
    <w:multiLevelType w:val="multilevel"/>
    <w:tmpl w:val="D64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F01CC"/>
    <w:multiLevelType w:val="multilevel"/>
    <w:tmpl w:val="2B1E7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05507C"/>
    <w:multiLevelType w:val="multilevel"/>
    <w:tmpl w:val="E7F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CA7F2A"/>
    <w:multiLevelType w:val="multilevel"/>
    <w:tmpl w:val="6EA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625D3"/>
    <w:multiLevelType w:val="multilevel"/>
    <w:tmpl w:val="738E7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62141">
    <w:abstractNumId w:val="21"/>
  </w:num>
  <w:num w:numId="2" w16cid:durableId="1475683506">
    <w:abstractNumId w:val="7"/>
  </w:num>
  <w:num w:numId="3" w16cid:durableId="420833005">
    <w:abstractNumId w:val="33"/>
  </w:num>
  <w:num w:numId="4" w16cid:durableId="1244216679">
    <w:abstractNumId w:val="24"/>
  </w:num>
  <w:num w:numId="5" w16cid:durableId="247934241">
    <w:abstractNumId w:val="28"/>
  </w:num>
  <w:num w:numId="6" w16cid:durableId="1909656882">
    <w:abstractNumId w:val="4"/>
  </w:num>
  <w:num w:numId="7" w16cid:durableId="1530022480">
    <w:abstractNumId w:val="29"/>
  </w:num>
  <w:num w:numId="8" w16cid:durableId="1579052562">
    <w:abstractNumId w:val="6"/>
  </w:num>
  <w:num w:numId="9" w16cid:durableId="1975983143">
    <w:abstractNumId w:val="1"/>
  </w:num>
  <w:num w:numId="10" w16cid:durableId="1348218570">
    <w:abstractNumId w:val="9"/>
  </w:num>
  <w:num w:numId="11" w16cid:durableId="1744377659">
    <w:abstractNumId w:val="20"/>
  </w:num>
  <w:num w:numId="12" w16cid:durableId="731276315">
    <w:abstractNumId w:val="23"/>
  </w:num>
  <w:num w:numId="13" w16cid:durableId="1630668627">
    <w:abstractNumId w:val="13"/>
  </w:num>
  <w:num w:numId="14" w16cid:durableId="83309687">
    <w:abstractNumId w:val="8"/>
  </w:num>
  <w:num w:numId="15" w16cid:durableId="1523475217">
    <w:abstractNumId w:val="0"/>
  </w:num>
  <w:num w:numId="16" w16cid:durableId="1798066482">
    <w:abstractNumId w:val="18"/>
  </w:num>
  <w:num w:numId="17" w16cid:durableId="1328050660">
    <w:abstractNumId w:val="12"/>
  </w:num>
  <w:num w:numId="18" w16cid:durableId="657615638">
    <w:abstractNumId w:val="3"/>
  </w:num>
  <w:num w:numId="19" w16cid:durableId="1118330291">
    <w:abstractNumId w:val="30"/>
  </w:num>
  <w:num w:numId="20" w16cid:durableId="1568153291">
    <w:abstractNumId w:val="25"/>
  </w:num>
  <w:num w:numId="21" w16cid:durableId="1597590954">
    <w:abstractNumId w:val="32"/>
  </w:num>
  <w:num w:numId="22" w16cid:durableId="1589387039">
    <w:abstractNumId w:val="15"/>
  </w:num>
  <w:num w:numId="23" w16cid:durableId="156769811">
    <w:abstractNumId w:val="10"/>
  </w:num>
  <w:num w:numId="24" w16cid:durableId="239364422">
    <w:abstractNumId w:val="27"/>
  </w:num>
  <w:num w:numId="25" w16cid:durableId="1756054065">
    <w:abstractNumId w:val="26"/>
  </w:num>
  <w:num w:numId="26" w16cid:durableId="2091344815">
    <w:abstractNumId w:val="5"/>
  </w:num>
  <w:num w:numId="27" w16cid:durableId="776870078">
    <w:abstractNumId w:val="31"/>
  </w:num>
  <w:num w:numId="28" w16cid:durableId="930896392">
    <w:abstractNumId w:val="22"/>
  </w:num>
  <w:num w:numId="29" w16cid:durableId="1930112567">
    <w:abstractNumId w:val="11"/>
  </w:num>
  <w:num w:numId="30" w16cid:durableId="1486625958">
    <w:abstractNumId w:val="16"/>
  </w:num>
  <w:num w:numId="31" w16cid:durableId="544634652">
    <w:abstractNumId w:val="17"/>
  </w:num>
  <w:num w:numId="32" w16cid:durableId="1905331001">
    <w:abstractNumId w:val="14"/>
  </w:num>
  <w:num w:numId="33" w16cid:durableId="1171989286">
    <w:abstractNumId w:val="19"/>
  </w:num>
  <w:num w:numId="34" w16cid:durableId="2096629884">
    <w:abstractNumId w:val="2"/>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in Barnes">
    <w15:presenceInfo w15:providerId="Windows Live" w15:userId="1a08cbd08b536a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00"/>
    <w:rsid w:val="000471E6"/>
    <w:rsid w:val="001D507E"/>
    <w:rsid w:val="003F65BF"/>
    <w:rsid w:val="004F128D"/>
    <w:rsid w:val="00501002"/>
    <w:rsid w:val="00A91B19"/>
    <w:rsid w:val="00B53900"/>
    <w:rsid w:val="00BB169F"/>
    <w:rsid w:val="00F33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1DDC"/>
  <w15:chartTrackingRefBased/>
  <w15:docId w15:val="{1EA7CBD8-EDD8-4290-936D-F1F62B684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B19"/>
  </w:style>
  <w:style w:type="paragraph" w:styleId="Heading1">
    <w:name w:val="heading 1"/>
    <w:basedOn w:val="Normal"/>
    <w:next w:val="Normal"/>
    <w:link w:val="Heading1Char"/>
    <w:uiPriority w:val="9"/>
    <w:qFormat/>
    <w:rsid w:val="00A91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1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91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9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91B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1B19"/>
  </w:style>
  <w:style w:type="character" w:customStyle="1" w:styleId="Heading1Char">
    <w:name w:val="Heading 1 Char"/>
    <w:basedOn w:val="DefaultParagraphFont"/>
    <w:link w:val="Heading1"/>
    <w:uiPriority w:val="9"/>
    <w:rsid w:val="00A91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1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91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9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B19"/>
    <w:rPr>
      <w:rFonts w:eastAsiaTheme="majorEastAsia" w:cstheme="majorBidi"/>
      <w:color w:val="272727" w:themeColor="text1" w:themeTint="D8"/>
    </w:rPr>
  </w:style>
  <w:style w:type="paragraph" w:styleId="Title">
    <w:name w:val="Title"/>
    <w:basedOn w:val="Normal"/>
    <w:next w:val="Normal"/>
    <w:link w:val="TitleChar"/>
    <w:uiPriority w:val="10"/>
    <w:qFormat/>
    <w:rsid w:val="00A9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B19"/>
    <w:pPr>
      <w:spacing w:before="160"/>
      <w:jc w:val="center"/>
    </w:pPr>
    <w:rPr>
      <w:i/>
      <w:iCs/>
      <w:color w:val="404040" w:themeColor="text1" w:themeTint="BF"/>
    </w:rPr>
  </w:style>
  <w:style w:type="character" w:customStyle="1" w:styleId="QuoteChar">
    <w:name w:val="Quote Char"/>
    <w:basedOn w:val="DefaultParagraphFont"/>
    <w:link w:val="Quote"/>
    <w:uiPriority w:val="29"/>
    <w:rsid w:val="00A91B19"/>
    <w:rPr>
      <w:i/>
      <w:iCs/>
      <w:color w:val="404040" w:themeColor="text1" w:themeTint="BF"/>
    </w:rPr>
  </w:style>
  <w:style w:type="paragraph" w:styleId="ListParagraph">
    <w:name w:val="List Paragraph"/>
    <w:basedOn w:val="Normal"/>
    <w:uiPriority w:val="34"/>
    <w:qFormat/>
    <w:rsid w:val="00A91B19"/>
    <w:pPr>
      <w:ind w:left="720"/>
      <w:contextualSpacing/>
    </w:pPr>
  </w:style>
  <w:style w:type="character" w:styleId="IntenseEmphasis">
    <w:name w:val="Intense Emphasis"/>
    <w:basedOn w:val="DefaultParagraphFont"/>
    <w:uiPriority w:val="21"/>
    <w:qFormat/>
    <w:rsid w:val="00A91B19"/>
    <w:rPr>
      <w:i/>
      <w:iCs/>
      <w:color w:val="0F4761" w:themeColor="accent1" w:themeShade="BF"/>
    </w:rPr>
  </w:style>
  <w:style w:type="paragraph" w:styleId="IntenseQuote">
    <w:name w:val="Intense Quote"/>
    <w:basedOn w:val="Normal"/>
    <w:next w:val="Normal"/>
    <w:link w:val="IntenseQuoteChar"/>
    <w:uiPriority w:val="30"/>
    <w:qFormat/>
    <w:rsid w:val="00A91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B19"/>
    <w:rPr>
      <w:i/>
      <w:iCs/>
      <w:color w:val="0F4761" w:themeColor="accent1" w:themeShade="BF"/>
    </w:rPr>
  </w:style>
  <w:style w:type="character" w:styleId="IntenseReference">
    <w:name w:val="Intense Reference"/>
    <w:basedOn w:val="DefaultParagraphFont"/>
    <w:uiPriority w:val="32"/>
    <w:qFormat/>
    <w:rsid w:val="00A91B19"/>
    <w:rPr>
      <w:b/>
      <w:bCs/>
      <w:smallCaps/>
      <w:color w:val="0F4761" w:themeColor="accent1" w:themeShade="BF"/>
      <w:spacing w:val="5"/>
    </w:rPr>
  </w:style>
  <w:style w:type="paragraph" w:customStyle="1" w:styleId="msonormal0">
    <w:name w:val="msonormal"/>
    <w:basedOn w:val="Normal"/>
    <w:rsid w:val="00A91B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91B19"/>
    <w:rPr>
      <w:color w:val="467886" w:themeColor="hyperlink"/>
      <w:u w:val="single"/>
    </w:rPr>
  </w:style>
  <w:style w:type="character" w:styleId="FollowedHyperlink">
    <w:name w:val="FollowedHyperlink"/>
    <w:basedOn w:val="DefaultParagraphFont"/>
    <w:uiPriority w:val="99"/>
    <w:semiHidden/>
    <w:unhideWhenUsed/>
    <w:rsid w:val="00A91B19"/>
    <w:rPr>
      <w:color w:val="800080"/>
      <w:u w:val="single"/>
    </w:rPr>
  </w:style>
  <w:style w:type="paragraph" w:customStyle="1" w:styleId="has-contrast-2-color">
    <w:name w:val="has-contrast-2-color"/>
    <w:basedOn w:val="Normal"/>
    <w:rsid w:val="00A91B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p-block-post-termsprefix">
    <w:name w:val="wp-block-post-terms__prefix"/>
    <w:basedOn w:val="DefaultParagraphFont"/>
    <w:rsid w:val="00A91B19"/>
  </w:style>
  <w:style w:type="character" w:customStyle="1" w:styleId="wp-block-post-termsseparator">
    <w:name w:val="wp-block-post-terms__separator"/>
    <w:basedOn w:val="DefaultParagraphFont"/>
    <w:rsid w:val="00A91B19"/>
  </w:style>
  <w:style w:type="paragraph" w:customStyle="1" w:styleId="wp-block-paragraph">
    <w:name w:val="wp-block-paragraph"/>
    <w:basedOn w:val="Normal"/>
    <w:rsid w:val="00A91B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1B19"/>
    <w:rPr>
      <w:b/>
      <w:bCs/>
    </w:rPr>
  </w:style>
  <w:style w:type="character" w:styleId="Emphasis">
    <w:name w:val="Emphasis"/>
    <w:basedOn w:val="DefaultParagraphFont"/>
    <w:uiPriority w:val="20"/>
    <w:qFormat/>
    <w:rsid w:val="00A91B19"/>
    <w:rPr>
      <w:i/>
      <w:iCs/>
    </w:rPr>
  </w:style>
  <w:style w:type="character" w:styleId="HTMLCode">
    <w:name w:val="HTML Code"/>
    <w:basedOn w:val="DefaultParagraphFont"/>
    <w:uiPriority w:val="99"/>
    <w:semiHidden/>
    <w:unhideWhenUsed/>
    <w:rsid w:val="00A91B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91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91B19"/>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A91B19"/>
    <w:rPr>
      <w:color w:val="605E5C"/>
      <w:shd w:val="clear" w:color="auto" w:fill="E1DFDD"/>
    </w:rPr>
  </w:style>
  <w:style w:type="paragraph" w:styleId="NoSpacing">
    <w:name w:val="No Spacing"/>
    <w:link w:val="NoSpacingChar"/>
    <w:uiPriority w:val="1"/>
    <w:qFormat/>
    <w:rsid w:val="00A91B1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91B19"/>
    <w:rPr>
      <w:rFonts w:eastAsiaTheme="minorEastAsia"/>
      <w:kern w:val="0"/>
      <w:sz w:val="22"/>
      <w:szCs w:val="22"/>
      <w14:ligatures w14:val="none"/>
    </w:rPr>
  </w:style>
  <w:style w:type="character" w:styleId="LineNumber">
    <w:name w:val="line number"/>
    <w:basedOn w:val="DefaultParagraphFont"/>
    <w:uiPriority w:val="99"/>
    <w:semiHidden/>
    <w:unhideWhenUsed/>
    <w:rsid w:val="00A91B19"/>
  </w:style>
  <w:style w:type="character" w:styleId="CommentReference">
    <w:name w:val="annotation reference"/>
    <w:basedOn w:val="DefaultParagraphFont"/>
    <w:uiPriority w:val="99"/>
    <w:semiHidden/>
    <w:unhideWhenUsed/>
    <w:rsid w:val="00A91B19"/>
    <w:rPr>
      <w:sz w:val="16"/>
      <w:szCs w:val="16"/>
    </w:rPr>
  </w:style>
  <w:style w:type="paragraph" w:styleId="CommentText">
    <w:name w:val="annotation text"/>
    <w:basedOn w:val="Normal"/>
    <w:link w:val="CommentTextChar"/>
    <w:uiPriority w:val="99"/>
    <w:unhideWhenUsed/>
    <w:rsid w:val="00A91B19"/>
    <w:pPr>
      <w:spacing w:line="240" w:lineRule="auto"/>
    </w:pPr>
    <w:rPr>
      <w:sz w:val="20"/>
      <w:szCs w:val="20"/>
    </w:rPr>
  </w:style>
  <w:style w:type="character" w:customStyle="1" w:styleId="CommentTextChar">
    <w:name w:val="Comment Text Char"/>
    <w:basedOn w:val="DefaultParagraphFont"/>
    <w:link w:val="CommentText"/>
    <w:uiPriority w:val="99"/>
    <w:rsid w:val="00A91B19"/>
    <w:rPr>
      <w:sz w:val="20"/>
      <w:szCs w:val="20"/>
    </w:rPr>
  </w:style>
  <w:style w:type="paragraph" w:styleId="CommentSubject">
    <w:name w:val="annotation subject"/>
    <w:basedOn w:val="CommentText"/>
    <w:next w:val="CommentText"/>
    <w:link w:val="CommentSubjectChar"/>
    <w:uiPriority w:val="99"/>
    <w:semiHidden/>
    <w:unhideWhenUsed/>
    <w:rsid w:val="00A91B19"/>
    <w:rPr>
      <w:b/>
      <w:bCs/>
    </w:rPr>
  </w:style>
  <w:style w:type="character" w:customStyle="1" w:styleId="CommentSubjectChar">
    <w:name w:val="Comment Subject Char"/>
    <w:basedOn w:val="CommentTextChar"/>
    <w:link w:val="CommentSubject"/>
    <w:uiPriority w:val="99"/>
    <w:semiHidden/>
    <w:rsid w:val="00A91B19"/>
    <w:rPr>
      <w:b/>
      <w:bCs/>
      <w:sz w:val="20"/>
      <w:szCs w:val="20"/>
    </w:rPr>
  </w:style>
  <w:style w:type="paragraph" w:styleId="Caption">
    <w:name w:val="caption"/>
    <w:basedOn w:val="Normal"/>
    <w:next w:val="Normal"/>
    <w:uiPriority w:val="35"/>
    <w:unhideWhenUsed/>
    <w:qFormat/>
    <w:rsid w:val="00A91B19"/>
    <w:pPr>
      <w:spacing w:after="200" w:line="240" w:lineRule="auto"/>
    </w:pPr>
    <w:rPr>
      <w:i/>
      <w:iCs/>
      <w:color w:val="0E2841" w:themeColor="text2"/>
    </w:rPr>
  </w:style>
  <w:style w:type="paragraph" w:styleId="TOCHeading">
    <w:name w:val="TOC Heading"/>
    <w:basedOn w:val="Heading1"/>
    <w:next w:val="Normal"/>
    <w:uiPriority w:val="39"/>
    <w:unhideWhenUsed/>
    <w:qFormat/>
    <w:rsid w:val="00A91B19"/>
    <w:pPr>
      <w:spacing w:before="240" w:after="0" w:line="259" w:lineRule="auto"/>
      <w:jc w:val="center"/>
      <w:outlineLvl w:val="9"/>
    </w:pPr>
    <w:rPr>
      <w:kern w:val="0"/>
      <w:sz w:val="32"/>
      <w:szCs w:val="32"/>
      <w14:ligatures w14:val="none"/>
    </w:rPr>
  </w:style>
  <w:style w:type="paragraph" w:styleId="TOC1">
    <w:name w:val="toc 1"/>
    <w:basedOn w:val="Normal"/>
    <w:next w:val="Normal"/>
    <w:autoRedefine/>
    <w:uiPriority w:val="39"/>
    <w:unhideWhenUsed/>
    <w:rsid w:val="00A91B19"/>
    <w:pPr>
      <w:spacing w:after="100"/>
    </w:pPr>
  </w:style>
  <w:style w:type="paragraph" w:styleId="TOC2">
    <w:name w:val="toc 2"/>
    <w:basedOn w:val="Normal"/>
    <w:next w:val="Normal"/>
    <w:autoRedefine/>
    <w:uiPriority w:val="39"/>
    <w:unhideWhenUsed/>
    <w:rsid w:val="00A91B19"/>
    <w:pPr>
      <w:spacing w:after="100"/>
      <w:ind w:left="240"/>
    </w:pPr>
  </w:style>
  <w:style w:type="paragraph" w:styleId="TOC3">
    <w:name w:val="toc 3"/>
    <w:basedOn w:val="Normal"/>
    <w:next w:val="Normal"/>
    <w:autoRedefine/>
    <w:uiPriority w:val="39"/>
    <w:unhideWhenUsed/>
    <w:rsid w:val="00A91B19"/>
    <w:pPr>
      <w:spacing w:after="100"/>
      <w:ind w:left="480"/>
    </w:pPr>
  </w:style>
  <w:style w:type="paragraph" w:styleId="TableofFigures">
    <w:name w:val="table of figures"/>
    <w:basedOn w:val="Normal"/>
    <w:next w:val="Normal"/>
    <w:uiPriority w:val="99"/>
    <w:unhideWhenUsed/>
    <w:rsid w:val="00A91B19"/>
    <w:pPr>
      <w:spacing w:after="0"/>
    </w:pPr>
  </w:style>
  <w:style w:type="paragraph" w:styleId="PlainText">
    <w:name w:val="Plain Text"/>
    <w:basedOn w:val="Normal"/>
    <w:link w:val="PlainTextChar"/>
    <w:uiPriority w:val="99"/>
    <w:unhideWhenUsed/>
    <w:rsid w:val="00A91B1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91B19"/>
    <w:rPr>
      <w:rFonts w:ascii="Consolas" w:hAnsi="Consolas"/>
      <w:sz w:val="21"/>
      <w:szCs w:val="21"/>
    </w:rPr>
  </w:style>
  <w:style w:type="paragraph" w:customStyle="1" w:styleId="Code">
    <w:name w:val="Code"/>
    <w:basedOn w:val="Heading2"/>
    <w:qFormat/>
    <w:rsid w:val="00A91B19"/>
    <w:pPr>
      <w15:collapsed/>
    </w:pPr>
  </w:style>
  <w:style w:type="table" w:styleId="TableGrid">
    <w:name w:val="Table Grid"/>
    <w:basedOn w:val="TableNormal"/>
    <w:uiPriority w:val="39"/>
    <w:rsid w:val="00A91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lick.aliexpress.com/e/_onaDASb" TargetMode="External"/><Relationship Id="rId21" Type="http://schemas.openxmlformats.org/officeDocument/2006/relationships/hyperlink" Target="https://www.seeedstudio.com/ReSpeaker-Lite-Voice-Assistant-Kit-p-5929.html?sensecap_affiliate=uFFempO&amp;referring_service=link" TargetMode="External"/><Relationship Id="rId42" Type="http://schemas.openxmlformats.org/officeDocument/2006/relationships/hyperlink" Target="https://wiki.seeedstudio.com/reSpeaker_usb_v3/" TargetMode="External"/><Relationship Id="rId47" Type="http://schemas.openxmlformats.org/officeDocument/2006/relationships/image" Target="media/image8.jpeg"/><Relationship Id="rId63" Type="http://schemas.openxmlformats.org/officeDocument/2006/relationships/image" Target="media/image20.jpeg"/><Relationship Id="rId68" Type="http://schemas.openxmlformats.org/officeDocument/2006/relationships/hyperlink" Target="https://alphacephei.com/vosk/models/vosk-model-en-us-0.42-gigaspeech.zip" TargetMode="External"/><Relationship Id="rId84" Type="http://schemas.openxmlformats.org/officeDocument/2006/relationships/hyperlink" Target="https://www.home-assistant.io/integrations/openai_conversation/" TargetMode="External"/><Relationship Id="rId89" Type="http://schemas.openxmlformats.org/officeDocument/2006/relationships/hyperlink" Target="https://diycraic.com/2025/01/29/how-to-host-deepseek-locally-on-a-docker-home-server/" TargetMode="External"/><Relationship Id="rId16" Type="http://schemas.openxmlformats.org/officeDocument/2006/relationships/hyperlink" Target="https://diycraic.com/tag/smart-house/" TargetMode="External"/><Relationship Id="rId107" Type="http://schemas.microsoft.com/office/2011/relationships/people" Target="people.xml"/><Relationship Id="rId11" Type="http://schemas.openxmlformats.org/officeDocument/2006/relationships/hyperlink" Target="https://diycraic.com/author/stepyon/" TargetMode="External"/><Relationship Id="rId32" Type="http://schemas.openxmlformats.org/officeDocument/2006/relationships/hyperlink" Target="https://s.click.aliexpress.com/e/_omBZNSB" TargetMode="External"/><Relationship Id="rId37" Type="http://schemas.openxmlformats.org/officeDocument/2006/relationships/hyperlink" Target="https://github.com/formatBCE/Respeaker-Lite-ESPHome-integration" TargetMode="External"/><Relationship Id="rId53" Type="http://schemas.openxmlformats.org/officeDocument/2006/relationships/image" Target="media/image12.jpeg"/><Relationship Id="rId58" Type="http://schemas.openxmlformats.org/officeDocument/2006/relationships/image" Target="media/image16.jpeg"/><Relationship Id="rId74" Type="http://schemas.openxmlformats.org/officeDocument/2006/relationships/hyperlink" Target="https://alphacephei.com/vosk/models/vosk-model-ru-0.42.zip" TargetMode="External"/><Relationship Id="rId79" Type="http://schemas.openxmlformats.org/officeDocument/2006/relationships/image" Target="media/image25.jpeg"/><Relationship Id="rId102" Type="http://schemas.openxmlformats.org/officeDocument/2006/relationships/image" Target="media/image35.jpeg"/><Relationship Id="rId5" Type="http://schemas.openxmlformats.org/officeDocument/2006/relationships/image" Target="file:///C:\Users\barne\Documents\HomeAssistant\Proxmox\project_images\CloudBasedSpies.png" TargetMode="External"/><Relationship Id="rId90" Type="http://schemas.openxmlformats.org/officeDocument/2006/relationships/hyperlink" Target="https://ai.google.dev/gemini-api/docs/rate-limits" TargetMode="External"/><Relationship Id="rId95" Type="http://schemas.openxmlformats.org/officeDocument/2006/relationships/image" Target="media/image29.jpeg"/><Relationship Id="rId22" Type="http://schemas.openxmlformats.org/officeDocument/2006/relationships/hyperlink" Target="https://s.click.aliexpress.com/e/_om6Iyfl" TargetMode="External"/><Relationship Id="rId27" Type="http://schemas.openxmlformats.org/officeDocument/2006/relationships/hyperlink" Target="https://s.click.aliexpress.com/e/_opRneyr" TargetMode="External"/><Relationship Id="rId43" Type="http://schemas.openxmlformats.org/officeDocument/2006/relationships/hyperlink" Target="https://github.com/Stepyon/Respeaker-Lite-ESPHome-BrickAssistant/tree/refs/heads/BrickAssistant/config" TargetMode="External"/><Relationship Id="rId48" Type="http://schemas.openxmlformats.org/officeDocument/2006/relationships/image" Target="media/image9.jpeg"/><Relationship Id="rId64" Type="http://schemas.openxmlformats.org/officeDocument/2006/relationships/image" Target="media/image21.jpeg"/><Relationship Id="rId69" Type="http://schemas.openxmlformats.org/officeDocument/2006/relationships/hyperlink" Target="https://alphacephei.com/vosk/models/vosk-model-de-0.21.zip" TargetMode="External"/><Relationship Id="rId80" Type="http://schemas.openxmlformats.org/officeDocument/2006/relationships/hyperlink" Target="https://github.com/tboby/wyoming-onnx-asr" TargetMode="External"/><Relationship Id="rId85" Type="http://schemas.openxmlformats.org/officeDocument/2006/relationships/hyperlink" Target="https://www.home-assistant.io/integrations/google_generative_ai_conversation/" TargetMode="External"/><Relationship Id="rId12" Type="http://schemas.openxmlformats.org/officeDocument/2006/relationships/hyperlink" Target="https://diycraic.com/category/smart-house/" TargetMode="External"/><Relationship Id="rId17" Type="http://schemas.openxmlformats.org/officeDocument/2006/relationships/image" Target="media/image1.png"/><Relationship Id="rId33" Type="http://schemas.openxmlformats.org/officeDocument/2006/relationships/hyperlink" Target="https://s.click.aliexpress.com/e/_op9w64R" TargetMode="External"/><Relationship Id="rId38" Type="http://schemas.openxmlformats.org/officeDocument/2006/relationships/hyperlink" Target="https://diycraic.com/2025/07/28/building-your-own-voice-assistant-for-home-assistant/" TargetMode="External"/><Relationship Id="rId59" Type="http://schemas.openxmlformats.org/officeDocument/2006/relationships/image" Target="media/image17.jpeg"/><Relationship Id="rId103" Type="http://schemas.openxmlformats.org/officeDocument/2006/relationships/image" Target="media/image36.jpeg"/><Relationship Id="rId108" Type="http://schemas.openxmlformats.org/officeDocument/2006/relationships/theme" Target="theme/theme1.xml"/><Relationship Id="rId20" Type="http://schemas.openxmlformats.org/officeDocument/2006/relationships/image" Target="media/image3.jpeg"/><Relationship Id="rId41" Type="http://schemas.openxmlformats.org/officeDocument/2006/relationships/hyperlink" Target="http://192.168.4.1/" TargetMode="External"/><Relationship Id="rId54" Type="http://schemas.openxmlformats.org/officeDocument/2006/relationships/image" Target="media/image13.jpeg"/><Relationship Id="rId62" Type="http://schemas.openxmlformats.org/officeDocument/2006/relationships/image" Target="media/image19.jpeg"/><Relationship Id="rId70" Type="http://schemas.openxmlformats.org/officeDocument/2006/relationships/hyperlink" Target="https://alphacephei.com/vosk/models/vosk-model-de-tuda-0.6-900k.zip" TargetMode="External"/><Relationship Id="rId75" Type="http://schemas.openxmlformats.org/officeDocument/2006/relationships/hyperlink" Target="https://alphacephei.com/vosk/models/vosk-model-uk-v3.zip" TargetMode="External"/><Relationship Id="rId83" Type="http://schemas.openxmlformats.org/officeDocument/2006/relationships/hyperlink" Target="https://www.home-assistant.io/integrations/google_generative_ai_conversation/" TargetMode="External"/><Relationship Id="rId88" Type="http://schemas.openxmlformats.org/officeDocument/2006/relationships/hyperlink" Target="https://www.home-assistant.io/integrations/ollama" TargetMode="External"/><Relationship Id="rId91" Type="http://schemas.openxmlformats.org/officeDocument/2006/relationships/image" Target="media/image26.jpeg"/><Relationship Id="rId96" Type="http://schemas.openxmlformats.org/officeDocument/2006/relationships/hyperlink" Target="https://www.tinkercad.com/things/dhUtsYfoTar-respeaker-lite-enclosure-brick-assistant" TargetMode="External"/><Relationship Id="rId1" Type="http://schemas.openxmlformats.org/officeDocument/2006/relationships/numbering" Target="numbering.xml"/><Relationship Id="rId6" Type="http://schemas.openxmlformats.org/officeDocument/2006/relationships/comments" Target="comments.xml"/><Relationship Id="rId15" Type="http://schemas.openxmlformats.org/officeDocument/2006/relationships/hyperlink" Target="https://diycraic.com/tag/hardware/" TargetMode="External"/><Relationship Id="rId23" Type="http://schemas.openxmlformats.org/officeDocument/2006/relationships/hyperlink" Target="https://s.click.aliexpress.com/e/_okR1K2b" TargetMode="External"/><Relationship Id="rId28" Type="http://schemas.openxmlformats.org/officeDocument/2006/relationships/hyperlink" Target="https://s.click.aliexpress.com/e/_oBg0kX9" TargetMode="External"/><Relationship Id="rId36" Type="http://schemas.openxmlformats.org/officeDocument/2006/relationships/hyperlink" Target="https://s.click.aliexpress.com/e/_oFWJ8P5" TargetMode="External"/><Relationship Id="rId49" Type="http://schemas.openxmlformats.org/officeDocument/2006/relationships/image" Target="media/image10.jpeg"/><Relationship Id="rId57" Type="http://schemas.openxmlformats.org/officeDocument/2006/relationships/image" Target="media/image15.jpeg"/><Relationship Id="rId106" Type="http://schemas.openxmlformats.org/officeDocument/2006/relationships/fontTable" Target="fontTable.xml"/><Relationship Id="rId10" Type="http://schemas.openxmlformats.org/officeDocument/2006/relationships/hyperlink" Target="https://diycraic.com/2025/07/28/building-your-own-voice-assistant-for-home-assistant/" TargetMode="External"/><Relationship Id="rId31" Type="http://schemas.openxmlformats.org/officeDocument/2006/relationships/hyperlink" Target="https://s.click.aliexpress.com/e/_olSszXt" TargetMode="External"/><Relationship Id="rId44" Type="http://schemas.openxmlformats.org/officeDocument/2006/relationships/image" Target="media/image5.jpeg"/><Relationship Id="rId52" Type="http://schemas.openxmlformats.org/officeDocument/2006/relationships/hyperlink" Target="https://github.com/Stepyon/Respeaker-Lite-ESPHome-BrickAssistant/tree/BrickAssistant/config" TargetMode="External"/><Relationship Id="rId60" Type="http://schemas.openxmlformats.org/officeDocument/2006/relationships/image" Target="media/image18.jpeg"/><Relationship Id="rId65" Type="http://schemas.openxmlformats.org/officeDocument/2006/relationships/hyperlink" Target="https://github.com/rhasspy/hassio-addons" TargetMode="External"/><Relationship Id="rId73" Type="http://schemas.openxmlformats.org/officeDocument/2006/relationships/hyperlink" Target="https://alphacephei.com/vosk/models/vosk-model-it-0.22.zip" TargetMode="External"/><Relationship Id="rId78" Type="http://schemas.openxmlformats.org/officeDocument/2006/relationships/image" Target="media/image24.jpeg"/><Relationship Id="rId81" Type="http://schemas.openxmlformats.org/officeDocument/2006/relationships/hyperlink" Target="https://github.com/mitrokun/wyoming_stt_onnxasr" TargetMode="External"/><Relationship Id="rId86" Type="http://schemas.openxmlformats.org/officeDocument/2006/relationships/hyperlink" Target="https://ollama.com/" TargetMode="External"/><Relationship Id="rId94" Type="http://schemas.openxmlformats.org/officeDocument/2006/relationships/image" Target="media/image28.jpeg"/><Relationship Id="rId99" Type="http://schemas.openxmlformats.org/officeDocument/2006/relationships/image" Target="media/image32.jpeg"/><Relationship Id="rId101" Type="http://schemas.openxmlformats.org/officeDocument/2006/relationships/image" Target="media/image34.jpeg"/><Relationship Id="rId4" Type="http://schemas.openxmlformats.org/officeDocument/2006/relationships/webSettings" Target="webSettings.xml"/><Relationship Id="rId9" Type="http://schemas.microsoft.com/office/2018/08/relationships/commentsExtensible" Target="commentsExtensible.xml"/><Relationship Id="rId13" Type="http://schemas.openxmlformats.org/officeDocument/2006/relationships/hyperlink" Target="https://diycraic.com/tag/3dprinting/" TargetMode="External"/><Relationship Id="rId18" Type="http://schemas.openxmlformats.org/officeDocument/2006/relationships/image" Target="media/image2.jpeg"/><Relationship Id="rId39" Type="http://schemas.openxmlformats.org/officeDocument/2006/relationships/image" Target="media/image4.jpeg"/><Relationship Id="rId34" Type="http://schemas.openxmlformats.org/officeDocument/2006/relationships/hyperlink" Target="https://s.click.aliexpress.com/e/_okJxeSj" TargetMode="External"/><Relationship Id="rId50" Type="http://schemas.openxmlformats.org/officeDocument/2006/relationships/image" Target="media/image11.jpeg"/><Relationship Id="rId55" Type="http://schemas.openxmlformats.org/officeDocument/2006/relationships/image" Target="media/image14.jpeg"/><Relationship Id="rId76" Type="http://schemas.openxmlformats.org/officeDocument/2006/relationships/image" Target="media/image22.jpeg"/><Relationship Id="rId97" Type="http://schemas.openxmlformats.org/officeDocument/2006/relationships/image" Target="media/image30.jpeg"/><Relationship Id="rId104" Type="http://schemas.openxmlformats.org/officeDocument/2006/relationships/image" Target="media/image37.jpeg"/><Relationship Id="rId7" Type="http://schemas.microsoft.com/office/2011/relationships/commentsExtended" Target="commentsExtended.xml"/><Relationship Id="rId71" Type="http://schemas.openxmlformats.org/officeDocument/2006/relationships/hyperlink" Target="https://alphacephei.com/vosk/models/vosk-model-es-0.42.zip" TargetMode="External"/><Relationship Id="rId92" Type="http://schemas.openxmlformats.org/officeDocument/2006/relationships/image" Target="media/image27.jpeg"/><Relationship Id="rId2" Type="http://schemas.openxmlformats.org/officeDocument/2006/relationships/styles" Target="styles.xml"/><Relationship Id="rId29" Type="http://schemas.openxmlformats.org/officeDocument/2006/relationships/hyperlink" Target="https://s.click.aliexpress.com/e/_oEp7i7V" TargetMode="External"/><Relationship Id="rId24" Type="http://schemas.openxmlformats.org/officeDocument/2006/relationships/hyperlink" Target="https://s.click.aliexpress.com/e/_oEoQFFZ" TargetMode="External"/><Relationship Id="rId40" Type="http://schemas.openxmlformats.org/officeDocument/2006/relationships/hyperlink" Target="https://github.com/Stepyon/Respeaker-Lite-ESPHome-BrickAssistant/tree/BrickAssistant/firmware" TargetMode="External"/><Relationship Id="rId45" Type="http://schemas.openxmlformats.org/officeDocument/2006/relationships/image" Target="media/image6.jpeg"/><Relationship Id="rId66" Type="http://schemas.openxmlformats.org/officeDocument/2006/relationships/hyperlink" Target="https://alphacephei.com/vosk/models" TargetMode="External"/><Relationship Id="rId87" Type="http://schemas.openxmlformats.org/officeDocument/2006/relationships/hyperlink" Target="https://diycraic.com/2025/01/29/how-to-host-deepseek-locally-on-a-docker-home-server/" TargetMode="External"/><Relationship Id="rId61" Type="http://schemas.openxmlformats.org/officeDocument/2006/relationships/hyperlink" Target="https://alphacephei.com/vosk/" TargetMode="External"/><Relationship Id="rId82" Type="http://schemas.openxmlformats.org/officeDocument/2006/relationships/hyperlink" Target="https://www.home-assistant.io/integrations/openai_conversation/" TargetMode="External"/><Relationship Id="rId19" Type="http://schemas.openxmlformats.org/officeDocument/2006/relationships/hyperlink" Target="https://wiki.seeedstudio.com/xiao_respeaker/" TargetMode="External"/><Relationship Id="rId14" Type="http://schemas.openxmlformats.org/officeDocument/2006/relationships/hyperlink" Target="https://diycraic.com/tag/arduino/" TargetMode="External"/><Relationship Id="rId30" Type="http://schemas.openxmlformats.org/officeDocument/2006/relationships/hyperlink" Target="https://s.click.aliexpress.com/e/_opWlNen" TargetMode="External"/><Relationship Id="rId35" Type="http://schemas.openxmlformats.org/officeDocument/2006/relationships/hyperlink" Target="https://s.click.aliexpress.com/e/_oELdjPZ" TargetMode="External"/><Relationship Id="rId56" Type="http://schemas.openxmlformats.org/officeDocument/2006/relationships/hyperlink" Target="https://i0.wp.com/diycraic.com/wp-content/uploads/images/posts/brick_assistant/ha_finish_setup.jpg?ssl=1" TargetMode="External"/><Relationship Id="rId77" Type="http://schemas.openxmlformats.org/officeDocument/2006/relationships/image" Target="media/image23.jpeg"/><Relationship Id="rId100" Type="http://schemas.openxmlformats.org/officeDocument/2006/relationships/image" Target="media/image33.jpeg"/><Relationship Id="rId105" Type="http://schemas.openxmlformats.org/officeDocument/2006/relationships/image" Target="media/image38.jpeg"/><Relationship Id="rId8" Type="http://schemas.microsoft.com/office/2016/09/relationships/commentsIds" Target="commentsIds.xml"/><Relationship Id="rId51" Type="http://schemas.openxmlformats.org/officeDocument/2006/relationships/hyperlink" Target="https://github.com/Stepyon/Respeaker-Lite-ESPHome-BrickAssistant/tree/BrickAssistant/config" TargetMode="External"/><Relationship Id="rId72" Type="http://schemas.openxmlformats.org/officeDocument/2006/relationships/hyperlink" Target="https://alphacephei.com/vosk/models/vosk-model-pt-fb-v0.1.1-20220516_2113.zip" TargetMode="External"/><Relationship Id="rId93" Type="http://schemas.openxmlformats.org/officeDocument/2006/relationships/hyperlink" Target="https://diycraic.com/2024/12/09/diy-high-quality-advanced-co2-sensor-for-home-assistant/" TargetMode="External"/><Relationship Id="rId98" Type="http://schemas.openxmlformats.org/officeDocument/2006/relationships/image" Target="media/image31.jpeg"/><Relationship Id="rId3" Type="http://schemas.openxmlformats.org/officeDocument/2006/relationships/settings" Target="settings.xml"/><Relationship Id="rId25" Type="http://schemas.openxmlformats.org/officeDocument/2006/relationships/hyperlink" Target="https://s.click.aliexpress.com/e/_oknJvAn" TargetMode="External"/><Relationship Id="rId46" Type="http://schemas.openxmlformats.org/officeDocument/2006/relationships/image" Target="media/image7.jpeg"/><Relationship Id="rId67" Type="http://schemas.openxmlformats.org/officeDocument/2006/relationships/hyperlink" Target="https://alphacephei.com/vosk/models/vosk-model-en-us-0.22.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OneDrive\Eds%20Master%20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Eds Master Document Template.dotm</Template>
  <TotalTime>6</TotalTime>
  <Pages>64</Pages>
  <Words>7703</Words>
  <Characters>43913</Characters>
  <Application>Microsoft Office Word</Application>
  <DocSecurity>0</DocSecurity>
  <Lines>365</Lines>
  <Paragraphs>103</Paragraphs>
  <ScaleCrop>false</ScaleCrop>
  <Company/>
  <LinksUpToDate>false</LinksUpToDate>
  <CharactersWithSpaces>51513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Barnes</dc:creator>
  <cp:keywords/>
  <dc:description/>
  <cp:lastModifiedBy>Edwin Barnes</cp:lastModifiedBy>
  <cp:revision>3</cp:revision>
  <dcterms:created xsi:type="dcterms:W3CDTF">2026-06-26T12:23:00Z</dcterms:created>
  <dcterms:modified xsi:type="dcterms:W3CDTF">2026-06-26T12:29:00Z</dcterms:modified>
</cp:coreProperties>
</file>